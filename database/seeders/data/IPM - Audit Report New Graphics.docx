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33C2" w14:textId="24F23C97" w:rsidR="00BB08FB" w:rsidRPr="00F65C9B" w:rsidRDefault="00C67C29" w:rsidP="00A542AE">
      <w:pPr>
        <w:pStyle w:val="ARFrontPageHDIPMAR"/>
        <w:ind w:left="426"/>
      </w:pPr>
      <w:bookmarkStart w:id="0" w:name="_Toc101111280"/>
      <w:bookmarkStart w:id="1" w:name="_Toc321469574"/>
      <w:r>
        <w:rPr>
          <w:noProof/>
        </w:rPr>
        <w:drawing>
          <wp:anchor distT="0" distB="0" distL="114300" distR="114300" simplePos="0" relativeHeight="251659776" behindDoc="1" locked="0" layoutInCell="1" allowOverlap="1" wp14:anchorId="0A4E1EF0" wp14:editId="7205898B">
            <wp:simplePos x="0" y="0"/>
            <wp:positionH relativeFrom="margin">
              <wp:posOffset>1877020</wp:posOffset>
            </wp:positionH>
            <wp:positionV relativeFrom="paragraph">
              <wp:posOffset>-173739</wp:posOffset>
            </wp:positionV>
            <wp:extent cx="3176878" cy="720000"/>
            <wp:effectExtent l="0" t="0" r="5080" b="444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878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7F02">
        <w:t>Integrated Pest Management</w:t>
      </w:r>
      <w:bookmarkStart w:id="2" w:name="_Toc101111281"/>
      <w:bookmarkEnd w:id="0"/>
      <w:r w:rsidR="00664A6F">
        <w:br/>
      </w:r>
      <w:r w:rsidRPr="00EF370D">
        <w:rPr>
          <w:szCs w:val="40"/>
        </w:rPr>
        <w:t>A</w:t>
      </w:r>
      <w:r w:rsidR="00BB08FB" w:rsidRPr="00EF370D">
        <w:rPr>
          <w:szCs w:val="40"/>
        </w:rPr>
        <w:t>udit Report</w:t>
      </w:r>
    </w:p>
    <w:bookmarkEnd w:id="1"/>
    <w:bookmarkEnd w:id="2"/>
    <w:p w14:paraId="67FF48E7" w14:textId="77777777" w:rsidR="005D5A7A" w:rsidRPr="005D5A7A" w:rsidRDefault="000B644D" w:rsidP="00B9529C">
      <w:pPr>
        <w:pStyle w:val="ARFrontPageShipName"/>
        <w:ind w:left="284"/>
      </w:pPr>
      <w:sdt>
        <w:sdtPr>
          <w:alias w:val="Ship Name"/>
          <w:tag w:val="Ship_Name"/>
          <w:id w:val="1652490431"/>
          <w:placeholder>
            <w:docPart w:val="DEA2C06499AD4A499746AA8CDD62231A"/>
          </w:placeholder>
          <w:dataBinding w:prefixMappings="xmlns:ns0='http://Greg_Maxey/CC_Mapping_Part' xmlns:ns1='http://www.w3.org/2000/xmlns/'" w:xpath="/ns0:CC_Map_Root[1]/ns0:Ship_Name[1]" w:storeItemID="{3000428E-BEF6-4961-BEAB-BB9515CA7A6C}"/>
          <w:text/>
        </w:sdtPr>
        <w:sdtEndPr/>
        <w:sdtContent>
          <w:r w:rsidR="00746C27">
            <w:t>Viking Mars</w:t>
          </w:r>
        </w:sdtContent>
      </w:sdt>
      <w:r w:rsidR="00B26861">
        <w:t xml:space="preserve"> (</w:t>
      </w:r>
      <w:sdt>
        <w:sdtPr>
          <w:alias w:val="Ship Mnemonic"/>
          <w:tag w:val="Ship_Mnemonic"/>
          <w:id w:val="-218672932"/>
          <w:placeholder>
            <w:docPart w:val="5BF051918B5E4E7994724C7EC2CA21B3"/>
          </w:placeholder>
          <w:dataBinding w:prefixMappings="xmlns:ns0='http://Greg_Maxey/CC_Mapping_Part'" w:xpath="/ns0:CC_Map_Root[1]/ns0:Ship_Mnemonic[1]" w:storeItemID="{3000428E-BEF6-4961-BEAB-BB9515CA7A6C}"/>
          <w:text/>
        </w:sdtPr>
        <w:sdtEndPr/>
        <w:sdtContent>
          <w:r w:rsidR="00746C27">
            <w:t>VOCX-MARS</w:t>
          </w:r>
        </w:sdtContent>
      </w:sdt>
      <w:r w:rsidR="00B26861">
        <w:t>)</w:t>
      </w:r>
    </w:p>
    <w:p w14:paraId="479CC54C" w14:textId="77777777" w:rsidR="00C67C29" w:rsidRPr="00AB7F02" w:rsidRDefault="00C67C29" w:rsidP="00B9529C">
      <w:pPr>
        <w:ind w:left="284"/>
        <w:jc w:val="center"/>
      </w:pPr>
    </w:p>
    <w:p w14:paraId="6449C65B" w14:textId="77777777" w:rsidR="00C67C29" w:rsidRDefault="00EF370D" w:rsidP="00B9529C">
      <w:pPr>
        <w:pStyle w:val="ARFrontPageHDMG"/>
        <w:ind w:left="284"/>
      </w:pPr>
      <w:r>
        <w:t xml:space="preserve">IPM </w:t>
      </w:r>
      <w:r w:rsidR="00C67C29" w:rsidRPr="000A0366">
        <w:t>Consultant</w:t>
      </w:r>
    </w:p>
    <w:p w14:paraId="7D4B716A" w14:textId="77777777" w:rsidR="00835ACC" w:rsidRDefault="000B644D" w:rsidP="00B9529C">
      <w:pPr>
        <w:pStyle w:val="ARFrontPageContentControlsDG"/>
        <w:ind w:left="284"/>
      </w:pPr>
      <w:sdt>
        <w:sdtPr>
          <w:alias w:val="IPM Consultant Name"/>
          <w:tag w:val="IPM_Consultant_Name"/>
          <w:id w:val="613402563"/>
          <w:placeholder>
            <w:docPart w:val="ADFD24C49CB347EA877D1FDDA5ADAB7A"/>
          </w:placeholder>
          <w:dataBinding w:prefixMappings="xmlns:ns0='http://Greg_Maxey/CC_Mapping_Part'" w:xpath="/ns0:CC_Map_Root[1]/ns0:IPM_Consultant_Name[1]" w:storeItemID="{3000428E-BEF6-4961-BEAB-BB9515CA7A6C}"/>
          <w:text/>
        </w:sdtPr>
        <w:sdtEndPr/>
        <w:sdtContent>
          <w:proofErr w:type="spellStart"/>
          <w:r w:rsidR="00B26861">
            <w:t>IPMConsultantName</w:t>
          </w:r>
          <w:proofErr w:type="spellEnd"/>
        </w:sdtContent>
      </w:sdt>
      <w:r w:rsidR="00835ACC">
        <w:t xml:space="preserve">, </w:t>
      </w:r>
      <w:sdt>
        <w:sdtPr>
          <w:alias w:val="IPM Consultant Position"/>
          <w:tag w:val="IPM_Consultant_Position"/>
          <w:id w:val="1843120490"/>
          <w:placeholder>
            <w:docPart w:val="7A0ABC9AB4424A0693DC3145900681A6"/>
          </w:placeholder>
          <w:dataBinding w:prefixMappings="xmlns:ns0='http://Greg_Maxey/CC_Mapping_Part'" w:xpath="/ns0:CC_Map_Root[1]/ns0:IPM_Consultant_Position[1]" w:storeItemID="{3000428E-BEF6-4961-BEAB-BB9515CA7A6C}"/>
          <w:text/>
        </w:sdtPr>
        <w:sdtEndPr/>
        <w:sdtContent>
          <w:proofErr w:type="spellStart"/>
          <w:r w:rsidR="00B26861">
            <w:t>IPMConsultantPosition</w:t>
          </w:r>
          <w:proofErr w:type="spellEnd"/>
        </w:sdtContent>
      </w:sdt>
    </w:p>
    <w:p w14:paraId="36AE239B" w14:textId="77777777" w:rsidR="00C67C29" w:rsidRPr="000A0366" w:rsidRDefault="00C67C29" w:rsidP="00B9529C">
      <w:pPr>
        <w:pStyle w:val="ARFrontPageForandonbehalfof"/>
        <w:ind w:left="284"/>
      </w:pPr>
      <w:r w:rsidRPr="000A0366">
        <w:t>For and on behalf of Nutra Stat (UK) Limited</w:t>
      </w:r>
    </w:p>
    <w:p w14:paraId="5198B977" w14:textId="77777777" w:rsidR="00C67C29" w:rsidRPr="000A0366" w:rsidRDefault="00C67C29" w:rsidP="00B9529C">
      <w:pPr>
        <w:pStyle w:val="ARFrontPageHDMG"/>
        <w:ind w:left="284"/>
      </w:pPr>
      <w:r>
        <w:t>Audit Period</w:t>
      </w:r>
    </w:p>
    <w:p w14:paraId="6B0FE0FF" w14:textId="3241CC61" w:rsidR="00050B35" w:rsidRDefault="000B644D" w:rsidP="00B9529C">
      <w:pPr>
        <w:pStyle w:val="ARFrontPageContentControlsDG"/>
        <w:ind w:left="284"/>
      </w:pPr>
      <w:sdt>
        <w:sdtPr>
          <w:alias w:val="Audit Date From"/>
          <w:tag w:val="Audit_Date_From"/>
          <w:id w:val="-2001886165"/>
          <w:placeholder>
            <w:docPart w:val="4E77185D846541559EC149F5D936A120"/>
          </w:placeholder>
          <w:dataBinding w:prefixMappings="xmlns:ns0='http://Greg_Maxey/CC_Mapping_Part'" w:xpath="/ns0:CC_Map_Root[1]/ns0:Audit_Date_From[3]" w:storeItemID="{3000428E-BEF6-4961-BEAB-BB9515CA7A6C}"/>
          <w:date w:fullDate="2026-06-01T00:00:00Z">
            <w:dateFormat w:val="dddd, d MMM yyyy"/>
            <w:lid w:val="en-GB"/>
            <w:storeMappedDataAs w:val="dateTime"/>
            <w:calendar w:val="gregorian"/>
          </w:date>
        </w:sdtPr>
        <w:sdtEndPr/>
        <w:sdtContent>
          <w:r w:rsidR="00921E94">
            <w:t>Monday, 1 Jun 2026</w:t>
          </w:r>
        </w:sdtContent>
      </w:sdt>
      <w:r w:rsidR="00050B35">
        <w:t xml:space="preserve"> to </w:t>
      </w:r>
      <w:sdt>
        <w:sdtPr>
          <w:alias w:val="Audit Date To"/>
          <w:tag w:val="Audit Date_To"/>
          <w:id w:val="1054971482"/>
          <w:placeholder>
            <w:docPart w:val="22FC7EB852644FDC93EE21D11FEB1F93"/>
          </w:placeholder>
          <w:dataBinding w:prefixMappings="xmlns:ns0='http://Greg_Maxey/CC_Mapping_Part'" w:xpath="/ns0:CC_Map_Root[1]/ns0:Audit_Date_To[2]" w:storeItemID="{3000428E-BEF6-4961-BEAB-BB9515CA7A6C}"/>
          <w:date w:fullDate="2026-06-07T00:00:00Z">
            <w:dateFormat w:val="dddd, d MMM yyyy"/>
            <w:lid w:val="en-GB"/>
            <w:storeMappedDataAs w:val="dateTime"/>
            <w:calendar w:val="gregorian"/>
          </w:date>
        </w:sdtPr>
        <w:sdtEndPr/>
        <w:sdtContent>
          <w:r w:rsidR="00921E94">
            <w:t>Sunday, 7 Jun 2026</w:t>
          </w:r>
        </w:sdtContent>
      </w:sdt>
    </w:p>
    <w:p w14:paraId="5B377D83" w14:textId="77777777" w:rsidR="00C67C29" w:rsidRDefault="00C67C29" w:rsidP="00B9529C">
      <w:pPr>
        <w:pStyle w:val="ARTBLLOANSLBD"/>
        <w:ind w:left="284"/>
        <w:jc w:val="center"/>
      </w:pPr>
    </w:p>
    <w:p w14:paraId="7AD6F390" w14:textId="77777777" w:rsidR="00C67C29" w:rsidRDefault="00C67C29" w:rsidP="00B9529C">
      <w:pPr>
        <w:pStyle w:val="ARFrontPageHDMG"/>
        <w:ind w:left="284"/>
      </w:pPr>
      <w:r>
        <w:t>Audit Ports</w:t>
      </w:r>
    </w:p>
    <w:p w14:paraId="234AC783" w14:textId="77777777" w:rsidR="00050B35" w:rsidRDefault="000B644D" w:rsidP="00B9529C">
      <w:pPr>
        <w:pStyle w:val="ARFrontPageContentControlsDG"/>
        <w:ind w:left="284"/>
      </w:pPr>
      <w:sdt>
        <w:sdtPr>
          <w:alias w:val="Port From Here"/>
          <w:tag w:val="Port_From_Here"/>
          <w:id w:val="-1353876805"/>
          <w:placeholder>
            <w:docPart w:val="B4B8258F551E4B9C9A6FD47BA640EC63"/>
          </w:placeholder>
          <w:dataBinding w:prefixMappings="xmlns:ns0='http://Greg_Maxey/CC_Mapping_Part'" w:xpath="/ns0:CC_Map_Root[1]/ns0:Port_From_Here[1]" w:storeItemID="{3000428E-BEF6-4961-BEAB-BB9515CA7A6C}"/>
          <w:text/>
        </w:sdtPr>
        <w:sdtEndPr/>
        <w:sdtContent>
          <w:proofErr w:type="spellStart"/>
          <w:r w:rsidR="00050B35">
            <w:t>PortFromHere</w:t>
          </w:r>
          <w:proofErr w:type="spellEnd"/>
        </w:sdtContent>
      </w:sdt>
      <w:r w:rsidR="00050B35">
        <w:t xml:space="preserve"> to </w:t>
      </w:r>
      <w:sdt>
        <w:sdtPr>
          <w:alias w:val="Port To Here"/>
          <w:tag w:val="Port_To_Here"/>
          <w:id w:val="-1874300073"/>
          <w:placeholder>
            <w:docPart w:val="61726440B21A4E69A279344B1312953B"/>
          </w:placeholder>
          <w:dataBinding w:prefixMappings="xmlns:ns0='http://Greg_Maxey/CC_Mapping_Part'" w:xpath="/ns0:CC_Map_Root[1]/ns0:Port_To_Here[1]" w:storeItemID="{3000428E-BEF6-4961-BEAB-BB9515CA7A6C}"/>
          <w:text/>
        </w:sdtPr>
        <w:sdtEndPr/>
        <w:sdtContent>
          <w:proofErr w:type="spellStart"/>
          <w:r w:rsidR="00050B35">
            <w:t>PortToHere</w:t>
          </w:r>
          <w:proofErr w:type="spellEnd"/>
        </w:sdtContent>
      </w:sdt>
    </w:p>
    <w:p w14:paraId="06D4AB29" w14:textId="77777777" w:rsidR="00050B35" w:rsidRPr="00E14FE2" w:rsidRDefault="00050B35" w:rsidP="00B9529C">
      <w:pPr>
        <w:pStyle w:val="ARTBLLOANSLBD"/>
        <w:ind w:left="284"/>
        <w:jc w:val="center"/>
      </w:pPr>
    </w:p>
    <w:p w14:paraId="27B6EAB6" w14:textId="77777777" w:rsidR="00C67C29" w:rsidRPr="000A0366" w:rsidRDefault="00C67C29" w:rsidP="00B9529C">
      <w:pPr>
        <w:ind w:left="284"/>
      </w:pPr>
    </w:p>
    <w:p w14:paraId="2F56FF0A" w14:textId="77777777" w:rsidR="00C67C29" w:rsidRDefault="00C67C29" w:rsidP="00B9529C">
      <w:pPr>
        <w:pStyle w:val="ARFrontPageHDMG"/>
        <w:ind w:left="284"/>
      </w:pPr>
      <w:r w:rsidRPr="000A0366">
        <w:t>Prepared For</w:t>
      </w:r>
    </w:p>
    <w:p w14:paraId="378301F1" w14:textId="77777777" w:rsidR="00171DDD" w:rsidRDefault="000B644D" w:rsidP="00B9529C">
      <w:pPr>
        <w:pStyle w:val="ARFrontPageContentControlsDG"/>
        <w:ind w:left="284"/>
      </w:pPr>
      <w:sdt>
        <w:sdtPr>
          <w:alias w:val="Prepared For Name"/>
          <w:tag w:val="Prepared­_For­Name"/>
          <w:id w:val="-1098715962"/>
          <w:placeholder>
            <w:docPart w:val="3A63B94B66A647C4B854DEA5972BE1A9"/>
          </w:placeholder>
          <w:dataBinding w:prefixMappings="xmlns:ns0='http://Greg_Maxey/CC_Mapping_Part'" w:xpath="/ns0:CC_Map_Root[1]/ns0:Prepared_For_Name[1]" w:storeItemID="{3000428E-BEF6-4961-BEAB-BB9515CA7A6C}"/>
          <w:text/>
        </w:sdtPr>
        <w:sdtEndPr/>
        <w:sdtContent>
          <w:proofErr w:type="spellStart"/>
          <w:r w:rsidR="00B26861">
            <w:t>PreparedForNameHere</w:t>
          </w:r>
          <w:proofErr w:type="spellEnd"/>
        </w:sdtContent>
      </w:sdt>
      <w:r w:rsidR="00171DDD">
        <w:t xml:space="preserve">, </w:t>
      </w:r>
      <w:sdt>
        <w:sdtPr>
          <w:alias w:val="Prepared_For_Position"/>
          <w:tag w:val="Prepared_For_Position"/>
          <w:id w:val="280465971"/>
          <w:placeholder>
            <w:docPart w:val="2D28ACE802AD4C5F85FDFE36B382A528"/>
          </w:placeholder>
          <w:dataBinding w:prefixMappings="xmlns:ns0='http://Greg_Maxey/CC_Mapping_Part'" w:xpath="/ns0:CC_Map_Root[1]/ns0:Prepared_For_Position[1]" w:storeItemID="{3000428E-BEF6-4961-BEAB-BB9515CA7A6C}"/>
          <w:text/>
        </w:sdtPr>
        <w:sdtEndPr/>
        <w:sdtContent>
          <w:proofErr w:type="spellStart"/>
          <w:r w:rsidR="00171DDD">
            <w:t>PreparedForPositionHere</w:t>
          </w:r>
          <w:proofErr w:type="spellEnd"/>
        </w:sdtContent>
      </w:sdt>
    </w:p>
    <w:p w14:paraId="37EE5630" w14:textId="77777777" w:rsidR="00C67C29" w:rsidRPr="001A370B" w:rsidRDefault="00C67C29" w:rsidP="00B9529C">
      <w:pPr>
        <w:pStyle w:val="ARFrontPageContentControlsDG"/>
        <w:ind w:left="284"/>
      </w:pPr>
    </w:p>
    <w:p w14:paraId="140D37E8" w14:textId="77777777" w:rsidR="00A542AE" w:rsidRDefault="004F7A29">
      <w:pPr>
        <w:pStyle w:val="TOCHeading"/>
        <w:rPr>
          <w:sz w:val="28"/>
        </w:rPr>
      </w:pPr>
      <w:r>
        <w:rPr>
          <w:sz w:val="28"/>
        </w:rPr>
        <w:br w:type="page"/>
      </w:r>
    </w:p>
    <w:sdt>
      <w:sdtPr>
        <w:rPr>
          <w:rFonts w:ascii="Calibri" w:eastAsia="Calibri" w:hAnsi="Calibri" w:cs="Times New Roman"/>
          <w:b w:val="0"/>
          <w:bCs w:val="0"/>
          <w:color w:val="479EA8" w:themeColor="accent3"/>
          <w:sz w:val="22"/>
          <w:szCs w:val="22"/>
        </w:rPr>
        <w:id w:val="1227340985"/>
        <w:docPartObj>
          <w:docPartGallery w:val="Table of Contents"/>
          <w:docPartUnique/>
        </w:docPartObj>
      </w:sdtPr>
      <w:sdtEndPr/>
      <w:sdtContent>
        <w:p w14:paraId="757890C3" w14:textId="0164D35D" w:rsidR="00F65BF9" w:rsidRPr="00E27DF5" w:rsidRDefault="00F65BF9" w:rsidP="00A542AE">
          <w:pPr>
            <w:pStyle w:val="TOAHeading"/>
          </w:pPr>
          <w:r w:rsidRPr="00E27DF5">
            <w:t>Contents</w:t>
          </w:r>
        </w:p>
        <w:p w14:paraId="3F411A11" w14:textId="0B0707C9" w:rsidR="00664A6F" w:rsidRDefault="00215D93">
          <w:pPr>
            <w:pStyle w:val="TOC1"/>
            <w:rPr>
              <w:rFonts w:eastAsiaTheme="minorEastAsia" w:cstheme="minorBidi"/>
              <w:b w:val="0"/>
              <w:color w:val="auto"/>
              <w:kern w:val="2"/>
              <w:szCs w:val="24"/>
              <w:lang w:eastAsia="en-GB"/>
              <w14:ligatures w14:val="standardContextual"/>
            </w:rPr>
          </w:pPr>
          <w:r>
            <w:rPr>
              <w:color w:val="7030A0"/>
            </w:rPr>
            <w:fldChar w:fldCharType="begin"/>
          </w:r>
          <w:r>
            <w:instrText xml:space="preserve"> TOC \o "1-5" \h \z \t "AR TBL NC HD,5" </w:instrText>
          </w:r>
          <w:r>
            <w:rPr>
              <w:color w:val="7030A0"/>
            </w:rPr>
            <w:fldChar w:fldCharType="separate"/>
          </w:r>
          <w:hyperlink w:anchor="_Toc233173039" w:history="1">
            <w:r w:rsidR="00664A6F" w:rsidRPr="00BB34BD">
              <w:rPr>
                <w:rStyle w:val="Hyperlink"/>
              </w:rPr>
              <w:t>1.</w:t>
            </w:r>
            <w:r w:rsidR="00664A6F">
              <w:rPr>
                <w:rFonts w:eastAsiaTheme="minorEastAsia" w:cstheme="minorBidi"/>
                <w:b w:val="0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="00664A6F" w:rsidRPr="00BB34BD">
              <w:rPr>
                <w:rStyle w:val="Hyperlink"/>
              </w:rPr>
              <w:t>Audit Details</w:t>
            </w:r>
            <w:r w:rsidR="00664A6F">
              <w:rPr>
                <w:webHidden/>
              </w:rPr>
              <w:tab/>
            </w:r>
            <w:r w:rsidR="00664A6F">
              <w:rPr>
                <w:webHidden/>
              </w:rPr>
              <w:fldChar w:fldCharType="begin"/>
            </w:r>
            <w:r w:rsidR="00664A6F">
              <w:rPr>
                <w:webHidden/>
              </w:rPr>
              <w:instrText xml:space="preserve"> PAGEREF _Toc233173039 \h </w:instrText>
            </w:r>
            <w:r w:rsidR="00664A6F">
              <w:rPr>
                <w:webHidden/>
              </w:rPr>
            </w:r>
            <w:r w:rsidR="00664A6F">
              <w:rPr>
                <w:webHidden/>
              </w:rPr>
              <w:fldChar w:fldCharType="separate"/>
            </w:r>
            <w:r w:rsidR="00664A6F">
              <w:rPr>
                <w:webHidden/>
              </w:rPr>
              <w:t>3</w:t>
            </w:r>
            <w:r w:rsidR="00664A6F">
              <w:rPr>
                <w:webHidden/>
              </w:rPr>
              <w:fldChar w:fldCharType="end"/>
            </w:r>
          </w:hyperlink>
        </w:p>
        <w:p w14:paraId="3F91D624" w14:textId="65DD2A91" w:rsidR="00664A6F" w:rsidRDefault="00664A6F">
          <w:pPr>
            <w:pStyle w:val="TOC2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40" w:history="1">
            <w:r w:rsidRPr="00BB34BD">
              <w:rPr>
                <w:rStyle w:val="Hyperlink"/>
              </w:rPr>
              <w:t>Audit and Ship Contact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8D1065B" w14:textId="33CE7AEA" w:rsidR="00664A6F" w:rsidRDefault="00664A6F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41" w:history="1">
            <w:r w:rsidRPr="00BB34BD">
              <w:rPr>
                <w:rStyle w:val="Hyperlink"/>
              </w:rPr>
              <w:t>Contact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5EDC4BF" w14:textId="3C501931" w:rsidR="00664A6F" w:rsidRDefault="00664A6F">
          <w:pPr>
            <w:pStyle w:val="TOC2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42" w:history="1">
            <w:r w:rsidRPr="00BB34BD">
              <w:rPr>
                <w:rStyle w:val="Hyperlink"/>
              </w:rPr>
              <w:t>Report Approval and Contact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DA1BE9B" w14:textId="168F8271" w:rsidR="00664A6F" w:rsidRDefault="00664A6F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43" w:history="1">
            <w:r w:rsidRPr="00BB34BD">
              <w:rPr>
                <w:rStyle w:val="Hyperlink"/>
              </w:rPr>
              <w:t>Approval and Contact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11A3DBC" w14:textId="02BA772B" w:rsidR="00664A6F" w:rsidRDefault="00664A6F">
          <w:pPr>
            <w:pStyle w:val="TOC1"/>
            <w:rPr>
              <w:rFonts w:eastAsiaTheme="minorEastAsia" w:cstheme="minorBidi"/>
              <w:b w:val="0"/>
              <w:color w:val="auto"/>
              <w:kern w:val="2"/>
              <w:szCs w:val="24"/>
              <w:lang w:eastAsia="en-GB"/>
              <w14:ligatures w14:val="standardContextual"/>
            </w:rPr>
          </w:pPr>
          <w:hyperlink w:anchor="_Toc233173044" w:history="1">
            <w:r w:rsidRPr="00BB34BD">
              <w:rPr>
                <w:rStyle w:val="Hyperlink"/>
              </w:rPr>
              <w:t>2.</w:t>
            </w:r>
            <w:r>
              <w:rPr>
                <w:rFonts w:eastAsiaTheme="minorEastAsia" w:cstheme="minorBidi"/>
                <w:b w:val="0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Pr="00BB34BD">
              <w:rPr>
                <w:rStyle w:val="Hyperlink"/>
              </w:rPr>
              <w:t>IPM Department (PCRO &amp; PCO)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6BF5833" w14:textId="5E0AC4AC" w:rsidR="00664A6F" w:rsidRDefault="00664A6F">
          <w:pPr>
            <w:pStyle w:val="TOC2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45" w:history="1">
            <w:r w:rsidRPr="00BB34BD">
              <w:rPr>
                <w:rStyle w:val="Hyperlink"/>
              </w:rPr>
              <w:t>IPM Responsibilities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5A75C97" w14:textId="39C9DD29" w:rsidR="00664A6F" w:rsidRDefault="00664A6F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46" w:history="1">
            <w:r w:rsidRPr="00BB34BD">
              <w:rPr>
                <w:rStyle w:val="Hyperlink"/>
              </w:rPr>
              <w:t>IPM Plan Standards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097F24F" w14:textId="0C3736CF" w:rsidR="00664A6F" w:rsidRDefault="00664A6F">
          <w:pPr>
            <w:pStyle w:val="TOC2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47" w:history="1">
            <w:r w:rsidRPr="00BB34BD">
              <w:rPr>
                <w:rStyle w:val="Hyperlink"/>
              </w:rPr>
              <w:t>Non-Compliance: Cockroach Trap Monitoring Standards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037984B" w14:textId="1E55FC94" w:rsidR="00664A6F" w:rsidRDefault="00664A6F">
          <w:pPr>
            <w:pStyle w:val="TOC5"/>
            <w:rPr>
              <w:rFonts w:asciiTheme="minorHAnsi" w:eastAsiaTheme="minorEastAsia" w:hAnsiTheme="minorHAnsi" w:cstheme="minorBidi"/>
              <w:i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48" w:history="1">
            <w:r w:rsidRPr="00BB34BD">
              <w:rPr>
                <w:rStyle w:val="Hyperlink"/>
              </w:rPr>
              <w:t>Non-Compliance: 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FDA35B0" w14:textId="7754770F" w:rsidR="00664A6F" w:rsidRDefault="00664A6F">
          <w:pPr>
            <w:pStyle w:val="TOC2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49" w:history="1">
            <w:r w:rsidRPr="00BB34BD">
              <w:rPr>
                <w:rStyle w:val="Hyperlink"/>
              </w:rPr>
              <w:t>IPM Documentation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14A5C81" w14:textId="08F9CD36" w:rsidR="00664A6F" w:rsidRDefault="00664A6F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50" w:history="1">
            <w:r w:rsidRPr="00BB34BD">
              <w:rPr>
                <w:rStyle w:val="Hyperlink"/>
              </w:rPr>
              <w:t>IPM Documentation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CCBAA36" w14:textId="70FC3841" w:rsidR="00664A6F" w:rsidRDefault="00664A6F">
          <w:pPr>
            <w:pStyle w:val="TOC2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51" w:history="1">
            <w:r w:rsidRPr="00BB34BD">
              <w:rPr>
                <w:rStyle w:val="Hyperlink"/>
              </w:rPr>
              <w:t>IPM Store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C4DC24C" w14:textId="02DA6756" w:rsidR="00664A6F" w:rsidRDefault="00664A6F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52" w:history="1">
            <w:r w:rsidRPr="00BB34BD">
              <w:rPr>
                <w:rStyle w:val="Hyperlink"/>
              </w:rPr>
              <w:t>IPM Store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E238792" w14:textId="1401643D" w:rsidR="00664A6F" w:rsidRDefault="00664A6F">
          <w:pPr>
            <w:pStyle w:val="TOC1"/>
            <w:rPr>
              <w:rFonts w:eastAsiaTheme="minorEastAsia" w:cstheme="minorBidi"/>
              <w:b w:val="0"/>
              <w:color w:val="auto"/>
              <w:kern w:val="2"/>
              <w:szCs w:val="24"/>
              <w:lang w:eastAsia="en-GB"/>
              <w14:ligatures w14:val="standardContextual"/>
            </w:rPr>
          </w:pPr>
          <w:hyperlink w:anchor="_Toc233173053" w:history="1">
            <w:r w:rsidRPr="00BB34BD">
              <w:rPr>
                <w:rStyle w:val="Hyperlink"/>
              </w:rPr>
              <w:t>3.</w:t>
            </w:r>
            <w:r>
              <w:rPr>
                <w:rFonts w:eastAsiaTheme="minorEastAsia" w:cstheme="minorBidi"/>
                <w:b w:val="0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Pr="00BB34BD">
              <w:rPr>
                <w:rStyle w:val="Hyperlink"/>
              </w:rPr>
              <w:t>Video Dialogue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414BB16" w14:textId="0703E83D" w:rsidR="00664A6F" w:rsidRDefault="00664A6F">
          <w:pPr>
            <w:pStyle w:val="TOC2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54" w:history="1">
            <w:r w:rsidRPr="00BB34BD">
              <w:rPr>
                <w:rStyle w:val="Hyperlink"/>
              </w:rPr>
              <w:t>Video Example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A5A2D09" w14:textId="29F05D90" w:rsidR="00664A6F" w:rsidRDefault="00664A6F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55" w:history="1">
            <w:r w:rsidRPr="00BB34BD">
              <w:rPr>
                <w:rStyle w:val="Hyperlink"/>
              </w:rPr>
              <w:t>Another Example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07E7748" w14:textId="58282664" w:rsidR="00664A6F" w:rsidRDefault="00664A6F">
          <w:pPr>
            <w:pStyle w:val="TOC4"/>
            <w:rPr>
              <w:rFonts w:asciiTheme="minorHAnsi" w:eastAsiaTheme="minorEastAsia" w:hAnsiTheme="minorHAnsi" w:cstheme="minorBidi"/>
              <w:i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56" w:history="1">
            <w:r w:rsidRPr="00BB34BD">
              <w:rPr>
                <w:rStyle w:val="Hyperlink"/>
              </w:rPr>
              <w:t>Head 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EB2C3CB" w14:textId="4D2004EE" w:rsidR="00664A6F" w:rsidRDefault="00664A6F">
          <w:pPr>
            <w:pStyle w:val="TOC1"/>
            <w:rPr>
              <w:rFonts w:eastAsiaTheme="minorEastAsia" w:cstheme="minorBidi"/>
              <w:b w:val="0"/>
              <w:color w:val="auto"/>
              <w:kern w:val="2"/>
              <w:szCs w:val="24"/>
              <w:lang w:eastAsia="en-GB"/>
              <w14:ligatures w14:val="standardContextual"/>
            </w:rPr>
          </w:pPr>
          <w:hyperlink w:anchor="_Toc233173057" w:history="1">
            <w:r w:rsidRPr="00BB34BD">
              <w:rPr>
                <w:rStyle w:val="Hyperlink"/>
              </w:rPr>
              <w:t>4.</w:t>
            </w:r>
            <w:r>
              <w:rPr>
                <w:rFonts w:eastAsiaTheme="minorEastAsia" w:cstheme="minorBidi"/>
                <w:b w:val="0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Pr="00BB34BD">
              <w:rPr>
                <w:rStyle w:val="Hyperlink"/>
              </w:rPr>
              <w:t>Galley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B0E3D41" w14:textId="5AE0853B" w:rsidR="00664A6F" w:rsidRDefault="00664A6F">
          <w:pPr>
            <w:pStyle w:val="TOC2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58" w:history="1">
            <w:r w:rsidRPr="00BB34BD">
              <w:rPr>
                <w:rStyle w:val="Hyperlink"/>
              </w:rPr>
              <w:t>Pest Observations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C50BFDA" w14:textId="0527A188" w:rsidR="00664A6F" w:rsidRDefault="00664A6F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59" w:history="1">
            <w:r w:rsidRPr="00BB34BD">
              <w:rPr>
                <w:rStyle w:val="Hyperlink"/>
              </w:rPr>
              <w:t>Pest Observations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0DCF4D9" w14:textId="4CD1D503" w:rsidR="00664A6F" w:rsidRDefault="00664A6F">
          <w:pPr>
            <w:pStyle w:val="TOC2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60" w:history="1">
            <w:r w:rsidRPr="00BB34BD">
              <w:rPr>
                <w:rStyle w:val="Hyperlink"/>
              </w:rPr>
              <w:t>Cockroach Trap Monitoring Standards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7A9FCD3" w14:textId="116D712F" w:rsidR="00664A6F" w:rsidRDefault="00664A6F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61" w:history="1">
            <w:r w:rsidRPr="00BB34BD">
              <w:rPr>
                <w:rStyle w:val="Hyperlink"/>
              </w:rPr>
              <w:t>Cockroach Traps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F551C3F" w14:textId="2A94A99F" w:rsidR="00664A6F" w:rsidRDefault="00664A6F">
          <w:pPr>
            <w:pStyle w:val="TOC2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62" w:history="1">
            <w:r w:rsidRPr="00BB34BD">
              <w:rPr>
                <w:rStyle w:val="Hyperlink"/>
              </w:rPr>
              <w:t>Non-Compliance: Cockroach Trap Monitoring Standards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F295E72" w14:textId="2A896A55" w:rsidR="00664A6F" w:rsidRDefault="00664A6F">
          <w:pPr>
            <w:pStyle w:val="TOC2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63" w:history="1">
            <w:r w:rsidRPr="00BB34BD">
              <w:rPr>
                <w:rStyle w:val="Hyperlink"/>
              </w:rPr>
              <w:t>Electric Fly Killers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1193925" w14:textId="2D79AC8E" w:rsidR="00664A6F" w:rsidRDefault="00664A6F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64" w:history="1">
            <w:r w:rsidRPr="00BB34BD">
              <w:rPr>
                <w:rStyle w:val="Hyperlink"/>
              </w:rPr>
              <w:t>Electric Fly Killers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FB2127C" w14:textId="5FF95DCA" w:rsidR="00664A6F" w:rsidRDefault="00664A6F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65" w:history="1">
            <w:r w:rsidRPr="00BB34BD">
              <w:rPr>
                <w:rStyle w:val="Hyperlink"/>
              </w:rPr>
              <w:t>Galley Standards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D7C1B47" w14:textId="3C672F5B" w:rsidR="00664A6F" w:rsidRDefault="00664A6F">
          <w:pPr>
            <w:pStyle w:val="TOC1"/>
            <w:rPr>
              <w:rFonts w:eastAsiaTheme="minorEastAsia" w:cstheme="minorBidi"/>
              <w:b w:val="0"/>
              <w:color w:val="auto"/>
              <w:kern w:val="2"/>
              <w:szCs w:val="24"/>
              <w:lang w:eastAsia="en-GB"/>
              <w14:ligatures w14:val="standardContextual"/>
            </w:rPr>
          </w:pPr>
          <w:hyperlink w:anchor="_Toc233173066" w:history="1">
            <w:r w:rsidRPr="00BB34BD">
              <w:rPr>
                <w:rStyle w:val="Hyperlink"/>
              </w:rPr>
              <w:t>5.</w:t>
            </w:r>
            <w:r>
              <w:rPr>
                <w:rFonts w:eastAsiaTheme="minorEastAsia" w:cstheme="minorBidi"/>
                <w:b w:val="0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Pr="00BB34BD">
              <w:rPr>
                <w:rStyle w:val="Hyperlink"/>
              </w:rPr>
              <w:t>Provisions/Stores Department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D2F52C7" w14:textId="0D9CBFDA" w:rsidR="00664A6F" w:rsidRDefault="00664A6F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67" w:history="1">
            <w:r w:rsidRPr="00BB34BD">
              <w:rPr>
                <w:rStyle w:val="Hyperlink"/>
              </w:rPr>
              <w:t>Provision/Stores Standards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B8769EC" w14:textId="20A4F56B" w:rsidR="00664A6F" w:rsidRDefault="00664A6F">
          <w:pPr>
            <w:pStyle w:val="TOC1"/>
            <w:rPr>
              <w:rFonts w:eastAsiaTheme="minorEastAsia" w:cstheme="minorBidi"/>
              <w:b w:val="0"/>
              <w:color w:val="auto"/>
              <w:kern w:val="2"/>
              <w:szCs w:val="24"/>
              <w:lang w:eastAsia="en-GB"/>
              <w14:ligatures w14:val="standardContextual"/>
            </w:rPr>
          </w:pPr>
          <w:hyperlink w:anchor="_Toc233173068" w:history="1">
            <w:r w:rsidRPr="00BB34BD">
              <w:rPr>
                <w:rStyle w:val="Hyperlink"/>
              </w:rPr>
              <w:t>6.</w:t>
            </w:r>
            <w:r>
              <w:rPr>
                <w:rFonts w:eastAsiaTheme="minorEastAsia" w:cstheme="minorBidi"/>
                <w:b w:val="0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Pr="00BB34BD">
              <w:rPr>
                <w:rStyle w:val="Hyperlink"/>
              </w:rPr>
              <w:t>Recycling Department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4F73D1A" w14:textId="6F02C38D" w:rsidR="00664A6F" w:rsidRDefault="00664A6F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69" w:history="1">
            <w:r w:rsidRPr="00BB34BD">
              <w:rPr>
                <w:rStyle w:val="Hyperlink"/>
              </w:rPr>
              <w:t>Pest Observations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BEFFB63" w14:textId="3682CB3E" w:rsidR="00664A6F" w:rsidRDefault="00664A6F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70" w:history="1">
            <w:r w:rsidRPr="00BB34BD">
              <w:rPr>
                <w:rStyle w:val="Hyperlink"/>
              </w:rPr>
              <w:t>Recycling Centre Standards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08C0937" w14:textId="0D5BD4F8" w:rsidR="00664A6F" w:rsidRDefault="00664A6F">
          <w:pPr>
            <w:pStyle w:val="TOC1"/>
            <w:rPr>
              <w:rFonts w:eastAsiaTheme="minorEastAsia" w:cstheme="minorBidi"/>
              <w:b w:val="0"/>
              <w:color w:val="auto"/>
              <w:kern w:val="2"/>
              <w:szCs w:val="24"/>
              <w:lang w:eastAsia="en-GB"/>
              <w14:ligatures w14:val="standardContextual"/>
            </w:rPr>
          </w:pPr>
          <w:hyperlink w:anchor="_Toc233173071" w:history="1">
            <w:r w:rsidRPr="00BB34BD">
              <w:rPr>
                <w:rStyle w:val="Hyperlink"/>
              </w:rPr>
              <w:t>7.</w:t>
            </w:r>
            <w:r>
              <w:rPr>
                <w:rFonts w:eastAsiaTheme="minorEastAsia" w:cstheme="minorBidi"/>
                <w:b w:val="0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Pr="00BB34BD">
              <w:rPr>
                <w:rStyle w:val="Hyperlink"/>
              </w:rPr>
              <w:t>Deck Department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74A4D62" w14:textId="582CC9E4" w:rsidR="00664A6F" w:rsidRDefault="00664A6F">
          <w:pPr>
            <w:pStyle w:val="TOC2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72" w:history="1">
            <w:r w:rsidRPr="00BB34BD">
              <w:rPr>
                <w:rStyle w:val="Hyperlink"/>
              </w:rPr>
              <w:t>Rat Guards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887909A" w14:textId="3944CC94" w:rsidR="00664A6F" w:rsidRDefault="00664A6F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73" w:history="1">
            <w:r w:rsidRPr="00BB34BD">
              <w:rPr>
                <w:rStyle w:val="Hyperlink"/>
              </w:rPr>
              <w:t>Rat Guard Criteria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3C34247" w14:textId="1CAAC3F6" w:rsidR="00664A6F" w:rsidRDefault="00664A6F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74" w:history="1">
            <w:r w:rsidRPr="00BB34BD">
              <w:rPr>
                <w:rStyle w:val="Hyperlink"/>
              </w:rPr>
              <w:t>FWD: Mooring &amp; Spring Lines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4D291EE" w14:textId="6AC921EB" w:rsidR="00664A6F" w:rsidRDefault="00664A6F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75" w:history="1">
            <w:r w:rsidRPr="00BB34BD">
              <w:rPr>
                <w:rStyle w:val="Hyperlink"/>
              </w:rPr>
              <w:t>MID: Bunkering Protection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D354622" w14:textId="18551A5C" w:rsidR="00664A6F" w:rsidRDefault="00664A6F">
          <w:pPr>
            <w:pStyle w:val="TOC2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76" w:history="1">
            <w:r w:rsidRPr="00BB34BD">
              <w:rPr>
                <w:rStyle w:val="Hyperlink"/>
              </w:rPr>
              <w:t>Non-Compliance: Rat Guard Standards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FD044B0" w14:textId="3B6FAEBB" w:rsidR="00664A6F" w:rsidRDefault="00664A6F">
          <w:pPr>
            <w:pStyle w:val="TOC1"/>
            <w:rPr>
              <w:rFonts w:eastAsiaTheme="minorEastAsia" w:cstheme="minorBidi"/>
              <w:b w:val="0"/>
              <w:color w:val="auto"/>
              <w:kern w:val="2"/>
              <w:szCs w:val="24"/>
              <w:lang w:eastAsia="en-GB"/>
              <w14:ligatures w14:val="standardContextual"/>
            </w:rPr>
          </w:pPr>
          <w:hyperlink w:anchor="_Toc233173077" w:history="1">
            <w:r w:rsidRPr="00BB34BD">
              <w:rPr>
                <w:rStyle w:val="Hyperlink"/>
              </w:rPr>
              <w:t>8.</w:t>
            </w:r>
            <w:r>
              <w:rPr>
                <w:rFonts w:eastAsiaTheme="minorEastAsia" w:cstheme="minorBidi"/>
                <w:b w:val="0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Pr="00BB34BD">
              <w:rPr>
                <w:rStyle w:val="Hyperlink"/>
              </w:rPr>
              <w:t>IPM Training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3E818F0" w14:textId="78911220" w:rsidR="00664A6F" w:rsidRDefault="00664A6F">
          <w:pPr>
            <w:pStyle w:val="TOC2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78" w:history="1">
            <w:r w:rsidRPr="00BB34BD">
              <w:rPr>
                <w:rStyle w:val="Hyperlink"/>
              </w:rPr>
              <w:t>IPM Plan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A11728D" w14:textId="482A0A00" w:rsidR="00664A6F" w:rsidRDefault="00664A6F">
          <w:pPr>
            <w:pStyle w:val="TOC2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79" w:history="1">
            <w:r w:rsidRPr="00BB34BD">
              <w:rPr>
                <w:rStyle w:val="Hyperlink"/>
              </w:rPr>
              <w:t>Departmental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A644A04" w14:textId="7EA2C216" w:rsidR="00664A6F" w:rsidRDefault="00664A6F">
          <w:pPr>
            <w:pStyle w:val="TOC2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80" w:history="1">
            <w:r w:rsidRPr="00BB34BD">
              <w:rPr>
                <w:rStyle w:val="Hyperlink"/>
              </w:rPr>
              <w:t>Housekeeping Pest Awareness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6478372B" w14:textId="2EB41047" w:rsidR="00664A6F" w:rsidRDefault="00664A6F">
          <w:pPr>
            <w:pStyle w:val="TOC2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81" w:history="1">
            <w:r w:rsidRPr="00BB34BD">
              <w:rPr>
                <w:rStyle w:val="Hyperlink"/>
              </w:rPr>
              <w:t>Bedbug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72E963E7" w14:textId="771C17AC" w:rsidR="00664A6F" w:rsidRDefault="00664A6F">
          <w:pPr>
            <w:pStyle w:val="TOC2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82" w:history="1">
            <w:r w:rsidRPr="00BB34BD">
              <w:rPr>
                <w:rStyle w:val="Hyperlink"/>
              </w:rPr>
              <w:t>Monitoring Trap Standards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7EAA9BB6" w14:textId="22CFE41A" w:rsidR="00664A6F" w:rsidRDefault="00664A6F">
          <w:pPr>
            <w:pStyle w:val="TOC2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3173083" w:history="1">
            <w:r w:rsidRPr="00BB34BD">
              <w:rPr>
                <w:rStyle w:val="Hyperlink"/>
              </w:rPr>
              <w:t>XXXXX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_Toc233173083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73A72575" w14:textId="72248CA0" w:rsidR="00F65BF9" w:rsidRDefault="00215D93">
          <w:r>
            <w:fldChar w:fldCharType="end"/>
          </w:r>
        </w:p>
      </w:sdtContent>
    </w:sdt>
    <w:p w14:paraId="7094F6C6" w14:textId="77777777" w:rsidR="00F102AF" w:rsidRDefault="00F102AF" w:rsidP="00F102AF">
      <w:pPr>
        <w:pStyle w:val="Heading1"/>
        <w:rPr>
          <w:rFonts w:eastAsia="Aptos"/>
        </w:rPr>
      </w:pPr>
      <w:bookmarkStart w:id="3" w:name="_Toc295748776"/>
      <w:bookmarkStart w:id="4" w:name="_Toc321469579"/>
      <w:bookmarkStart w:id="5" w:name="_Toc101111283"/>
      <w:bookmarkStart w:id="6" w:name="_Toc142188391"/>
      <w:bookmarkStart w:id="7" w:name="_Toc142190063"/>
      <w:bookmarkStart w:id="8" w:name="_Toc233173039"/>
      <w:r w:rsidRPr="00EF2874">
        <w:rPr>
          <w:rFonts w:eastAsia="Aptos"/>
        </w:rPr>
        <w:lastRenderedPageBreak/>
        <w:t>Audit Details</w:t>
      </w:r>
      <w:bookmarkEnd w:id="3"/>
      <w:bookmarkEnd w:id="4"/>
      <w:bookmarkEnd w:id="5"/>
      <w:bookmarkEnd w:id="6"/>
      <w:bookmarkEnd w:id="7"/>
      <w:bookmarkEnd w:id="8"/>
    </w:p>
    <w:p w14:paraId="1DCBF71A" w14:textId="77777777" w:rsidR="0081181C" w:rsidRPr="0081181C" w:rsidRDefault="0081181C" w:rsidP="0081181C">
      <w:pPr>
        <w:pStyle w:val="Heading2"/>
        <w:rPr>
          <w:rFonts w:eastAsia="Aptos"/>
        </w:rPr>
      </w:pPr>
      <w:bookmarkStart w:id="9" w:name="_Toc233173040"/>
      <w:r>
        <w:t>Audit and Ship Contact Details</w:t>
      </w:r>
      <w:bookmarkEnd w:id="9"/>
    </w:p>
    <w:tbl>
      <w:tblPr>
        <w:tblW w:w="10546" w:type="dxa"/>
        <w:tblInd w:w="454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  <w:tblLook w:val="06A0" w:firstRow="1" w:lastRow="0" w:firstColumn="1" w:lastColumn="0" w:noHBand="1" w:noVBand="1"/>
      </w:tblPr>
      <w:tblGrid>
        <w:gridCol w:w="2104"/>
        <w:gridCol w:w="3705"/>
        <w:gridCol w:w="1140"/>
        <w:gridCol w:w="3597"/>
      </w:tblGrid>
      <w:tr w:rsidR="00F102AF" w:rsidRPr="00E14FE2" w14:paraId="2E076B36" w14:textId="77777777" w:rsidTr="00913A3C">
        <w:tc>
          <w:tcPr>
            <w:tcW w:w="10490" w:type="dxa"/>
            <w:gridSpan w:val="4"/>
            <w:tcBorders>
              <w:right w:val="single" w:sz="4" w:space="0" w:color="404040"/>
            </w:tcBorders>
            <w:shd w:val="clear" w:color="auto" w:fill="5D9BB2" w:themeFill="accent2"/>
            <w:vAlign w:val="center"/>
          </w:tcPr>
          <w:p w14:paraId="34D36CF3" w14:textId="77777777" w:rsidR="00F102AF" w:rsidRPr="00EF2874" w:rsidRDefault="00F102AF" w:rsidP="00215D93">
            <w:pPr>
              <w:pStyle w:val="ARTBLQTNHDMain"/>
            </w:pPr>
            <w:bookmarkStart w:id="10" w:name="_Toc233173041"/>
            <w:r w:rsidRPr="00EF2874">
              <w:t>Contact Details</w:t>
            </w:r>
            <w:bookmarkEnd w:id="10"/>
          </w:p>
        </w:tc>
      </w:tr>
      <w:tr w:rsidR="00F102AF" w:rsidRPr="00E14FE2" w14:paraId="23E18D2A" w14:textId="77777777" w:rsidTr="00913A3C">
        <w:trPr>
          <w:trHeight w:val="567"/>
        </w:trPr>
        <w:tc>
          <w:tcPr>
            <w:tcW w:w="2093" w:type="dxa"/>
            <w:shd w:val="clear" w:color="auto" w:fill="73B9D3" w:themeFill="accent1"/>
            <w:vAlign w:val="center"/>
          </w:tcPr>
          <w:p w14:paraId="6DA8D4A6" w14:textId="77777777" w:rsidR="00F102AF" w:rsidRPr="002B353C" w:rsidRDefault="00F102AF">
            <w:pPr>
              <w:pStyle w:val="ARTBLLOHDRITWH"/>
            </w:pPr>
            <w:r w:rsidRPr="002B353C">
              <w:t>Ship Name:</w:t>
            </w:r>
          </w:p>
        </w:tc>
        <w:tc>
          <w:tcPr>
            <w:tcW w:w="3685" w:type="dxa"/>
            <w:shd w:val="clear" w:color="auto" w:fill="FFFFFF"/>
            <w:vAlign w:val="center"/>
          </w:tcPr>
          <w:sdt>
            <w:sdtPr>
              <w:alias w:val="Ship Name"/>
              <w:tag w:val="Ship_Name"/>
              <w:id w:val="-337782077"/>
              <w:placeholder>
                <w:docPart w:val="990DB0FD162A466BB9B3B47304E1DEED"/>
              </w:placeholder>
              <w:dataBinding w:prefixMappings="xmlns:ns0='http://Greg_Maxey/CC_Mapping_Part' xmlns:ns1='http://www.w3.org/2000/xmlns/'" w:xpath="/ns0:CC_Map_Root[1]/ns0:Ship_Name[1]" w:storeItemID="{3000428E-BEF6-4961-BEAB-BB9515CA7A6C}"/>
              <w:text/>
            </w:sdtPr>
            <w:sdtEndPr/>
            <w:sdtContent>
              <w:p w14:paraId="00F2E2F0" w14:textId="77777777" w:rsidR="00F102AF" w:rsidRDefault="00746C27">
                <w:pPr>
                  <w:pStyle w:val="ARTBLLOANSLBD"/>
                </w:pPr>
                <w:r>
                  <w:t>Viking Mars</w:t>
                </w:r>
              </w:p>
            </w:sdtContent>
          </w:sdt>
        </w:tc>
        <w:tc>
          <w:tcPr>
            <w:tcW w:w="1134" w:type="dxa"/>
            <w:shd w:val="clear" w:color="auto" w:fill="73B9D3" w:themeFill="accent1"/>
            <w:vAlign w:val="center"/>
          </w:tcPr>
          <w:p w14:paraId="00F8C3C5" w14:textId="77777777" w:rsidR="00F102AF" w:rsidRPr="002B353C" w:rsidRDefault="00F102AF">
            <w:pPr>
              <w:pStyle w:val="ARTBLLOHDRITWH"/>
            </w:pPr>
            <w:r w:rsidRPr="002B353C">
              <w:t>Mnemonic:</w:t>
            </w:r>
          </w:p>
        </w:tc>
        <w:tc>
          <w:tcPr>
            <w:tcW w:w="3578" w:type="dxa"/>
            <w:tcBorders>
              <w:right w:val="single" w:sz="4" w:space="0" w:color="404040"/>
            </w:tcBorders>
            <w:shd w:val="clear" w:color="auto" w:fill="FFFFFF"/>
            <w:vAlign w:val="center"/>
          </w:tcPr>
          <w:sdt>
            <w:sdtPr>
              <w:alias w:val="Ship Mnemonic"/>
              <w:tag w:val="Ship_Mnemonic"/>
              <w:id w:val="-1219810835"/>
              <w:placeholder>
                <w:docPart w:val="76E0676762204A8F870DD1538D69F7A7"/>
              </w:placeholder>
              <w:dataBinding w:prefixMappings="xmlns:ns0='http://Greg_Maxey/CC_Mapping_Part'" w:xpath="/ns0:CC_Map_Root[1]/ns0:Ship_Mnemonic[1]" w:storeItemID="{3000428E-BEF6-4961-BEAB-BB9515CA7A6C}"/>
              <w:text/>
            </w:sdtPr>
            <w:sdtEndPr/>
            <w:sdtContent>
              <w:p w14:paraId="627B00FB" w14:textId="77777777" w:rsidR="00F102AF" w:rsidRDefault="00746C27">
                <w:pPr>
                  <w:pStyle w:val="ARTBLLOANSLBD"/>
                </w:pPr>
                <w:r>
                  <w:t>VOCX-MARS</w:t>
                </w:r>
              </w:p>
            </w:sdtContent>
          </w:sdt>
        </w:tc>
      </w:tr>
      <w:tr w:rsidR="00F102AF" w:rsidRPr="00E14FE2" w14:paraId="370BEDD1" w14:textId="77777777" w:rsidTr="00913A3C">
        <w:trPr>
          <w:trHeight w:val="567"/>
        </w:trPr>
        <w:tc>
          <w:tcPr>
            <w:tcW w:w="2093" w:type="dxa"/>
            <w:shd w:val="clear" w:color="auto" w:fill="73B9D3" w:themeFill="accent1"/>
            <w:vAlign w:val="center"/>
          </w:tcPr>
          <w:p w14:paraId="1EF145AC" w14:textId="77777777" w:rsidR="00F102AF" w:rsidRPr="002B353C" w:rsidRDefault="00F102AF">
            <w:pPr>
              <w:pStyle w:val="ARTBLLOHDRITWH"/>
            </w:pPr>
            <w:r w:rsidRPr="002B353C">
              <w:t>IPM Consultant Name:</w:t>
            </w:r>
          </w:p>
        </w:tc>
        <w:tc>
          <w:tcPr>
            <w:tcW w:w="3685" w:type="dxa"/>
            <w:shd w:val="clear" w:color="auto" w:fill="FFFFFF"/>
            <w:vAlign w:val="center"/>
          </w:tcPr>
          <w:sdt>
            <w:sdtPr>
              <w:alias w:val="IPM Consultant Name"/>
              <w:tag w:val="IPM_Consultant_Name"/>
              <w:id w:val="1200129011"/>
              <w:placeholder>
                <w:docPart w:val="378A028B8BD84E0490AFEFC8EE8305F0"/>
              </w:placeholder>
              <w:dataBinding w:prefixMappings="xmlns:ns0='http://Greg_Maxey/CC_Mapping_Part'" w:xpath="/ns0:CC_Map_Root[1]/ns0:IPM_Consultant_Name[1]" w:storeItemID="{3000428E-BEF6-4961-BEAB-BB9515CA7A6C}"/>
              <w:text/>
            </w:sdtPr>
            <w:sdtEndPr/>
            <w:sdtContent>
              <w:p w14:paraId="290AA0EA" w14:textId="77777777" w:rsidR="00F102AF" w:rsidRDefault="00F102AF">
                <w:pPr>
                  <w:pStyle w:val="ARTBLLOANSLBD"/>
                </w:pPr>
                <w:proofErr w:type="spellStart"/>
                <w:r>
                  <w:t>IPMConsultantName</w:t>
                </w:r>
                <w:proofErr w:type="spellEnd"/>
              </w:p>
            </w:sdtContent>
          </w:sdt>
        </w:tc>
        <w:tc>
          <w:tcPr>
            <w:tcW w:w="1134" w:type="dxa"/>
            <w:shd w:val="clear" w:color="auto" w:fill="73B9D3" w:themeFill="accent1"/>
            <w:vAlign w:val="center"/>
          </w:tcPr>
          <w:p w14:paraId="17CC0B26" w14:textId="77777777" w:rsidR="00F102AF" w:rsidRPr="002B353C" w:rsidRDefault="00F102AF">
            <w:pPr>
              <w:pStyle w:val="ARTBLLOHDRITWH"/>
            </w:pPr>
            <w:r w:rsidRPr="002B353C">
              <w:t>Position:</w:t>
            </w:r>
          </w:p>
        </w:tc>
        <w:tc>
          <w:tcPr>
            <w:tcW w:w="3578" w:type="dxa"/>
            <w:tcBorders>
              <w:right w:val="single" w:sz="4" w:space="0" w:color="404040"/>
            </w:tcBorders>
            <w:shd w:val="clear" w:color="auto" w:fill="FFFFFF"/>
            <w:vAlign w:val="center"/>
          </w:tcPr>
          <w:sdt>
            <w:sdtPr>
              <w:alias w:val="IPM Consultant Position"/>
              <w:tag w:val="IPM_Consultant_Position"/>
              <w:id w:val="2127655892"/>
              <w:placeholder>
                <w:docPart w:val="AAA9EBFCF61847C2BE7E5FEAF964658D"/>
              </w:placeholder>
              <w:dataBinding w:prefixMappings="xmlns:ns0='http://Greg_Maxey/CC_Mapping_Part'" w:xpath="/ns0:CC_Map_Root[1]/ns0:IPM_Consultant_Position[1]" w:storeItemID="{3000428E-BEF6-4961-BEAB-BB9515CA7A6C}"/>
              <w:text/>
            </w:sdtPr>
            <w:sdtEndPr/>
            <w:sdtContent>
              <w:p w14:paraId="09D477FD" w14:textId="77777777" w:rsidR="00F102AF" w:rsidRDefault="00F102AF">
                <w:pPr>
                  <w:pStyle w:val="ARTBLLOANSLBD"/>
                </w:pPr>
                <w:proofErr w:type="spellStart"/>
                <w:r>
                  <w:t>IPMConsultantPosition</w:t>
                </w:r>
                <w:proofErr w:type="spellEnd"/>
              </w:p>
            </w:sdtContent>
          </w:sdt>
        </w:tc>
      </w:tr>
      <w:tr w:rsidR="00F102AF" w:rsidRPr="00E14FE2" w14:paraId="1EC4BBE7" w14:textId="77777777" w:rsidTr="00913A3C">
        <w:trPr>
          <w:trHeight w:val="567"/>
        </w:trPr>
        <w:tc>
          <w:tcPr>
            <w:tcW w:w="2093" w:type="dxa"/>
            <w:shd w:val="clear" w:color="auto" w:fill="73B9D3" w:themeFill="accent1"/>
            <w:vAlign w:val="center"/>
          </w:tcPr>
          <w:p w14:paraId="5FAF3AA6" w14:textId="77777777" w:rsidR="00F102AF" w:rsidRPr="00EF2874" w:rsidRDefault="00F102AF">
            <w:pPr>
              <w:pStyle w:val="ARTBLLOHDRITWH"/>
              <w:rPr>
                <w:rFonts w:ascii="Aptos" w:eastAsia="Aptos" w:hAnsi="Aptos"/>
                <w:b/>
                <w:color w:val="404040"/>
                <w:sz w:val="24"/>
              </w:rPr>
            </w:pPr>
            <w:r w:rsidRPr="002B353C">
              <w:t>Prepared for:</w:t>
            </w:r>
          </w:p>
        </w:tc>
        <w:tc>
          <w:tcPr>
            <w:tcW w:w="3685" w:type="dxa"/>
            <w:shd w:val="clear" w:color="auto" w:fill="FFFFFF"/>
            <w:vAlign w:val="center"/>
          </w:tcPr>
          <w:bookmarkStart w:id="11" w:name="_Hlk199345467" w:displacedByCustomXml="next"/>
          <w:sdt>
            <w:sdtPr>
              <w:alias w:val="Prepared For Name"/>
              <w:tag w:val="Prepared­_For­Name"/>
              <w:id w:val="1382741135"/>
              <w:placeholder>
                <w:docPart w:val="326A3AF6905845688696259781A75001"/>
              </w:placeholder>
              <w:dataBinding w:prefixMappings="xmlns:ns0='http://Greg_Maxey/CC_Mapping_Part'" w:xpath="/ns0:CC_Map_Root[1]/ns0:Prepared_For_Name[1]" w:storeItemID="{3000428E-BEF6-4961-BEAB-BB9515CA7A6C}"/>
              <w:text/>
            </w:sdtPr>
            <w:sdtEndPr/>
            <w:sdtContent>
              <w:p w14:paraId="6069D655" w14:textId="77777777" w:rsidR="00F102AF" w:rsidRPr="00E14FE2" w:rsidRDefault="00F102AF">
                <w:pPr>
                  <w:pStyle w:val="ARTBLLOANSLBD"/>
                </w:pPr>
                <w:proofErr w:type="spellStart"/>
                <w:r>
                  <w:t>PreparedForNameHere</w:t>
                </w:r>
                <w:proofErr w:type="spellEnd"/>
              </w:p>
            </w:sdtContent>
          </w:sdt>
          <w:bookmarkEnd w:id="11" w:displacedByCustomXml="prev"/>
        </w:tc>
        <w:tc>
          <w:tcPr>
            <w:tcW w:w="1134" w:type="dxa"/>
            <w:shd w:val="clear" w:color="auto" w:fill="73B9D3" w:themeFill="accent1"/>
            <w:vAlign w:val="center"/>
          </w:tcPr>
          <w:p w14:paraId="57506786" w14:textId="77777777" w:rsidR="00F102AF" w:rsidRPr="002B353C" w:rsidRDefault="00F102AF">
            <w:pPr>
              <w:pStyle w:val="ARTBLLOHDRITWH"/>
              <w:rPr>
                <w:b/>
              </w:rPr>
            </w:pPr>
            <w:r w:rsidRPr="002B353C">
              <w:t xml:space="preserve">Position: </w:t>
            </w:r>
          </w:p>
        </w:tc>
        <w:tc>
          <w:tcPr>
            <w:tcW w:w="3578" w:type="dxa"/>
            <w:tcBorders>
              <w:right w:val="single" w:sz="4" w:space="0" w:color="404040"/>
            </w:tcBorders>
            <w:shd w:val="clear" w:color="auto" w:fill="FFFFFF"/>
            <w:vAlign w:val="center"/>
          </w:tcPr>
          <w:sdt>
            <w:sdtPr>
              <w:alias w:val="Prepared_For_Position"/>
              <w:tag w:val="Prepared_For_Position"/>
              <w:id w:val="564538703"/>
              <w:placeholder>
                <w:docPart w:val="45E1E86270A64CA9858CFF78D1487378"/>
              </w:placeholder>
              <w:dataBinding w:prefixMappings="xmlns:ns0='http://Greg_Maxey/CC_Mapping_Part'" w:xpath="/ns0:CC_Map_Root[1]/ns0:Prepared_For_Position[1]" w:storeItemID="{3000428E-BEF6-4961-BEAB-BB9515CA7A6C}"/>
              <w:text/>
            </w:sdtPr>
            <w:sdtEndPr/>
            <w:sdtContent>
              <w:p w14:paraId="42A0680E" w14:textId="77777777" w:rsidR="00F102AF" w:rsidRPr="00E14FE2" w:rsidRDefault="00F102AF">
                <w:pPr>
                  <w:pStyle w:val="ARTBLLOANSLBD"/>
                </w:pPr>
                <w:proofErr w:type="spellStart"/>
                <w:r>
                  <w:t>PreparedForPositionHere</w:t>
                </w:r>
                <w:proofErr w:type="spellEnd"/>
              </w:p>
            </w:sdtContent>
          </w:sdt>
        </w:tc>
      </w:tr>
      <w:tr w:rsidR="00F102AF" w:rsidRPr="00E14FE2" w14:paraId="169A27EE" w14:textId="77777777" w:rsidTr="00913A3C">
        <w:trPr>
          <w:trHeight w:val="567"/>
        </w:trPr>
        <w:tc>
          <w:tcPr>
            <w:tcW w:w="2093" w:type="dxa"/>
            <w:shd w:val="clear" w:color="auto" w:fill="73B9D3" w:themeFill="accent1"/>
            <w:vAlign w:val="center"/>
          </w:tcPr>
          <w:p w14:paraId="7C694616" w14:textId="77777777" w:rsidR="00F102AF" w:rsidRPr="00EF2874" w:rsidRDefault="00F102AF">
            <w:pPr>
              <w:pStyle w:val="ARTBLLOHDRITWH"/>
              <w:rPr>
                <w:rFonts w:ascii="Aptos" w:eastAsia="Aptos" w:hAnsi="Aptos"/>
                <w:color w:val="404040"/>
                <w:sz w:val="24"/>
              </w:rPr>
            </w:pPr>
            <w:r w:rsidRPr="002B353C">
              <w:t>Pest Control Responsible Officer:</w:t>
            </w:r>
          </w:p>
        </w:tc>
        <w:tc>
          <w:tcPr>
            <w:tcW w:w="3685" w:type="dxa"/>
            <w:shd w:val="clear" w:color="auto" w:fill="FFFFFF"/>
            <w:vAlign w:val="center"/>
          </w:tcPr>
          <w:sdt>
            <w:sdtPr>
              <w:alias w:val="PCRO_Name"/>
              <w:tag w:val="PCRO_Name"/>
              <w:id w:val="-1926412629"/>
              <w:placeholder>
                <w:docPart w:val="462899AECFDC49A8AC3CECB20391423D"/>
              </w:placeholder>
              <w:dataBinding w:prefixMappings="xmlns:ns0='http://Greg_Maxey/CC_Mapping_Part'" w:xpath="/ns0:CC_Map_Root[1]/ns0:PCRO_Name[1]" w:storeItemID="{3000428E-BEF6-4961-BEAB-BB9515CA7A6C}"/>
              <w:text/>
            </w:sdtPr>
            <w:sdtEndPr/>
            <w:sdtContent>
              <w:p w14:paraId="6DB2AA88" w14:textId="453B66B3" w:rsidR="00F102AF" w:rsidRPr="00E14FE2" w:rsidRDefault="000914BE">
                <w:pPr>
                  <w:pStyle w:val="ARTBLLOANSLBD"/>
                </w:pPr>
                <w:proofErr w:type="spellStart"/>
                <w:r>
                  <w:t>EnterPCRONameHere</w:t>
                </w:r>
                <w:proofErr w:type="spellEnd"/>
              </w:p>
            </w:sdtContent>
          </w:sdt>
        </w:tc>
        <w:tc>
          <w:tcPr>
            <w:tcW w:w="1134" w:type="dxa"/>
            <w:shd w:val="clear" w:color="auto" w:fill="73B9D3" w:themeFill="accent1"/>
            <w:vAlign w:val="center"/>
          </w:tcPr>
          <w:p w14:paraId="7A451D03" w14:textId="77777777" w:rsidR="00F102AF" w:rsidRPr="00EF2874" w:rsidRDefault="00F102AF">
            <w:pPr>
              <w:pStyle w:val="ARTBLLOHDRITWH"/>
              <w:rPr>
                <w:rFonts w:ascii="Aptos" w:eastAsia="Aptos" w:hAnsi="Aptos"/>
                <w:color w:val="404040"/>
                <w:sz w:val="24"/>
              </w:rPr>
            </w:pPr>
            <w:r w:rsidRPr="002B353C">
              <w:t>Position:</w:t>
            </w:r>
          </w:p>
        </w:tc>
        <w:tc>
          <w:tcPr>
            <w:tcW w:w="3578" w:type="dxa"/>
            <w:tcBorders>
              <w:right w:val="single" w:sz="4" w:space="0" w:color="404040"/>
            </w:tcBorders>
            <w:shd w:val="clear" w:color="auto" w:fill="FFFFFF"/>
            <w:vAlign w:val="center"/>
          </w:tcPr>
          <w:sdt>
            <w:sdtPr>
              <w:alias w:val="PCRO Position"/>
              <w:tag w:val="PCRO_Position"/>
              <w:id w:val="1002781744"/>
              <w:placeholder>
                <w:docPart w:val="4DE83F74089546E69AFF53B7A2F8D83D"/>
              </w:placeholder>
              <w:dataBinding w:prefixMappings="xmlns:ns0='http://Greg_Maxey/CC_Mapping_Part'" w:xpath="/ns0:CC_Map_Root[1]/ns0:PCRO_Position[1]" w:storeItemID="{3000428E-BEF6-4961-BEAB-BB9515CA7A6C}"/>
              <w:text/>
            </w:sdtPr>
            <w:sdtEndPr/>
            <w:sdtContent>
              <w:p w14:paraId="4876F4CD" w14:textId="50504438" w:rsidR="00F102AF" w:rsidRPr="00E14FE2" w:rsidRDefault="00F102AF">
                <w:pPr>
                  <w:pStyle w:val="ARTBLLOANSLBD"/>
                </w:pPr>
                <w:proofErr w:type="spellStart"/>
                <w:r>
                  <w:t>EnterPCROPositionHere</w:t>
                </w:r>
                <w:proofErr w:type="spellEnd"/>
              </w:p>
            </w:sdtContent>
          </w:sdt>
        </w:tc>
      </w:tr>
      <w:tr w:rsidR="00F102AF" w:rsidRPr="00E14FE2" w14:paraId="77B0CF07" w14:textId="77777777" w:rsidTr="00913A3C">
        <w:trPr>
          <w:trHeight w:val="567"/>
        </w:trPr>
        <w:tc>
          <w:tcPr>
            <w:tcW w:w="2093" w:type="dxa"/>
            <w:shd w:val="clear" w:color="auto" w:fill="73B9D3" w:themeFill="accent1"/>
            <w:vAlign w:val="center"/>
          </w:tcPr>
          <w:p w14:paraId="32FA8591" w14:textId="77777777" w:rsidR="00F102AF" w:rsidRPr="00EF2874" w:rsidRDefault="00F102AF">
            <w:pPr>
              <w:pStyle w:val="ARTBLLOHDRITWH"/>
              <w:rPr>
                <w:rFonts w:ascii="Aptos" w:eastAsia="Aptos" w:hAnsi="Aptos"/>
                <w:color w:val="404040"/>
                <w:sz w:val="24"/>
              </w:rPr>
            </w:pPr>
            <w:r w:rsidRPr="002B353C">
              <w:t>Pest Control Officer:</w:t>
            </w:r>
          </w:p>
        </w:tc>
        <w:tc>
          <w:tcPr>
            <w:tcW w:w="3685" w:type="dxa"/>
            <w:shd w:val="clear" w:color="auto" w:fill="FFFFFF"/>
            <w:vAlign w:val="center"/>
          </w:tcPr>
          <w:sdt>
            <w:sdtPr>
              <w:alias w:val="PCO Name"/>
              <w:tag w:val="PCO_Name"/>
              <w:id w:val="-2132467297"/>
              <w:placeholder>
                <w:docPart w:val="7BF5C070F1BE49509BAC4A6E9CDA6EB9"/>
              </w:placeholder>
              <w:dataBinding w:prefixMappings="xmlns:ns0='http://Greg_Maxey/CC_Mapping_Part'" w:xpath="/ns0:CC_Map_Root[1]/ns0:PCO_Name[1]" w:storeItemID="{3000428E-BEF6-4961-BEAB-BB9515CA7A6C}"/>
              <w:text/>
            </w:sdtPr>
            <w:sdtEndPr/>
            <w:sdtContent>
              <w:p w14:paraId="4FE2D6AE" w14:textId="4364DF52" w:rsidR="00F102AF" w:rsidRPr="00E14FE2" w:rsidRDefault="000914BE">
                <w:pPr>
                  <w:pStyle w:val="ARTBLLOANSLBD"/>
                </w:pPr>
                <w:proofErr w:type="spellStart"/>
                <w:r>
                  <w:t>EnterPCONameHere</w:t>
                </w:r>
                <w:proofErr w:type="spellEnd"/>
              </w:p>
            </w:sdtContent>
          </w:sdt>
        </w:tc>
        <w:tc>
          <w:tcPr>
            <w:tcW w:w="1134" w:type="dxa"/>
            <w:shd w:val="clear" w:color="auto" w:fill="73B9D3" w:themeFill="accent1"/>
            <w:vAlign w:val="center"/>
          </w:tcPr>
          <w:p w14:paraId="4C52A43B" w14:textId="77777777" w:rsidR="00F102AF" w:rsidRPr="00EF2874" w:rsidRDefault="00F102AF">
            <w:pPr>
              <w:pStyle w:val="ARTBLLOHDRITWH"/>
              <w:rPr>
                <w:rFonts w:ascii="Aptos" w:eastAsia="Aptos" w:hAnsi="Aptos"/>
                <w:color w:val="404040"/>
                <w:sz w:val="24"/>
              </w:rPr>
            </w:pPr>
            <w:r w:rsidRPr="002B353C">
              <w:t>Position:</w:t>
            </w:r>
          </w:p>
        </w:tc>
        <w:tc>
          <w:tcPr>
            <w:tcW w:w="3578" w:type="dxa"/>
            <w:tcBorders>
              <w:right w:val="single" w:sz="4" w:space="0" w:color="404040"/>
            </w:tcBorders>
            <w:shd w:val="clear" w:color="auto" w:fill="FFFFFF"/>
            <w:vAlign w:val="center"/>
          </w:tcPr>
          <w:sdt>
            <w:sdtPr>
              <w:alias w:val="PCO Position"/>
              <w:tag w:val="PCO_Position"/>
              <w:id w:val="-374546635"/>
              <w:placeholder>
                <w:docPart w:val="C1A4F6A5DD57490D97BC8A5AE8B1E5EA"/>
              </w:placeholder>
              <w:dataBinding w:prefixMappings="xmlns:ns0='http://Greg_Maxey/CC_Mapping_Part'" w:xpath="/ns0:CC_Map_Root[1]/ns0:PCO_Position[1]" w:storeItemID="{3000428E-BEF6-4961-BEAB-BB9515CA7A6C}"/>
              <w:text/>
            </w:sdtPr>
            <w:sdtEndPr/>
            <w:sdtContent>
              <w:p w14:paraId="19734F2A" w14:textId="34940509" w:rsidR="00F102AF" w:rsidRPr="00E14FE2" w:rsidRDefault="00BD42A9">
                <w:pPr>
                  <w:pStyle w:val="ARTBLLOANSLBD"/>
                </w:pPr>
                <w:proofErr w:type="spellStart"/>
                <w:r>
                  <w:t>EnterPCOPositionHere</w:t>
                </w:r>
                <w:proofErr w:type="spellEnd"/>
              </w:p>
            </w:sdtContent>
          </w:sdt>
        </w:tc>
      </w:tr>
      <w:tr w:rsidR="00F102AF" w:rsidRPr="00E14FE2" w14:paraId="0FBB10AD" w14:textId="77777777" w:rsidTr="00913A3C">
        <w:trPr>
          <w:trHeight w:val="567"/>
        </w:trPr>
        <w:tc>
          <w:tcPr>
            <w:tcW w:w="2093" w:type="dxa"/>
            <w:shd w:val="clear" w:color="auto" w:fill="73B9D3" w:themeFill="accent1"/>
            <w:vAlign w:val="center"/>
          </w:tcPr>
          <w:p w14:paraId="55033867" w14:textId="77777777" w:rsidR="00F102AF" w:rsidRPr="00EF2874" w:rsidRDefault="00F102AF">
            <w:pPr>
              <w:pStyle w:val="ARTBLLOHDRITWH"/>
              <w:rPr>
                <w:rFonts w:ascii="Aptos" w:eastAsia="Aptos" w:hAnsi="Aptos"/>
                <w:b/>
                <w:color w:val="404040"/>
                <w:sz w:val="24"/>
              </w:rPr>
            </w:pPr>
            <w:r w:rsidRPr="002B353C">
              <w:t>Audit Date From:</w:t>
            </w:r>
          </w:p>
        </w:tc>
        <w:tc>
          <w:tcPr>
            <w:tcW w:w="3685" w:type="dxa"/>
            <w:shd w:val="clear" w:color="auto" w:fill="FFFFFF"/>
            <w:vAlign w:val="center"/>
          </w:tcPr>
          <w:sdt>
            <w:sdtPr>
              <w:alias w:val="Audit Date From"/>
              <w:tag w:val="Audit_Date_From"/>
              <w:id w:val="-1458258369"/>
              <w:placeholder>
                <w:docPart w:val="8CBFD1EEC769476380BDF6F892552DA5"/>
              </w:placeholder>
              <w:dataBinding w:prefixMappings="xmlns:ns0='http://Greg_Maxey/CC_Mapping_Part'" w:xpath="/ns0:CC_Map_Root[1]/ns0:Audit_Date_From[3]" w:storeItemID="{3000428E-BEF6-4961-BEAB-BB9515CA7A6C}"/>
              <w:date w:fullDate="2026-06-01T00:00:00Z">
                <w:dateFormat w:val="dddd, d MMM yyyy"/>
                <w:lid w:val="en-GB"/>
                <w:storeMappedDataAs w:val="dateTime"/>
                <w:calendar w:val="gregorian"/>
              </w:date>
            </w:sdtPr>
            <w:sdtEndPr/>
            <w:sdtContent>
              <w:p w14:paraId="7797A0CE" w14:textId="38AB7D6F" w:rsidR="00F102AF" w:rsidRPr="00E14FE2" w:rsidRDefault="00921E94">
                <w:pPr>
                  <w:pStyle w:val="ARTBLLOANSLBD"/>
                </w:pPr>
                <w:r>
                  <w:t>Monday, 1 Jun 2026</w:t>
                </w:r>
              </w:p>
            </w:sdtContent>
          </w:sdt>
        </w:tc>
        <w:tc>
          <w:tcPr>
            <w:tcW w:w="1134" w:type="dxa"/>
            <w:shd w:val="clear" w:color="auto" w:fill="73B9D3" w:themeFill="accent1"/>
            <w:vAlign w:val="center"/>
          </w:tcPr>
          <w:p w14:paraId="0F00F36D" w14:textId="77777777" w:rsidR="00F102AF" w:rsidRPr="00EF2874" w:rsidRDefault="00F102AF">
            <w:pPr>
              <w:pStyle w:val="ARTBLLOHDRITWH"/>
              <w:rPr>
                <w:rFonts w:ascii="Aptos" w:eastAsia="Aptos" w:hAnsi="Aptos"/>
                <w:b/>
                <w:color w:val="404040"/>
                <w:sz w:val="24"/>
              </w:rPr>
            </w:pPr>
            <w:r w:rsidRPr="002B353C">
              <w:t>Date To:</w:t>
            </w:r>
          </w:p>
        </w:tc>
        <w:tc>
          <w:tcPr>
            <w:tcW w:w="3578" w:type="dxa"/>
            <w:tcBorders>
              <w:right w:val="single" w:sz="4" w:space="0" w:color="404040"/>
            </w:tcBorders>
            <w:shd w:val="clear" w:color="auto" w:fill="FFFFFF"/>
            <w:vAlign w:val="center"/>
          </w:tcPr>
          <w:sdt>
            <w:sdtPr>
              <w:alias w:val="Audit Date To"/>
              <w:tag w:val="Audit Date_To"/>
              <w:id w:val="-378016689"/>
              <w:placeholder>
                <w:docPart w:val="D90AE5923DB641C48EDD853115A8F2F4"/>
              </w:placeholder>
              <w:dataBinding w:prefixMappings="xmlns:ns0='http://Greg_Maxey/CC_Mapping_Part'" w:xpath="/ns0:CC_Map_Root[1]/ns0:Audit_Date_To[2]" w:storeItemID="{3000428E-BEF6-4961-BEAB-BB9515CA7A6C}"/>
              <w:date w:fullDate="2026-06-07T00:00:00Z">
                <w:dateFormat w:val="dddd, d MMM yyyy"/>
                <w:lid w:val="en-GB"/>
                <w:storeMappedDataAs w:val="dateTime"/>
                <w:calendar w:val="gregorian"/>
              </w:date>
            </w:sdtPr>
            <w:sdtEndPr/>
            <w:sdtContent>
              <w:p w14:paraId="3287685A" w14:textId="1FEA634B" w:rsidR="00F102AF" w:rsidRPr="00E14FE2" w:rsidRDefault="00921E94">
                <w:pPr>
                  <w:pStyle w:val="ARTBLLOANSLBD"/>
                </w:pPr>
                <w:r>
                  <w:t>Sunday, 7 Jun 2026</w:t>
                </w:r>
              </w:p>
            </w:sdtContent>
          </w:sdt>
        </w:tc>
      </w:tr>
      <w:tr w:rsidR="00F102AF" w:rsidRPr="00E14FE2" w14:paraId="103B7C26" w14:textId="77777777" w:rsidTr="00913A3C">
        <w:trPr>
          <w:trHeight w:val="567"/>
        </w:trPr>
        <w:tc>
          <w:tcPr>
            <w:tcW w:w="2093" w:type="dxa"/>
            <w:shd w:val="clear" w:color="auto" w:fill="73B9D3" w:themeFill="accent1"/>
            <w:vAlign w:val="center"/>
          </w:tcPr>
          <w:p w14:paraId="167B775F" w14:textId="77777777" w:rsidR="00F102AF" w:rsidRPr="00EF2874" w:rsidRDefault="00F102AF">
            <w:pPr>
              <w:pStyle w:val="ARTBLLOHDRITWH"/>
              <w:rPr>
                <w:rFonts w:ascii="Aptos" w:eastAsia="Aptos" w:hAnsi="Aptos"/>
                <w:b/>
                <w:color w:val="404040"/>
                <w:sz w:val="24"/>
              </w:rPr>
            </w:pPr>
            <w:r w:rsidRPr="002B353C">
              <w:t>Port From:</w:t>
            </w:r>
          </w:p>
        </w:tc>
        <w:tc>
          <w:tcPr>
            <w:tcW w:w="3685" w:type="dxa"/>
            <w:shd w:val="clear" w:color="auto" w:fill="FFFFFF"/>
            <w:vAlign w:val="center"/>
          </w:tcPr>
          <w:sdt>
            <w:sdtPr>
              <w:alias w:val="Port From Here"/>
              <w:tag w:val="Port_From_Here"/>
              <w:id w:val="-1981225171"/>
              <w:placeholder>
                <w:docPart w:val="9FD9CA3AD9434D1193507068F4B14050"/>
              </w:placeholder>
              <w:dataBinding w:prefixMappings="xmlns:ns0='http://Greg_Maxey/CC_Mapping_Part'" w:xpath="/ns0:CC_Map_Root[1]/ns0:Port_From_Here[1]" w:storeItemID="{3000428E-BEF6-4961-BEAB-BB9515CA7A6C}"/>
              <w:text/>
            </w:sdtPr>
            <w:sdtEndPr/>
            <w:sdtContent>
              <w:p w14:paraId="199F25AC" w14:textId="77777777" w:rsidR="00F102AF" w:rsidRPr="00E14FE2" w:rsidRDefault="00F102AF">
                <w:pPr>
                  <w:pStyle w:val="ARTBLLOANSLBD"/>
                </w:pPr>
                <w:proofErr w:type="spellStart"/>
                <w:r>
                  <w:t>PortFromHere</w:t>
                </w:r>
                <w:proofErr w:type="spellEnd"/>
              </w:p>
            </w:sdtContent>
          </w:sdt>
        </w:tc>
        <w:tc>
          <w:tcPr>
            <w:tcW w:w="1134" w:type="dxa"/>
            <w:shd w:val="clear" w:color="auto" w:fill="73B9D3" w:themeFill="accent1"/>
            <w:vAlign w:val="center"/>
          </w:tcPr>
          <w:p w14:paraId="0974E6C5" w14:textId="77777777" w:rsidR="00F102AF" w:rsidRPr="00EF2874" w:rsidRDefault="00F102AF">
            <w:pPr>
              <w:pStyle w:val="ARTBLLOHDRITWH"/>
              <w:rPr>
                <w:rFonts w:ascii="Aptos" w:eastAsia="Aptos" w:hAnsi="Aptos"/>
                <w:b/>
                <w:color w:val="404040"/>
                <w:sz w:val="24"/>
              </w:rPr>
            </w:pPr>
            <w:r w:rsidRPr="002B353C">
              <w:t>Port To:</w:t>
            </w:r>
          </w:p>
        </w:tc>
        <w:tc>
          <w:tcPr>
            <w:tcW w:w="3578" w:type="dxa"/>
            <w:tcBorders>
              <w:right w:val="single" w:sz="4" w:space="0" w:color="404040"/>
            </w:tcBorders>
            <w:shd w:val="clear" w:color="auto" w:fill="FFFFFF"/>
            <w:vAlign w:val="center"/>
          </w:tcPr>
          <w:sdt>
            <w:sdtPr>
              <w:alias w:val="Port To Here"/>
              <w:tag w:val="Port_To_Here"/>
              <w:id w:val="-1222060760"/>
              <w:placeholder>
                <w:docPart w:val="339921450DD04C76BA27269935AF11DB"/>
              </w:placeholder>
              <w:dataBinding w:prefixMappings="xmlns:ns0='http://Greg_Maxey/CC_Mapping_Part'" w:xpath="/ns0:CC_Map_Root[1]/ns0:Port_To_Here[1]" w:storeItemID="{3000428E-BEF6-4961-BEAB-BB9515CA7A6C}"/>
              <w:text/>
            </w:sdtPr>
            <w:sdtEndPr/>
            <w:sdtContent>
              <w:p w14:paraId="64C5B848" w14:textId="77777777" w:rsidR="00F102AF" w:rsidRPr="00E14FE2" w:rsidRDefault="00F102AF">
                <w:pPr>
                  <w:pStyle w:val="ARTBLLOANSLBD"/>
                </w:pPr>
                <w:proofErr w:type="spellStart"/>
                <w:r>
                  <w:t>PortToHere</w:t>
                </w:r>
                <w:proofErr w:type="spellEnd"/>
              </w:p>
            </w:sdtContent>
          </w:sdt>
        </w:tc>
      </w:tr>
    </w:tbl>
    <w:p w14:paraId="5516770D" w14:textId="77777777" w:rsidR="00F102AF" w:rsidRPr="007F5E4A" w:rsidRDefault="00F102AF" w:rsidP="00F102AF"/>
    <w:p w14:paraId="59E1FEDE" w14:textId="77777777" w:rsidR="00F102AF" w:rsidRDefault="00F102AF" w:rsidP="00B9529C">
      <w:pPr>
        <w:ind w:left="142"/>
      </w:pPr>
    </w:p>
    <w:p w14:paraId="4DFB7FFC" w14:textId="77777777" w:rsidR="00F102AF" w:rsidRPr="007F5E4A" w:rsidRDefault="0081181C" w:rsidP="00FA3672">
      <w:pPr>
        <w:pStyle w:val="Heading2"/>
      </w:pPr>
      <w:bookmarkStart w:id="12" w:name="_Toc233173042"/>
      <w:r>
        <w:t>Report Approval and Contact Details</w:t>
      </w:r>
      <w:bookmarkEnd w:id="12"/>
    </w:p>
    <w:tbl>
      <w:tblPr>
        <w:tblW w:w="10546" w:type="dxa"/>
        <w:tblInd w:w="454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  <w:tblLook w:val="06A0" w:firstRow="1" w:lastRow="0" w:firstColumn="1" w:lastColumn="0" w:noHBand="1" w:noVBand="1"/>
      </w:tblPr>
      <w:tblGrid>
        <w:gridCol w:w="905"/>
        <w:gridCol w:w="1053"/>
        <w:gridCol w:w="1346"/>
        <w:gridCol w:w="16"/>
        <w:gridCol w:w="1359"/>
        <w:gridCol w:w="1947"/>
        <w:gridCol w:w="15"/>
        <w:gridCol w:w="1169"/>
        <w:gridCol w:w="460"/>
        <w:gridCol w:w="2276"/>
      </w:tblGrid>
      <w:tr w:rsidR="00F102AF" w:rsidRPr="00E14FE2" w14:paraId="2A9B89E5" w14:textId="77777777" w:rsidTr="00913A3C">
        <w:tc>
          <w:tcPr>
            <w:tcW w:w="10485" w:type="dxa"/>
            <w:gridSpan w:val="10"/>
            <w:shd w:val="clear" w:color="auto" w:fill="5D9BB2" w:themeFill="accent2"/>
          </w:tcPr>
          <w:p w14:paraId="4469D19F" w14:textId="77777777" w:rsidR="00F102AF" w:rsidRPr="002B353C" w:rsidRDefault="00F102AF" w:rsidP="00215D93">
            <w:pPr>
              <w:pStyle w:val="ARTBLQTNHDMain"/>
            </w:pPr>
            <w:bookmarkStart w:id="13" w:name="_Toc233173043"/>
            <w:r w:rsidRPr="00EF2874">
              <w:t>Approval and Contact Details</w:t>
            </w:r>
            <w:bookmarkEnd w:id="13"/>
          </w:p>
        </w:tc>
      </w:tr>
      <w:tr w:rsidR="00F102AF" w:rsidRPr="00E14FE2" w14:paraId="03D75433" w14:textId="77777777" w:rsidTr="00913A3C">
        <w:trPr>
          <w:trHeight w:val="567"/>
        </w:trPr>
        <w:tc>
          <w:tcPr>
            <w:tcW w:w="1947" w:type="dxa"/>
            <w:gridSpan w:val="2"/>
            <w:shd w:val="clear" w:color="auto" w:fill="73B9D3" w:themeFill="accent1"/>
            <w:vAlign w:val="center"/>
          </w:tcPr>
          <w:p w14:paraId="2C05D475" w14:textId="77777777" w:rsidR="00F102AF" w:rsidRPr="002B353C" w:rsidRDefault="00F102AF">
            <w:pPr>
              <w:pStyle w:val="ARTBLLOHDRITWH"/>
            </w:pPr>
            <w:r w:rsidRPr="002B353C">
              <w:t>Approved by:</w:t>
            </w:r>
          </w:p>
        </w:tc>
        <w:tc>
          <w:tcPr>
            <w:tcW w:w="1338" w:type="dxa"/>
            <w:shd w:val="clear" w:color="auto" w:fill="73B9D3" w:themeFill="accent1"/>
            <w:vAlign w:val="center"/>
          </w:tcPr>
          <w:p w14:paraId="76B4642B" w14:textId="77777777" w:rsidR="00F102AF" w:rsidRPr="002B353C" w:rsidRDefault="00F102AF">
            <w:pPr>
              <w:pStyle w:val="ARTBLLOHDRITWH"/>
            </w:pPr>
            <w:r w:rsidRPr="002B353C">
              <w:t xml:space="preserve">Name: </w:t>
            </w:r>
          </w:p>
        </w:tc>
        <w:tc>
          <w:tcPr>
            <w:tcW w:w="3303" w:type="dxa"/>
            <w:gridSpan w:val="3"/>
            <w:vAlign w:val="center"/>
          </w:tcPr>
          <w:p w14:paraId="0173B365" w14:textId="77777777" w:rsidR="00F102AF" w:rsidRPr="00E14FE2" w:rsidRDefault="00F102AF">
            <w:pPr>
              <w:pStyle w:val="ARTBLLOANSLBD"/>
            </w:pPr>
            <w:r w:rsidRPr="00E14FE2">
              <w:t>Graham Hobson</w:t>
            </w:r>
          </w:p>
        </w:tc>
        <w:tc>
          <w:tcPr>
            <w:tcW w:w="1177" w:type="dxa"/>
            <w:gridSpan w:val="2"/>
            <w:shd w:val="clear" w:color="auto" w:fill="73B9D3" w:themeFill="accent1"/>
            <w:vAlign w:val="center"/>
          </w:tcPr>
          <w:p w14:paraId="4EB5E136" w14:textId="77777777" w:rsidR="00F102AF" w:rsidRPr="002B353C" w:rsidRDefault="00F102AF">
            <w:pPr>
              <w:pStyle w:val="ARTBLLOHDRITWH"/>
            </w:pPr>
            <w:r w:rsidRPr="002B353C">
              <w:t xml:space="preserve">Position: </w:t>
            </w:r>
          </w:p>
        </w:tc>
        <w:tc>
          <w:tcPr>
            <w:tcW w:w="2720" w:type="dxa"/>
            <w:gridSpan w:val="2"/>
            <w:vAlign w:val="center"/>
          </w:tcPr>
          <w:p w14:paraId="328DC550" w14:textId="77777777" w:rsidR="00F102AF" w:rsidRPr="00E14FE2" w:rsidRDefault="00F102AF">
            <w:pPr>
              <w:pStyle w:val="ARTBLLOANSLBD"/>
            </w:pPr>
            <w:r w:rsidRPr="00E14FE2">
              <w:t>Managing Director</w:t>
            </w:r>
          </w:p>
        </w:tc>
      </w:tr>
      <w:tr w:rsidR="00F102AF" w:rsidRPr="00E14FE2" w14:paraId="468D55EF" w14:textId="77777777" w:rsidTr="00913A3C">
        <w:trPr>
          <w:trHeight w:hRule="exact" w:val="1020"/>
        </w:trPr>
        <w:tc>
          <w:tcPr>
            <w:tcW w:w="1947" w:type="dxa"/>
            <w:gridSpan w:val="2"/>
            <w:shd w:val="clear" w:color="auto" w:fill="73B9D3" w:themeFill="accent1"/>
          </w:tcPr>
          <w:p w14:paraId="76C5DC99" w14:textId="77777777" w:rsidR="00F102AF" w:rsidRPr="002B353C" w:rsidRDefault="00F102AF">
            <w:pPr>
              <w:pStyle w:val="ARTBLLOHDRITWH"/>
            </w:pPr>
            <w:r w:rsidRPr="002B353C">
              <w:t>Signature:</w:t>
            </w:r>
          </w:p>
        </w:tc>
        <w:tc>
          <w:tcPr>
            <w:tcW w:w="8538" w:type="dxa"/>
            <w:gridSpan w:val="8"/>
          </w:tcPr>
          <w:p w14:paraId="1FACE301" w14:textId="77777777" w:rsidR="00F102AF" w:rsidRPr="00E14FE2" w:rsidRDefault="00F102AF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3872" behindDoc="1" locked="0" layoutInCell="1" allowOverlap="0" wp14:anchorId="641CFB87" wp14:editId="46EA4D53">
                  <wp:simplePos x="0" y="0"/>
                  <wp:positionH relativeFrom="column">
                    <wp:posOffset>1447866</wp:posOffset>
                  </wp:positionH>
                  <wp:positionV relativeFrom="paragraph">
                    <wp:posOffset>28868</wp:posOffset>
                  </wp:positionV>
                  <wp:extent cx="1982958" cy="875490"/>
                  <wp:effectExtent l="0" t="0" r="0" b="1270"/>
                  <wp:wrapNone/>
                  <wp:docPr id="2" name="Picture 5" descr="Graham's Signature (Trans Backgrou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raham's Signature (Trans Backgrou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5388" cy="885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102AF" w:rsidRPr="00E14FE2" w14:paraId="33921597" w14:textId="77777777" w:rsidTr="00913A3C">
        <w:tc>
          <w:tcPr>
            <w:tcW w:w="1947" w:type="dxa"/>
            <w:gridSpan w:val="2"/>
            <w:shd w:val="clear" w:color="auto" w:fill="73B9D3" w:themeFill="accent1"/>
          </w:tcPr>
          <w:p w14:paraId="372690FC" w14:textId="77777777" w:rsidR="00F102AF" w:rsidRPr="002B353C" w:rsidRDefault="00F102AF">
            <w:pPr>
              <w:pStyle w:val="ARTBLLOHDRITWH"/>
            </w:pPr>
            <w:r w:rsidRPr="002B353C">
              <w:t xml:space="preserve"> Contact Address:</w:t>
            </w:r>
          </w:p>
        </w:tc>
        <w:tc>
          <w:tcPr>
            <w:tcW w:w="8538" w:type="dxa"/>
            <w:gridSpan w:val="8"/>
          </w:tcPr>
          <w:p w14:paraId="5D94E13F" w14:textId="2BA7EFEC" w:rsidR="00F102AF" w:rsidRPr="00E14FE2" w:rsidRDefault="00F102AF">
            <w:pPr>
              <w:pStyle w:val="ARTBLLOANSLBD"/>
            </w:pPr>
            <w:r w:rsidRPr="00E14FE2">
              <w:t>Nu</w:t>
            </w:r>
            <w:r>
              <w:t>tra Stat (UK) Limited</w:t>
            </w:r>
            <w:r>
              <w:br/>
            </w:r>
            <w:r w:rsidR="00B5510F">
              <w:t>BlueSky Offices (Rooms F5 &amp; F6</w:t>
            </w:r>
            <w:r>
              <w:t>)</w:t>
            </w:r>
            <w:r w:rsidRPr="00E14FE2">
              <w:br/>
            </w:r>
            <w:r w:rsidR="00B5510F">
              <w:t xml:space="preserve">25 </w:t>
            </w:r>
            <w:r w:rsidRPr="00E14FE2">
              <w:t xml:space="preserve">Cecil Pashley Way, </w:t>
            </w:r>
            <w:r w:rsidR="00B5510F">
              <w:t>Brighton City</w:t>
            </w:r>
            <w:r w:rsidRPr="00E14FE2">
              <w:t xml:space="preserve"> Airport</w:t>
            </w:r>
            <w:r w:rsidRPr="00E14FE2">
              <w:br/>
              <w:t xml:space="preserve">Shoreham-by-Sea </w:t>
            </w:r>
            <w:r w:rsidRPr="00E14FE2">
              <w:br/>
              <w:t xml:space="preserve">West Sussex  </w:t>
            </w:r>
            <w:r w:rsidRPr="00E14FE2">
              <w:br/>
              <w:t>BN43 5FF United Kingdom</w:t>
            </w:r>
          </w:p>
        </w:tc>
      </w:tr>
      <w:tr w:rsidR="00F102AF" w:rsidRPr="00E14FE2" w14:paraId="0AA12C71" w14:textId="77777777" w:rsidTr="00913A3C">
        <w:tc>
          <w:tcPr>
            <w:tcW w:w="900" w:type="dxa"/>
            <w:shd w:val="clear" w:color="auto" w:fill="73B9D3" w:themeFill="accent1"/>
            <w:vAlign w:val="center"/>
          </w:tcPr>
          <w:p w14:paraId="06530452" w14:textId="77777777" w:rsidR="00F102AF" w:rsidRPr="002B353C" w:rsidRDefault="00F102AF">
            <w:pPr>
              <w:pStyle w:val="ARTBLLOHDRITWH"/>
            </w:pPr>
            <w:r w:rsidRPr="002B353C">
              <w:t>Email:</w:t>
            </w:r>
          </w:p>
        </w:tc>
        <w:tc>
          <w:tcPr>
            <w:tcW w:w="2401" w:type="dxa"/>
            <w:gridSpan w:val="3"/>
            <w:vAlign w:val="center"/>
          </w:tcPr>
          <w:p w14:paraId="39D975B0" w14:textId="77777777" w:rsidR="00F102AF" w:rsidRPr="00B22E20" w:rsidRDefault="00F102AF">
            <w:pPr>
              <w:pStyle w:val="ARTBLLOANSLBDIT"/>
            </w:pPr>
            <w:hyperlink r:id="rId14" w:tooltip="Email to Nutrastat Trainers" w:history="1">
              <w:r w:rsidRPr="00B22E20">
                <w:rPr>
                  <w:rStyle w:val="Hyperlink"/>
                  <w:color w:val="00535B"/>
                  <w:u w:val="none"/>
                </w:rPr>
                <w:t>trainers@nutrastat.com</w:t>
              </w:r>
            </w:hyperlink>
          </w:p>
        </w:tc>
        <w:tc>
          <w:tcPr>
            <w:tcW w:w="1351" w:type="dxa"/>
            <w:shd w:val="clear" w:color="auto" w:fill="73B9D3" w:themeFill="accent1"/>
          </w:tcPr>
          <w:p w14:paraId="6684A7BE" w14:textId="77777777" w:rsidR="00F102AF" w:rsidRPr="002B353C" w:rsidRDefault="00F102AF">
            <w:pPr>
              <w:pStyle w:val="ARTBLLOHDRITWH"/>
            </w:pPr>
            <w:r w:rsidRPr="002B353C">
              <w:t>Telephone:</w:t>
            </w:r>
          </w:p>
        </w:tc>
        <w:tc>
          <w:tcPr>
            <w:tcW w:w="1951" w:type="dxa"/>
            <w:gridSpan w:val="2"/>
            <w:vAlign w:val="center"/>
          </w:tcPr>
          <w:p w14:paraId="0A2416D1" w14:textId="77777777" w:rsidR="00F102AF" w:rsidRPr="00E14FE2" w:rsidRDefault="00F102AF">
            <w:pPr>
              <w:pStyle w:val="ARTBLLOANSLBD"/>
            </w:pPr>
            <w:r w:rsidRPr="00E14FE2">
              <w:t>0845 2300 717</w:t>
            </w:r>
          </w:p>
        </w:tc>
        <w:tc>
          <w:tcPr>
            <w:tcW w:w="1619" w:type="dxa"/>
            <w:gridSpan w:val="2"/>
            <w:shd w:val="clear" w:color="auto" w:fill="73B9D3" w:themeFill="accent1"/>
          </w:tcPr>
          <w:p w14:paraId="258C0DE5" w14:textId="77777777" w:rsidR="00F102AF" w:rsidRPr="002B353C" w:rsidRDefault="00F102AF">
            <w:pPr>
              <w:pStyle w:val="ARTBLLOHDRITWH"/>
            </w:pPr>
            <w:r w:rsidRPr="002B353C">
              <w:t>Mobile:</w:t>
            </w:r>
          </w:p>
        </w:tc>
        <w:tc>
          <w:tcPr>
            <w:tcW w:w="2263" w:type="dxa"/>
            <w:vAlign w:val="center"/>
          </w:tcPr>
          <w:p w14:paraId="08FDC5FD" w14:textId="77777777" w:rsidR="00F102AF" w:rsidRPr="00E14FE2" w:rsidRDefault="00F102AF">
            <w:pPr>
              <w:pStyle w:val="ARTBLLOANSLBD"/>
            </w:pPr>
            <w:r w:rsidRPr="00E14FE2">
              <w:t xml:space="preserve">+44 </w:t>
            </w:r>
            <w:r>
              <w:t>(0)7774 014896</w:t>
            </w:r>
          </w:p>
        </w:tc>
      </w:tr>
    </w:tbl>
    <w:p w14:paraId="6432A0FF" w14:textId="77777777" w:rsidR="00F102AF" w:rsidRDefault="00F102AF" w:rsidP="00F102AF"/>
    <w:p w14:paraId="39E42014" w14:textId="77777777" w:rsidR="004674B6" w:rsidRDefault="004674B6" w:rsidP="00F102AF"/>
    <w:p w14:paraId="0883E0F8" w14:textId="77777777" w:rsidR="004674B6" w:rsidRDefault="004674B6" w:rsidP="00F102AF"/>
    <w:p w14:paraId="05574E73" w14:textId="08DBA3C4" w:rsidR="00534849" w:rsidRDefault="006B4971" w:rsidP="00A62B29">
      <w:pPr>
        <w:pStyle w:val="Heading1"/>
      </w:pPr>
      <w:bookmarkStart w:id="14" w:name="_Toc233173044"/>
      <w:r w:rsidRPr="00A62B29">
        <w:lastRenderedPageBreak/>
        <w:t>IPM</w:t>
      </w:r>
      <w:r>
        <w:t xml:space="preserve"> </w:t>
      </w:r>
      <w:bookmarkEnd w:id="14"/>
      <w:r w:rsidR="00EC6E34">
        <w:t>Plan Management</w:t>
      </w:r>
    </w:p>
    <w:p w14:paraId="01695644" w14:textId="77777777" w:rsidR="006B4971" w:rsidRPr="006B4971" w:rsidRDefault="006B4971" w:rsidP="006B4971">
      <w:pPr>
        <w:pStyle w:val="Heading2"/>
      </w:pPr>
      <w:bookmarkStart w:id="15" w:name="_Toc233173045"/>
      <w:r>
        <w:t>IPM Responsibilities</w:t>
      </w:r>
      <w:bookmarkEnd w:id="15"/>
    </w:p>
    <w:tbl>
      <w:tblPr>
        <w:tblStyle w:val="TableGrid"/>
        <w:tblW w:w="10546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ook w:val="04A0" w:firstRow="1" w:lastRow="0" w:firstColumn="1" w:lastColumn="0" w:noHBand="0" w:noVBand="1"/>
      </w:tblPr>
      <w:tblGrid>
        <w:gridCol w:w="1110"/>
        <w:gridCol w:w="9436"/>
      </w:tblGrid>
      <w:tr w:rsidR="006B4971" w14:paraId="75C4EB18" w14:textId="77777777" w:rsidTr="00922EE0">
        <w:tc>
          <w:tcPr>
            <w:tcW w:w="1110" w:type="dxa"/>
            <w:shd w:val="clear" w:color="auto" w:fill="73B9D3" w:themeFill="accent1"/>
          </w:tcPr>
          <w:p w14:paraId="411F22EE" w14:textId="77777777" w:rsidR="006B4971" w:rsidRPr="00BE02FB" w:rsidRDefault="006B4971" w:rsidP="00B17B6D">
            <w:pPr>
              <w:pStyle w:val="ARTBLLOHDRITWH"/>
            </w:pPr>
            <w:r>
              <w:t>Criteria:</w:t>
            </w:r>
          </w:p>
        </w:tc>
        <w:tc>
          <w:tcPr>
            <w:tcW w:w="9436" w:type="dxa"/>
          </w:tcPr>
          <w:p w14:paraId="0278F7BE" w14:textId="2BCDEE4B" w:rsidR="0053650E" w:rsidRPr="0053650E" w:rsidRDefault="0053650E" w:rsidP="00BD42A9">
            <w:pPr>
              <w:pStyle w:val="ARTBLLOCriteriaText"/>
            </w:pPr>
            <w:r>
              <w:t>The Pest Control Responsible Officer (PCRO) takes responsibility on behalf of the Captain/Master for the Integrated Pest Management standards on the ship</w:t>
            </w:r>
            <w:r w:rsidR="0030428C">
              <w:t xml:space="preserve"> and liaises</w:t>
            </w:r>
            <w:r>
              <w:t xml:space="preserve"> with the Pest Control Officer (PCO)</w:t>
            </w:r>
            <w:r w:rsidR="0030428C">
              <w:t>,</w:t>
            </w:r>
            <w:r>
              <w:t xml:space="preserve"> who undertakes the day-to-day management of the IPM Plan. The PCO also liaises with the Department Heads to ensure </w:t>
            </w:r>
            <w:r w:rsidR="00BD42A9">
              <w:t>they adhere to</w:t>
            </w:r>
            <w:r>
              <w:t xml:space="preserve"> the IPM Plan</w:t>
            </w:r>
            <w:r w:rsidR="00BD42A9">
              <w:t>.</w:t>
            </w:r>
          </w:p>
        </w:tc>
      </w:tr>
    </w:tbl>
    <w:p w14:paraId="19F40B3A" w14:textId="77777777" w:rsidR="00BD42A9" w:rsidRDefault="00BD42A9" w:rsidP="00BD42A9">
      <w:pPr>
        <w:pStyle w:val="ATBL2TBLSpacebetweentablesparagraphs"/>
      </w:pPr>
      <w:bookmarkStart w:id="16" w:name="_Toc126991754"/>
      <w:bookmarkStart w:id="17" w:name="_Toc127081049"/>
    </w:p>
    <w:p w14:paraId="4A2FAAF6" w14:textId="1B5B55B7" w:rsidR="00BD42A9" w:rsidRDefault="00BD42A9" w:rsidP="00BD42A9">
      <w:r>
        <w:t xml:space="preserve">The Integrated Pest Management Plan standards are maintained by: </w:t>
      </w:r>
    </w:p>
    <w:p w14:paraId="21BE8DD0" w14:textId="202BE0A9" w:rsidR="00BD42A9" w:rsidRDefault="000914BE" w:rsidP="00BD42A9">
      <w:pPr>
        <w:pStyle w:val="ATBLListBullet03"/>
      </w:pPr>
      <w:r w:rsidRPr="000914BE">
        <w:rPr>
          <w:b/>
          <w:bCs/>
        </w:rPr>
        <w:t>Pest Responsible Control Officer</w:t>
      </w:r>
      <w:r>
        <w:rPr>
          <w:b/>
          <w:bCs/>
        </w:rPr>
        <w:t xml:space="preserve"> (PCRO)</w:t>
      </w:r>
      <w:r>
        <w:t xml:space="preserve">: </w:t>
      </w:r>
      <w:sdt>
        <w:sdtPr>
          <w:alias w:val="PCRO_Name"/>
          <w:tag w:val="PCRO_Name"/>
          <w:id w:val="1497538631"/>
          <w:placeholder>
            <w:docPart w:val="6A46FFC5BAC74090B7880E985FCEDE4A"/>
          </w:placeholder>
          <w:dataBinding w:prefixMappings="xmlns:ns0='http://Greg_Maxey/CC_Mapping_Part'" w:xpath="/ns0:CC_Map_Root[1]/ns0:PCRO_Name[1]" w:storeItemID="{3000428E-BEF6-4961-BEAB-BB9515CA7A6C}"/>
          <w:text/>
        </w:sdtPr>
        <w:sdtEndPr/>
        <w:sdtContent>
          <w:proofErr w:type="spellStart"/>
          <w:r>
            <w:t>EnterPCRONameHere</w:t>
          </w:r>
          <w:proofErr w:type="spellEnd"/>
        </w:sdtContent>
      </w:sdt>
      <w:r w:rsidR="00BD42A9">
        <w:t xml:space="preserve">, </w:t>
      </w:r>
      <w:sdt>
        <w:sdtPr>
          <w:alias w:val="PCRO Position"/>
          <w:tag w:val="PCRO_Position"/>
          <w:id w:val="-146200586"/>
          <w:placeholder>
            <w:docPart w:val="E670D41ED9FA4711B103BB6D77ACF92E"/>
          </w:placeholder>
          <w:dataBinding w:prefixMappings="xmlns:ns0='http://Greg_Maxey/CC_Mapping_Part'" w:xpath="/ns0:CC_Map_Root[1]/ns0:PCRO_Position[1]" w:storeItemID="{3000428E-BEF6-4961-BEAB-BB9515CA7A6C}"/>
          <w:text/>
        </w:sdtPr>
        <w:sdtEndPr/>
        <w:sdtContent>
          <w:proofErr w:type="spellStart"/>
          <w:r w:rsidR="00BD42A9">
            <w:t>EnterPCROPositionHere</w:t>
          </w:r>
          <w:proofErr w:type="spellEnd"/>
        </w:sdtContent>
      </w:sdt>
      <w:r w:rsidR="00BD42A9">
        <w:t>.</w:t>
      </w:r>
    </w:p>
    <w:p w14:paraId="2653345D" w14:textId="55F1EACC" w:rsidR="00BD42A9" w:rsidRDefault="000914BE" w:rsidP="00BD42A9">
      <w:pPr>
        <w:pStyle w:val="ATBLListBullet03"/>
      </w:pPr>
      <w:r w:rsidRPr="000914BE">
        <w:rPr>
          <w:b/>
          <w:bCs/>
        </w:rPr>
        <w:t>Pest Control Officer</w:t>
      </w:r>
      <w:r>
        <w:rPr>
          <w:b/>
          <w:bCs/>
        </w:rPr>
        <w:t xml:space="preserve"> (PCO)</w:t>
      </w:r>
      <w:r>
        <w:t xml:space="preserve">: </w:t>
      </w:r>
      <w:sdt>
        <w:sdtPr>
          <w:alias w:val="PCO Name"/>
          <w:tag w:val="PCO_Name"/>
          <w:id w:val="2090187695"/>
          <w:placeholder>
            <w:docPart w:val="E56C45AD377F4C828C933434D7FE5BA2"/>
          </w:placeholder>
          <w:dataBinding w:prefixMappings="xmlns:ns0='http://Greg_Maxey/CC_Mapping_Part'" w:xpath="/ns0:CC_Map_Root[1]/ns0:PCO_Name[1]" w:storeItemID="{3000428E-BEF6-4961-BEAB-BB9515CA7A6C}"/>
          <w:text/>
        </w:sdtPr>
        <w:sdtEndPr/>
        <w:sdtContent>
          <w:proofErr w:type="spellStart"/>
          <w:r>
            <w:t>EnterPCONameHere</w:t>
          </w:r>
          <w:proofErr w:type="spellEnd"/>
        </w:sdtContent>
      </w:sdt>
      <w:r w:rsidR="00BD42A9">
        <w:t xml:space="preserve">, </w:t>
      </w:r>
      <w:sdt>
        <w:sdtPr>
          <w:alias w:val="PCO Position"/>
          <w:tag w:val="PCO_Position"/>
          <w:id w:val="-1800760419"/>
          <w:placeholder>
            <w:docPart w:val="72BD85BADD6040578138CA2C0CB50F76"/>
          </w:placeholder>
          <w:dataBinding w:prefixMappings="xmlns:ns0='http://Greg_Maxey/CC_Mapping_Part'" w:xpath="/ns0:CC_Map_Root[1]/ns0:PCO_Position[1]" w:storeItemID="{3000428E-BEF6-4961-BEAB-BB9515CA7A6C}"/>
          <w:text/>
        </w:sdtPr>
        <w:sdtEndPr/>
        <w:sdtContent>
          <w:proofErr w:type="spellStart"/>
          <w:r w:rsidR="00BD42A9">
            <w:t>EnterPCOPositionHere</w:t>
          </w:r>
          <w:proofErr w:type="spellEnd"/>
        </w:sdtContent>
      </w:sdt>
      <w:r w:rsidR="00BD42A9">
        <w:t>.</w:t>
      </w:r>
    </w:p>
    <w:p w14:paraId="610C986B" w14:textId="21C376B7" w:rsidR="00BD42A9" w:rsidRDefault="000914BE" w:rsidP="00BD42A9">
      <w:pPr>
        <w:pStyle w:val="ATBLListBullet03"/>
      </w:pPr>
      <w:r w:rsidRPr="000914BE">
        <w:rPr>
          <w:b/>
          <w:bCs/>
        </w:rPr>
        <w:t>Department</w:t>
      </w:r>
      <w:r>
        <w:rPr>
          <w:b/>
          <w:bCs/>
        </w:rPr>
        <w:t xml:space="preserve"> Heads</w:t>
      </w:r>
      <w:r>
        <w:t>: R</w:t>
      </w:r>
      <w:r w:rsidR="00BD42A9">
        <w:t>esponsible for IPM in their individual departments.</w:t>
      </w:r>
    </w:p>
    <w:p w14:paraId="3B402966" w14:textId="77777777" w:rsidR="00BD42A9" w:rsidRDefault="00BD42A9" w:rsidP="00BD42A9">
      <w:pPr>
        <w:pStyle w:val="ATBL2TBLSpacebetweentablesparagraphs"/>
      </w:pPr>
    </w:p>
    <w:p w14:paraId="2780F071" w14:textId="77777777" w:rsidR="00BD42A9" w:rsidRPr="00483759" w:rsidRDefault="00BD42A9" w:rsidP="00BD42A9">
      <w:pPr>
        <w:pStyle w:val="ATBL2TBLSpacebetweentablesparagraphs"/>
      </w:pPr>
    </w:p>
    <w:tbl>
      <w:tblPr>
        <w:tblStyle w:val="TableGrid"/>
        <w:tblW w:w="10546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ook w:val="04A0" w:firstRow="1" w:lastRow="0" w:firstColumn="1" w:lastColumn="0" w:noHBand="0" w:noVBand="1"/>
      </w:tblPr>
      <w:tblGrid>
        <w:gridCol w:w="2230"/>
        <w:gridCol w:w="7467"/>
        <w:gridCol w:w="849"/>
      </w:tblGrid>
      <w:tr w:rsidR="00922EE0" w14:paraId="1F4E3B9C" w14:textId="77777777" w:rsidTr="00922EE0">
        <w:tc>
          <w:tcPr>
            <w:tcW w:w="10546" w:type="dxa"/>
            <w:gridSpan w:val="3"/>
            <w:shd w:val="clear" w:color="auto" w:fill="5D9BB2" w:themeFill="accent2"/>
          </w:tcPr>
          <w:p w14:paraId="25BB58E6" w14:textId="22BF4008" w:rsidR="00922EE0" w:rsidRDefault="00922EE0" w:rsidP="00B17B6D">
            <w:pPr>
              <w:pStyle w:val="ARTBLQTNHDYesNoWT"/>
            </w:pPr>
            <w:bookmarkStart w:id="18" w:name="_Toc233173046"/>
            <w:r>
              <w:t>IPM Plan Standards</w:t>
            </w:r>
            <w:bookmarkEnd w:id="18"/>
          </w:p>
        </w:tc>
      </w:tr>
      <w:tr w:rsidR="00BD42A9" w14:paraId="2F3AA24B" w14:textId="77777777" w:rsidTr="00922EE0">
        <w:tc>
          <w:tcPr>
            <w:tcW w:w="10546" w:type="dxa"/>
            <w:gridSpan w:val="3"/>
          </w:tcPr>
          <w:p w14:paraId="17519129" w14:textId="77777777" w:rsidR="00BD42A9" w:rsidRDefault="00BD42A9" w:rsidP="00B17B6D">
            <w:pPr>
              <w:pStyle w:val="ARTBLQTNHDSub"/>
            </w:pPr>
            <w:r>
              <w:t>General Plan Standards: All Departments</w:t>
            </w:r>
          </w:p>
        </w:tc>
      </w:tr>
      <w:tr w:rsidR="00BD42A9" w14:paraId="7CAC068E" w14:textId="77777777" w:rsidTr="00922EE0">
        <w:tc>
          <w:tcPr>
            <w:tcW w:w="2230" w:type="dxa"/>
          </w:tcPr>
          <w:p w14:paraId="7770ED43" w14:textId="77777777" w:rsidR="00BD42A9" w:rsidRDefault="00BD42A9" w:rsidP="00B17B6D">
            <w:pPr>
              <w:pStyle w:val="ARTBLQTNCategory"/>
            </w:pPr>
            <w:r>
              <w:t>IPM Documentation</w:t>
            </w:r>
          </w:p>
        </w:tc>
        <w:tc>
          <w:tcPr>
            <w:tcW w:w="7467" w:type="dxa"/>
          </w:tcPr>
          <w:p w14:paraId="424B1143" w14:textId="77777777" w:rsidR="00BD42A9" w:rsidRDefault="00BD42A9" w:rsidP="00B17B6D">
            <w:pPr>
              <w:pStyle w:val="ARTBLQTNText"/>
            </w:pPr>
            <w:r>
              <w:t>The IPM Documentation is complete and well-maintained for Public Health visits.</w:t>
            </w:r>
          </w:p>
        </w:tc>
        <w:tc>
          <w:tcPr>
            <w:tcW w:w="849" w:type="dxa"/>
          </w:tcPr>
          <w:sdt>
            <w:sdtPr>
              <w:alias w:val="IPM Documentation"/>
              <w:tag w:val="IPM_Documentation"/>
              <w:id w:val="-1626458543"/>
              <w:placeholder>
                <w:docPart w:val="DefaultPlaceholder_-1854013438"/>
              </w:placeholder>
              <w:comboBox>
                <w:listItem w:value="Choose an item."/>
                <w:listItem w:displayText="Yes" w:value="Yes"/>
                <w:listItem w:displayText="No" w:value="No"/>
              </w:comboBox>
            </w:sdtPr>
            <w:sdtEndPr/>
            <w:sdtContent>
              <w:p w14:paraId="54E1FCCC" w14:textId="598BAD26" w:rsidR="00BD42A9" w:rsidRDefault="00C57581" w:rsidP="00B17B6D">
                <w:pPr>
                  <w:pStyle w:val="ARTBLQTNTextYesNo"/>
                </w:pPr>
                <w:r>
                  <w:t>No</w:t>
                </w:r>
              </w:p>
            </w:sdtContent>
          </w:sdt>
        </w:tc>
      </w:tr>
      <w:tr w:rsidR="00BD42A9" w14:paraId="5429D7E0" w14:textId="77777777" w:rsidTr="00922EE0">
        <w:tc>
          <w:tcPr>
            <w:tcW w:w="2230" w:type="dxa"/>
          </w:tcPr>
          <w:p w14:paraId="6E847DBA" w14:textId="4E551E3B" w:rsidR="00BD42A9" w:rsidRDefault="004674B6" w:rsidP="00B17B6D">
            <w:pPr>
              <w:pStyle w:val="ARTBLQTNCategory"/>
            </w:pPr>
            <w:r>
              <w:t>IPM Store</w:t>
            </w:r>
          </w:p>
        </w:tc>
        <w:tc>
          <w:tcPr>
            <w:tcW w:w="7467" w:type="dxa"/>
          </w:tcPr>
          <w:p w14:paraId="6BD84A6B" w14:textId="3FEB73C6" w:rsidR="00BD42A9" w:rsidRDefault="00BD42A9" w:rsidP="00B17B6D">
            <w:pPr>
              <w:pStyle w:val="ARTBLQTNText"/>
            </w:pPr>
            <w:r>
              <w:t xml:space="preserve">The </w:t>
            </w:r>
            <w:r w:rsidR="004674B6">
              <w:t>IPM</w:t>
            </w:r>
            <w:r>
              <w:t xml:space="preserve"> store is complete, with good stock levels and </w:t>
            </w:r>
            <w:r w:rsidR="007A4BD6">
              <w:t xml:space="preserve">is </w:t>
            </w:r>
            <w:r w:rsidR="000F2CC3">
              <w:t>well-maintained</w:t>
            </w:r>
            <w:r>
              <w:t>.</w:t>
            </w:r>
          </w:p>
        </w:tc>
        <w:tc>
          <w:tcPr>
            <w:tcW w:w="849" w:type="dxa"/>
          </w:tcPr>
          <w:sdt>
            <w:sdtPr>
              <w:alias w:val="IPM Store"/>
              <w:tag w:val="IPM_Store"/>
              <w:id w:val="-481226648"/>
              <w:placeholder>
                <w:docPart w:val="DefaultPlaceholder_-1854013438"/>
              </w:placeholder>
              <w:comboBox>
                <w:listItem w:value="Choose an item."/>
                <w:listItem w:displayText="Yes" w:value="Yes"/>
                <w:listItem w:displayText="No" w:value="No"/>
              </w:comboBox>
            </w:sdtPr>
            <w:sdtEndPr/>
            <w:sdtContent>
              <w:p w14:paraId="63ABE2D4" w14:textId="50AF56FF" w:rsidR="00BD42A9" w:rsidRDefault="00BD42A9" w:rsidP="00B17B6D">
                <w:pPr>
                  <w:pStyle w:val="ARTBLQTNTextYesNo"/>
                </w:pPr>
                <w:r w:rsidRPr="00DF4BFC">
                  <w:t>Yes</w:t>
                </w:r>
              </w:p>
            </w:sdtContent>
          </w:sdt>
        </w:tc>
      </w:tr>
      <w:tr w:rsidR="00BD42A9" w14:paraId="68C0A141" w14:textId="77777777" w:rsidTr="00922EE0">
        <w:tc>
          <w:tcPr>
            <w:tcW w:w="2230" w:type="dxa"/>
          </w:tcPr>
          <w:p w14:paraId="644B85B0" w14:textId="054388CD" w:rsidR="00BD42A9" w:rsidRPr="00E863A2" w:rsidRDefault="00BD42A9" w:rsidP="00B17B6D">
            <w:pPr>
              <w:pStyle w:val="ARTBLQTNCategory"/>
            </w:pPr>
            <w:r>
              <w:t>IPM Log</w:t>
            </w:r>
            <w:r w:rsidR="00C57581">
              <w:t xml:space="preserve"> - </w:t>
            </w:r>
            <w:r>
              <w:t>Completion</w:t>
            </w:r>
          </w:p>
        </w:tc>
        <w:tc>
          <w:tcPr>
            <w:tcW w:w="7467" w:type="dxa"/>
          </w:tcPr>
          <w:p w14:paraId="40549E8F" w14:textId="77777777" w:rsidR="00BD42A9" w:rsidRDefault="00BD42A9" w:rsidP="00B17B6D">
            <w:pPr>
              <w:pStyle w:val="ARTBLQTNText"/>
            </w:pPr>
            <w:r>
              <w:t>The IPM Log is complete, up to date, and well-maintained across all departments.</w:t>
            </w:r>
          </w:p>
        </w:tc>
        <w:tc>
          <w:tcPr>
            <w:tcW w:w="849" w:type="dxa"/>
          </w:tcPr>
          <w:sdt>
            <w:sdtPr>
              <w:alias w:val="IPM Log - Completion"/>
              <w:tag w:val="IPM_Log_Completion"/>
              <w:id w:val="-2061313792"/>
              <w:placeholder>
                <w:docPart w:val="DefaultPlaceholder_-1854013438"/>
              </w:placeholder>
              <w:comboBox>
                <w:listItem w:value="Choose an item."/>
                <w:listItem w:displayText="Yes" w:value="Yes"/>
                <w:listItem w:displayText="No" w:value="No"/>
              </w:comboBox>
            </w:sdtPr>
            <w:sdtEndPr/>
            <w:sdtContent>
              <w:p w14:paraId="0953A3D4" w14:textId="5FE3D5E6" w:rsidR="00BD42A9" w:rsidRPr="00DF4BFC" w:rsidRDefault="00BD42A9" w:rsidP="00B17B6D">
                <w:pPr>
                  <w:pStyle w:val="ARTBLQTNTextYesNo"/>
                </w:pPr>
                <w:r w:rsidRPr="00DF4BFC">
                  <w:t>Yes</w:t>
                </w:r>
              </w:p>
            </w:sdtContent>
          </w:sdt>
        </w:tc>
      </w:tr>
      <w:tr w:rsidR="00BD42A9" w14:paraId="3F9F6E75" w14:textId="77777777" w:rsidTr="00922EE0">
        <w:tc>
          <w:tcPr>
            <w:tcW w:w="2230" w:type="dxa"/>
          </w:tcPr>
          <w:p w14:paraId="40F71F04" w14:textId="77777777" w:rsidR="00BD42A9" w:rsidRPr="00F833E9" w:rsidRDefault="00BD42A9" w:rsidP="00B17B6D">
            <w:pPr>
              <w:pStyle w:val="ARTBLQTNCategory"/>
            </w:pPr>
            <w:r>
              <w:t>Monitoring Traps</w:t>
            </w:r>
          </w:p>
        </w:tc>
        <w:tc>
          <w:tcPr>
            <w:tcW w:w="7467" w:type="dxa"/>
          </w:tcPr>
          <w:p w14:paraId="636DC593" w14:textId="77777777" w:rsidR="00BD42A9" w:rsidRDefault="00BD42A9" w:rsidP="00B17B6D">
            <w:pPr>
              <w:pStyle w:val="ARTBLQTNText"/>
            </w:pPr>
            <w:r>
              <w:t>The monitoring trap standards are consistently maintained across all departments.</w:t>
            </w:r>
          </w:p>
        </w:tc>
        <w:tc>
          <w:tcPr>
            <w:tcW w:w="849" w:type="dxa"/>
          </w:tcPr>
          <w:sdt>
            <w:sdtPr>
              <w:alias w:val="Monitoring Traps"/>
              <w:tag w:val="Monitoring_Traps"/>
              <w:id w:val="-1961716801"/>
              <w:placeholder>
                <w:docPart w:val="DefaultPlaceholder_-1854013438"/>
              </w:placeholder>
              <w:comboBox>
                <w:listItem w:value="Choose an item."/>
                <w:listItem w:displayText="Yes" w:value="Yes"/>
                <w:listItem w:displayText="No" w:value="No"/>
              </w:comboBox>
            </w:sdtPr>
            <w:sdtEndPr/>
            <w:sdtContent>
              <w:p w14:paraId="0541928A" w14:textId="13E4A48E" w:rsidR="00BD42A9" w:rsidRDefault="00DF776C" w:rsidP="00B17B6D">
                <w:pPr>
                  <w:pStyle w:val="ARTBLQTNTextYesNo"/>
                </w:pPr>
                <w:r>
                  <w:t>No</w:t>
                </w:r>
              </w:p>
            </w:sdtContent>
          </w:sdt>
        </w:tc>
      </w:tr>
      <w:tr w:rsidR="00BD42A9" w14:paraId="1326E515" w14:textId="77777777" w:rsidTr="00922EE0">
        <w:tc>
          <w:tcPr>
            <w:tcW w:w="2230" w:type="dxa"/>
          </w:tcPr>
          <w:p w14:paraId="625D4C6D" w14:textId="77777777" w:rsidR="00BD42A9" w:rsidRDefault="00BD42A9" w:rsidP="00B17B6D">
            <w:pPr>
              <w:pStyle w:val="ARTBLQTNCategory"/>
            </w:pPr>
            <w:r>
              <w:t>Electric Fly Killers</w:t>
            </w:r>
          </w:p>
        </w:tc>
        <w:tc>
          <w:tcPr>
            <w:tcW w:w="7467" w:type="dxa"/>
          </w:tcPr>
          <w:p w14:paraId="3049EE34" w14:textId="77777777" w:rsidR="00BD42A9" w:rsidRDefault="00BD42A9" w:rsidP="00B17B6D">
            <w:pPr>
              <w:pStyle w:val="ARTBLQTNText"/>
            </w:pPr>
            <w:r>
              <w:t>The electric fly killer maintenance standards are met across all departments.</w:t>
            </w:r>
          </w:p>
        </w:tc>
        <w:tc>
          <w:tcPr>
            <w:tcW w:w="849" w:type="dxa"/>
          </w:tcPr>
          <w:p w14:paraId="1F441D5B" w14:textId="77777777" w:rsidR="00BD42A9" w:rsidRDefault="00BD42A9" w:rsidP="00B17B6D">
            <w:pPr>
              <w:pStyle w:val="ARTBLQTNTextYesNo"/>
            </w:pPr>
            <w:r w:rsidRPr="00DF4BFC">
              <w:t>Yes</w:t>
            </w:r>
          </w:p>
        </w:tc>
      </w:tr>
      <w:tr w:rsidR="00BD42A9" w14:paraId="5F1F2DD9" w14:textId="77777777" w:rsidTr="00922EE0">
        <w:tc>
          <w:tcPr>
            <w:tcW w:w="2230" w:type="dxa"/>
          </w:tcPr>
          <w:p w14:paraId="562F12DF" w14:textId="77777777" w:rsidR="00BD42A9" w:rsidRDefault="00BD42A9" w:rsidP="00B17B6D">
            <w:pPr>
              <w:pStyle w:val="ARTBLQTNCategory"/>
            </w:pPr>
            <w:r>
              <w:t>Active Inspections</w:t>
            </w:r>
          </w:p>
        </w:tc>
        <w:tc>
          <w:tcPr>
            <w:tcW w:w="7467" w:type="dxa"/>
          </w:tcPr>
          <w:p w14:paraId="66F3D059" w14:textId="77777777" w:rsidR="00BD42A9" w:rsidRDefault="00BD42A9" w:rsidP="00B17B6D">
            <w:pPr>
              <w:pStyle w:val="ARTBLQTNText"/>
            </w:pPr>
            <w:r>
              <w:t>The active inspection standards are maintained across all departments.</w:t>
            </w:r>
          </w:p>
        </w:tc>
        <w:tc>
          <w:tcPr>
            <w:tcW w:w="849" w:type="dxa"/>
          </w:tcPr>
          <w:p w14:paraId="328CD048" w14:textId="77777777" w:rsidR="00BD42A9" w:rsidRPr="00DF4BFC" w:rsidRDefault="00BD42A9" w:rsidP="00B17B6D">
            <w:pPr>
              <w:pStyle w:val="ARTBLQTNTextYesNo"/>
            </w:pPr>
            <w:r w:rsidRPr="00DF4BFC">
              <w:t>Yes</w:t>
            </w:r>
          </w:p>
        </w:tc>
      </w:tr>
      <w:tr w:rsidR="00BD42A9" w14:paraId="1E945EA1" w14:textId="77777777" w:rsidTr="00922EE0">
        <w:tc>
          <w:tcPr>
            <w:tcW w:w="2230" w:type="dxa"/>
          </w:tcPr>
          <w:p w14:paraId="4A2ED9EA" w14:textId="77777777" w:rsidR="00BD42A9" w:rsidRDefault="00BD42A9" w:rsidP="00B17B6D">
            <w:pPr>
              <w:pStyle w:val="ARTBLQTNCategory"/>
            </w:pPr>
            <w:r>
              <w:t>Deliveries</w:t>
            </w:r>
          </w:p>
        </w:tc>
        <w:tc>
          <w:tcPr>
            <w:tcW w:w="7467" w:type="dxa"/>
          </w:tcPr>
          <w:p w14:paraId="026AB80F" w14:textId="77777777" w:rsidR="00BD42A9" w:rsidRDefault="00BD42A9" w:rsidP="00B17B6D">
            <w:pPr>
              <w:pStyle w:val="ARTBLQTNText"/>
            </w:pPr>
            <w:r>
              <w:t>The departments receiving deliveries maintain delivery inspections and log them.</w:t>
            </w:r>
          </w:p>
        </w:tc>
        <w:tc>
          <w:tcPr>
            <w:tcW w:w="849" w:type="dxa"/>
          </w:tcPr>
          <w:p w14:paraId="5323C6F4" w14:textId="2EF6BDA3" w:rsidR="00BD42A9" w:rsidRPr="00DF4BFC" w:rsidRDefault="00DF776C" w:rsidP="00B17B6D">
            <w:pPr>
              <w:pStyle w:val="ARTBLQTNTextYesNo"/>
            </w:pPr>
            <w:r>
              <w:t>No</w:t>
            </w:r>
          </w:p>
        </w:tc>
      </w:tr>
      <w:tr w:rsidR="00BD42A9" w14:paraId="2FF332A0" w14:textId="77777777" w:rsidTr="00922EE0">
        <w:tc>
          <w:tcPr>
            <w:tcW w:w="2230" w:type="dxa"/>
          </w:tcPr>
          <w:p w14:paraId="3CFF04C1" w14:textId="77777777" w:rsidR="00BD42A9" w:rsidRDefault="00BD42A9" w:rsidP="00B17B6D">
            <w:pPr>
              <w:pStyle w:val="ARTBLQTNCategory"/>
            </w:pPr>
            <w:r>
              <w:t>Rat Guard Installation</w:t>
            </w:r>
          </w:p>
        </w:tc>
        <w:tc>
          <w:tcPr>
            <w:tcW w:w="7467" w:type="dxa"/>
          </w:tcPr>
          <w:p w14:paraId="1E6637C8" w14:textId="459B536F" w:rsidR="00BD42A9" w:rsidRDefault="00BD42A9" w:rsidP="00B17B6D">
            <w:pPr>
              <w:pStyle w:val="ARTBLQTNText"/>
            </w:pPr>
            <w:r>
              <w:t>The rat</w:t>
            </w:r>
            <w:r w:rsidR="00606442">
              <w:t xml:space="preserve"> </w:t>
            </w:r>
            <w:r>
              <w:t>guard installation standards are well-maintained by the Deck Department.</w:t>
            </w:r>
          </w:p>
        </w:tc>
        <w:tc>
          <w:tcPr>
            <w:tcW w:w="849" w:type="dxa"/>
          </w:tcPr>
          <w:p w14:paraId="5276BB10" w14:textId="58A1AAA6" w:rsidR="00BD42A9" w:rsidRPr="00DF4BFC" w:rsidRDefault="00DF776C" w:rsidP="00B17B6D">
            <w:pPr>
              <w:pStyle w:val="ARTBLQTNTextYesNo"/>
            </w:pPr>
            <w:r>
              <w:t>No</w:t>
            </w:r>
          </w:p>
        </w:tc>
      </w:tr>
    </w:tbl>
    <w:p w14:paraId="511985EC" w14:textId="7B6D224D" w:rsidR="000C6FEF" w:rsidRDefault="000C6FEF" w:rsidP="000C6FEF">
      <w:pPr>
        <w:pStyle w:val="ARHeading2NC"/>
      </w:pPr>
      <w:bookmarkStart w:id="19" w:name="_Toc233173047"/>
      <w:r w:rsidRPr="00AF5618">
        <w:t xml:space="preserve">Non-Compliance: </w:t>
      </w:r>
      <w:bookmarkEnd w:id="19"/>
      <w:r w:rsidR="00C6722E">
        <w:t>IPM Plan Standards</w:t>
      </w:r>
    </w:p>
    <w:tbl>
      <w:tblPr>
        <w:tblStyle w:val="TableGrid"/>
        <w:tblW w:w="10593" w:type="dxa"/>
        <w:tblInd w:w="454" w:type="dxa"/>
        <w:tblBorders>
          <w:top w:val="single" w:sz="8" w:space="0" w:color="7A406C" w:themeColor="accent5"/>
          <w:left w:val="single" w:sz="8" w:space="0" w:color="7A406C" w:themeColor="accent5"/>
          <w:bottom w:val="single" w:sz="8" w:space="0" w:color="7A406C" w:themeColor="accent5"/>
          <w:right w:val="single" w:sz="8" w:space="0" w:color="7A406C" w:themeColor="accent5"/>
          <w:insideH w:val="single" w:sz="8" w:space="0" w:color="7A406C" w:themeColor="accent5"/>
          <w:insideV w:val="single" w:sz="8" w:space="0" w:color="7A406C" w:themeColor="accent5"/>
        </w:tblBorders>
        <w:tblLook w:val="04A0" w:firstRow="1" w:lastRow="0" w:firstColumn="1" w:lastColumn="0" w:noHBand="0" w:noVBand="1"/>
      </w:tblPr>
      <w:tblGrid>
        <w:gridCol w:w="1146"/>
        <w:gridCol w:w="1084"/>
        <w:gridCol w:w="121"/>
        <w:gridCol w:w="1126"/>
        <w:gridCol w:w="312"/>
        <w:gridCol w:w="1135"/>
        <w:gridCol w:w="292"/>
        <w:gridCol w:w="1738"/>
        <w:gridCol w:w="520"/>
        <w:gridCol w:w="356"/>
        <w:gridCol w:w="353"/>
        <w:gridCol w:w="351"/>
        <w:gridCol w:w="169"/>
        <w:gridCol w:w="1890"/>
      </w:tblGrid>
      <w:tr w:rsidR="000C6FEF" w14:paraId="12D0AD96" w14:textId="77777777" w:rsidTr="00B5510F">
        <w:tc>
          <w:tcPr>
            <w:tcW w:w="8534" w:type="dxa"/>
            <w:gridSpan w:val="12"/>
            <w:shd w:val="clear" w:color="auto" w:fill="7A406C" w:themeFill="accent5"/>
          </w:tcPr>
          <w:p w14:paraId="5B337D68" w14:textId="77777777" w:rsidR="000C6FEF" w:rsidRDefault="000C6FEF" w:rsidP="00847D0B">
            <w:pPr>
              <w:pStyle w:val="ARTBLNCHD"/>
            </w:pPr>
            <w:bookmarkStart w:id="20" w:name="_Toc233173048"/>
            <w:r>
              <w:t>Non-Compliance: X</w:t>
            </w:r>
            <w:bookmarkEnd w:id="20"/>
          </w:p>
        </w:tc>
        <w:tc>
          <w:tcPr>
            <w:tcW w:w="2059" w:type="dxa"/>
            <w:gridSpan w:val="2"/>
            <w:shd w:val="clear" w:color="auto" w:fill="7A406C" w:themeFill="accent5"/>
          </w:tcPr>
          <w:p w14:paraId="615EF458" w14:textId="77777777" w:rsidR="000C6FEF" w:rsidRDefault="000C6FEF" w:rsidP="00847D0B">
            <w:pPr>
              <w:pStyle w:val="ARTBLNCCCREF"/>
            </w:pPr>
            <w:r>
              <w:t>BlankNCT</w:t>
            </w:r>
          </w:p>
        </w:tc>
      </w:tr>
      <w:tr w:rsidR="000C6FEF" w14:paraId="199C99BB" w14:textId="77777777" w:rsidTr="00B5510F">
        <w:tc>
          <w:tcPr>
            <w:tcW w:w="10593" w:type="dxa"/>
            <w:gridSpan w:val="14"/>
            <w:tcMar>
              <w:top w:w="45" w:type="dxa"/>
              <w:left w:w="91" w:type="dxa"/>
              <w:bottom w:w="91" w:type="dxa"/>
              <w:right w:w="91" w:type="dxa"/>
            </w:tcMar>
          </w:tcPr>
          <w:p w14:paraId="6AA01042" w14:textId="77777777" w:rsidR="000C6FEF" w:rsidRDefault="000C6FEF" w:rsidP="00847D0B">
            <w:pPr>
              <w:pStyle w:val="ATBLNormal"/>
            </w:pPr>
          </w:p>
        </w:tc>
      </w:tr>
      <w:tr w:rsidR="000C6FEF" w14:paraId="60B018EC" w14:textId="77777777" w:rsidTr="00C6722E">
        <w:tc>
          <w:tcPr>
            <w:tcW w:w="1146" w:type="dxa"/>
            <w:shd w:val="clear" w:color="auto" w:fill="7A406C" w:themeFill="accent5"/>
            <w:vAlign w:val="center"/>
          </w:tcPr>
          <w:p w14:paraId="27C26809" w14:textId="77777777" w:rsidR="000C6FEF" w:rsidRDefault="000C6FEF" w:rsidP="00C6722E">
            <w:pPr>
              <w:pStyle w:val="ARTBLLOHDRITWH"/>
            </w:pPr>
            <w:r>
              <w:t>Action:</w:t>
            </w:r>
          </w:p>
        </w:tc>
        <w:tc>
          <w:tcPr>
            <w:tcW w:w="9447" w:type="dxa"/>
            <w:gridSpan w:val="13"/>
          </w:tcPr>
          <w:p w14:paraId="681DF796" w14:textId="77777777" w:rsidR="000C6FEF" w:rsidRDefault="000C6FEF" w:rsidP="00847D0B">
            <w:pPr>
              <w:pStyle w:val="ATBLNormal"/>
            </w:pPr>
            <w:r>
              <w:t>The Department Head, Pest Control Responsible Officer, and the Pest Control Officer should address this failure.</w:t>
            </w:r>
          </w:p>
        </w:tc>
      </w:tr>
      <w:tr w:rsidR="000C6FEF" w14:paraId="0ACF0A38" w14:textId="77777777" w:rsidTr="00C6722E">
        <w:tc>
          <w:tcPr>
            <w:tcW w:w="1146" w:type="dxa"/>
            <w:shd w:val="clear" w:color="auto" w:fill="7A406C" w:themeFill="accent5"/>
            <w:vAlign w:val="center"/>
          </w:tcPr>
          <w:p w14:paraId="5EB8F0FF" w14:textId="77777777" w:rsidR="000C6FEF" w:rsidRDefault="000C6FEF" w:rsidP="00C6722E">
            <w:pPr>
              <w:pStyle w:val="ARTBLLOHDRITWH"/>
            </w:pPr>
            <w:r>
              <w:t>Consultant:</w:t>
            </w:r>
          </w:p>
        </w:tc>
        <w:tc>
          <w:tcPr>
            <w:tcW w:w="9447" w:type="dxa"/>
            <w:gridSpan w:val="13"/>
          </w:tcPr>
          <w:p w14:paraId="7802499D" w14:textId="77777777" w:rsidR="000C6FEF" w:rsidRDefault="000C6FEF" w:rsidP="00847D0B">
            <w:pPr>
              <w:pStyle w:val="ATBLNormal"/>
            </w:pPr>
            <w:r>
              <w:t>No further comment.</w:t>
            </w:r>
          </w:p>
        </w:tc>
      </w:tr>
      <w:tr w:rsidR="00C6722E" w14:paraId="6702AB51" w14:textId="77777777" w:rsidTr="00C6722E">
        <w:tc>
          <w:tcPr>
            <w:tcW w:w="1146" w:type="dxa"/>
            <w:shd w:val="clear" w:color="auto" w:fill="7A406C" w:themeFill="accent5"/>
            <w:vAlign w:val="center"/>
          </w:tcPr>
          <w:p w14:paraId="43C7B553" w14:textId="77777777" w:rsidR="00C6722E" w:rsidRDefault="00C6722E" w:rsidP="00C6722E">
            <w:pPr>
              <w:pStyle w:val="ARTBLLOHDRITWH"/>
            </w:pPr>
            <w:r>
              <w:t>VSP Ref:</w:t>
            </w:r>
          </w:p>
        </w:tc>
        <w:tc>
          <w:tcPr>
            <w:tcW w:w="2643" w:type="dxa"/>
            <w:gridSpan w:val="4"/>
          </w:tcPr>
          <w:p w14:paraId="2030FDEA" w14:textId="77777777" w:rsidR="00C6722E" w:rsidRDefault="00C6722E" w:rsidP="00847D0B">
            <w:pPr>
              <w:pStyle w:val="ATBLNormal"/>
            </w:pPr>
            <w:r>
              <w:t>XXXXXXXXXX</w:t>
            </w:r>
          </w:p>
        </w:tc>
        <w:tc>
          <w:tcPr>
            <w:tcW w:w="1135" w:type="dxa"/>
            <w:shd w:val="clear" w:color="auto" w:fill="7A406C"/>
            <w:vAlign w:val="center"/>
          </w:tcPr>
          <w:p w14:paraId="1289ADDC" w14:textId="163293B3" w:rsidR="00C6722E" w:rsidRDefault="00C6722E" w:rsidP="00C6722E">
            <w:pPr>
              <w:pStyle w:val="ARTBLLOHDRITWH"/>
            </w:pPr>
            <w:r>
              <w:t>Item No:</w:t>
            </w:r>
          </w:p>
        </w:tc>
        <w:tc>
          <w:tcPr>
            <w:tcW w:w="2550" w:type="dxa"/>
            <w:gridSpan w:val="3"/>
          </w:tcPr>
          <w:p w14:paraId="46DF9F12" w14:textId="117DBEB6" w:rsidR="00C6722E" w:rsidRDefault="00C6722E" w:rsidP="00847D0B">
            <w:pPr>
              <w:pStyle w:val="ATBLNormal"/>
            </w:pPr>
            <w:r>
              <w:t>XX</w:t>
            </w:r>
          </w:p>
        </w:tc>
        <w:tc>
          <w:tcPr>
            <w:tcW w:w="1229" w:type="dxa"/>
            <w:gridSpan w:val="4"/>
            <w:shd w:val="clear" w:color="auto" w:fill="7A406C"/>
            <w:vAlign w:val="center"/>
          </w:tcPr>
          <w:p w14:paraId="0BE660B1" w14:textId="3D31ACEF" w:rsidR="00C6722E" w:rsidRDefault="00C6722E" w:rsidP="00C6722E">
            <w:pPr>
              <w:pStyle w:val="ARTBLLOHDRITWH"/>
            </w:pPr>
            <w:r>
              <w:t>Point Loss:</w:t>
            </w:r>
          </w:p>
        </w:tc>
        <w:tc>
          <w:tcPr>
            <w:tcW w:w="1890" w:type="dxa"/>
          </w:tcPr>
          <w:p w14:paraId="5F8406B8" w14:textId="2D5900FC" w:rsidR="00C6722E" w:rsidRDefault="00C6722E" w:rsidP="00847D0B">
            <w:pPr>
              <w:pStyle w:val="ATBLNormal"/>
            </w:pPr>
            <w:r>
              <w:t>X</w:t>
            </w:r>
          </w:p>
        </w:tc>
      </w:tr>
      <w:tr w:rsidR="000C6FEF" w14:paraId="707D861B" w14:textId="77777777" w:rsidTr="00B5510F">
        <w:tc>
          <w:tcPr>
            <w:tcW w:w="5216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6C732089" w14:textId="77777777" w:rsidR="000C6FEF" w:rsidRDefault="000C6FEF" w:rsidP="00847D0B">
            <w:pPr>
              <w:pStyle w:val="ATBLPictureCell"/>
            </w:pPr>
          </w:p>
        </w:tc>
        <w:tc>
          <w:tcPr>
            <w:tcW w:w="5377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17B40702" w14:textId="77777777" w:rsidR="000C6FEF" w:rsidRDefault="000C6FEF" w:rsidP="00847D0B">
            <w:pPr>
              <w:pStyle w:val="ATBLPictureCell"/>
            </w:pPr>
          </w:p>
        </w:tc>
      </w:tr>
      <w:tr w:rsidR="000C6FEF" w14:paraId="68FE0591" w14:textId="77777777" w:rsidTr="00B5510F">
        <w:tc>
          <w:tcPr>
            <w:tcW w:w="5216" w:type="dxa"/>
            <w:gridSpan w:val="7"/>
            <w:shd w:val="clear" w:color="auto" w:fill="7A406C" w:themeFill="accent5"/>
          </w:tcPr>
          <w:p w14:paraId="1A8EA45C" w14:textId="77777777" w:rsidR="000C6FEF" w:rsidRPr="00655D8A" w:rsidRDefault="000C6FEF" w:rsidP="00847D0B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5377" w:type="dxa"/>
            <w:gridSpan w:val="7"/>
            <w:shd w:val="clear" w:color="auto" w:fill="7A406C" w:themeFill="accent5"/>
          </w:tcPr>
          <w:p w14:paraId="6D441C49" w14:textId="77777777" w:rsidR="000C6FEF" w:rsidRPr="00655D8A" w:rsidRDefault="000C6FEF" w:rsidP="00847D0B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0C6FEF" w14:paraId="237F587E" w14:textId="77777777" w:rsidTr="00B5510F">
        <w:tc>
          <w:tcPr>
            <w:tcW w:w="5216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74287EFD" w14:textId="77777777" w:rsidR="000C6FEF" w:rsidRDefault="000C6FEF" w:rsidP="00847D0B">
            <w:pPr>
              <w:pStyle w:val="ATBLPictureCell"/>
            </w:pPr>
          </w:p>
        </w:tc>
        <w:tc>
          <w:tcPr>
            <w:tcW w:w="5377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509C9EA7" w14:textId="77777777" w:rsidR="000C6FEF" w:rsidRDefault="000C6FEF" w:rsidP="00847D0B">
            <w:pPr>
              <w:pStyle w:val="ATBLPictureCell"/>
            </w:pPr>
          </w:p>
        </w:tc>
      </w:tr>
      <w:tr w:rsidR="000C6FEF" w14:paraId="43705CCE" w14:textId="77777777" w:rsidTr="00B5510F">
        <w:tc>
          <w:tcPr>
            <w:tcW w:w="5216" w:type="dxa"/>
            <w:gridSpan w:val="7"/>
            <w:shd w:val="clear" w:color="auto" w:fill="7A406C" w:themeFill="accent5"/>
          </w:tcPr>
          <w:p w14:paraId="67729BDC" w14:textId="77777777" w:rsidR="000C6FEF" w:rsidRPr="00655D8A" w:rsidRDefault="000C6FEF" w:rsidP="00847D0B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5377" w:type="dxa"/>
            <w:gridSpan w:val="7"/>
            <w:shd w:val="clear" w:color="auto" w:fill="7A406C" w:themeFill="accent5"/>
          </w:tcPr>
          <w:p w14:paraId="32D228B4" w14:textId="77777777" w:rsidR="000C6FEF" w:rsidRPr="00655D8A" w:rsidRDefault="000C6FEF" w:rsidP="00847D0B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0C6FEF" w14:paraId="7BD5319D" w14:textId="77777777" w:rsidTr="00B5510F">
        <w:tc>
          <w:tcPr>
            <w:tcW w:w="3477" w:type="dxa"/>
            <w:gridSpan w:val="4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48A51564" w14:textId="77777777" w:rsidR="000C6FEF" w:rsidRDefault="000C6FEF" w:rsidP="00847D0B">
            <w:pPr>
              <w:pStyle w:val="ATBLPictureCell"/>
            </w:pPr>
          </w:p>
        </w:tc>
        <w:tc>
          <w:tcPr>
            <w:tcW w:w="3477" w:type="dxa"/>
            <w:gridSpan w:val="4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00326CE8" w14:textId="77777777" w:rsidR="000C6FEF" w:rsidRDefault="000C6FEF" w:rsidP="00847D0B">
            <w:pPr>
              <w:pStyle w:val="ATBLPictureCell"/>
            </w:pPr>
          </w:p>
        </w:tc>
        <w:tc>
          <w:tcPr>
            <w:tcW w:w="3639" w:type="dxa"/>
            <w:gridSpan w:val="6"/>
            <w:vAlign w:val="center"/>
          </w:tcPr>
          <w:p w14:paraId="2988B003" w14:textId="77777777" w:rsidR="000C6FEF" w:rsidRDefault="000C6FEF" w:rsidP="00847D0B">
            <w:pPr>
              <w:pStyle w:val="ATBLPictureCell"/>
            </w:pPr>
          </w:p>
        </w:tc>
      </w:tr>
      <w:tr w:rsidR="000C6FEF" w14:paraId="6852571B" w14:textId="77777777" w:rsidTr="00B5510F">
        <w:tc>
          <w:tcPr>
            <w:tcW w:w="3477" w:type="dxa"/>
            <w:gridSpan w:val="4"/>
            <w:shd w:val="clear" w:color="auto" w:fill="7A406C" w:themeFill="accent5"/>
          </w:tcPr>
          <w:p w14:paraId="3CDD4A0C" w14:textId="77777777" w:rsidR="000C6FEF" w:rsidRPr="00655D8A" w:rsidRDefault="000C6FEF" w:rsidP="00847D0B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3477" w:type="dxa"/>
            <w:gridSpan w:val="4"/>
            <w:shd w:val="clear" w:color="auto" w:fill="7A406C" w:themeFill="accent5"/>
          </w:tcPr>
          <w:p w14:paraId="106E8B80" w14:textId="77777777" w:rsidR="000C6FEF" w:rsidRPr="00655D8A" w:rsidRDefault="000C6FEF" w:rsidP="00847D0B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3639" w:type="dxa"/>
            <w:gridSpan w:val="6"/>
            <w:shd w:val="clear" w:color="auto" w:fill="7A406C" w:themeFill="accent5"/>
          </w:tcPr>
          <w:p w14:paraId="7BEA5881" w14:textId="77777777" w:rsidR="000C6FEF" w:rsidRPr="00655D8A" w:rsidRDefault="000C6FEF" w:rsidP="00847D0B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0C6FEF" w14:paraId="26A41C3A" w14:textId="77777777" w:rsidTr="00B5510F">
        <w:tc>
          <w:tcPr>
            <w:tcW w:w="2230" w:type="dxa"/>
            <w:gridSpan w:val="2"/>
            <w:shd w:val="clear" w:color="auto" w:fill="7A406C" w:themeFill="accent5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39E48598" w14:textId="77777777" w:rsidR="000C6FEF" w:rsidRDefault="000C6FEF" w:rsidP="00847D0B">
            <w:pPr>
              <w:pStyle w:val="ATBLPictureCell"/>
            </w:pPr>
          </w:p>
        </w:tc>
        <w:tc>
          <w:tcPr>
            <w:tcW w:w="5953" w:type="dxa"/>
            <w:gridSpan w:val="9"/>
            <w:vAlign w:val="center"/>
          </w:tcPr>
          <w:p w14:paraId="0EE5E972" w14:textId="77777777" w:rsidR="000C6FEF" w:rsidRDefault="000C6FEF" w:rsidP="00847D0B">
            <w:pPr>
              <w:pStyle w:val="ATBLPictureCell"/>
            </w:pPr>
          </w:p>
        </w:tc>
        <w:tc>
          <w:tcPr>
            <w:tcW w:w="2410" w:type="dxa"/>
            <w:gridSpan w:val="3"/>
            <w:shd w:val="clear" w:color="auto" w:fill="7A406C" w:themeFill="accent5"/>
            <w:vAlign w:val="center"/>
          </w:tcPr>
          <w:p w14:paraId="253969FF" w14:textId="77777777" w:rsidR="000C6FEF" w:rsidRDefault="000C6FEF" w:rsidP="00847D0B">
            <w:pPr>
              <w:pStyle w:val="ATBLPictureCell"/>
            </w:pPr>
          </w:p>
        </w:tc>
      </w:tr>
      <w:tr w:rsidR="000C6FEF" w14:paraId="606C9571" w14:textId="77777777" w:rsidTr="00B5510F">
        <w:tc>
          <w:tcPr>
            <w:tcW w:w="2351" w:type="dxa"/>
            <w:gridSpan w:val="3"/>
            <w:shd w:val="clear" w:color="auto" w:fill="7A406C" w:themeFill="accent5"/>
          </w:tcPr>
          <w:p w14:paraId="00DBA694" w14:textId="77777777" w:rsidR="000C6FEF" w:rsidRPr="00655D8A" w:rsidRDefault="000C6FEF" w:rsidP="00847D0B">
            <w:pPr>
              <w:pStyle w:val="ATBLPictureHD"/>
            </w:pPr>
          </w:p>
        </w:tc>
        <w:tc>
          <w:tcPr>
            <w:tcW w:w="5479" w:type="dxa"/>
            <w:gridSpan w:val="7"/>
            <w:shd w:val="clear" w:color="auto" w:fill="7A406C" w:themeFill="accent5"/>
          </w:tcPr>
          <w:p w14:paraId="05923683" w14:textId="77777777" w:rsidR="000C6FEF" w:rsidRPr="00655D8A" w:rsidRDefault="000C6FEF" w:rsidP="00847D0B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2763" w:type="dxa"/>
            <w:gridSpan w:val="4"/>
            <w:shd w:val="clear" w:color="auto" w:fill="7A406C" w:themeFill="accent5"/>
          </w:tcPr>
          <w:p w14:paraId="554202A7" w14:textId="77777777" w:rsidR="000C6FEF" w:rsidRPr="00655D8A" w:rsidRDefault="000C6FEF" w:rsidP="00847D0B">
            <w:pPr>
              <w:pStyle w:val="ATBLPictureHD"/>
            </w:pPr>
          </w:p>
        </w:tc>
      </w:tr>
    </w:tbl>
    <w:p w14:paraId="62A55077" w14:textId="5CEB5ED3" w:rsidR="006B4971" w:rsidRDefault="006B4971" w:rsidP="006B4971">
      <w:pPr>
        <w:pStyle w:val="Heading2"/>
      </w:pPr>
      <w:bookmarkStart w:id="21" w:name="_Toc233173049"/>
      <w:r>
        <w:lastRenderedPageBreak/>
        <w:t xml:space="preserve">IPM </w:t>
      </w:r>
      <w:r w:rsidRPr="00D93012">
        <w:t>Documentation</w:t>
      </w:r>
      <w:bookmarkEnd w:id="16"/>
      <w:bookmarkEnd w:id="17"/>
      <w:bookmarkEnd w:id="21"/>
    </w:p>
    <w:tbl>
      <w:tblPr>
        <w:tblStyle w:val="TableGrid"/>
        <w:tblW w:w="10546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ook w:val="04A0" w:firstRow="1" w:lastRow="0" w:firstColumn="1" w:lastColumn="0" w:noHBand="0" w:noVBand="1"/>
      </w:tblPr>
      <w:tblGrid>
        <w:gridCol w:w="1110"/>
        <w:gridCol w:w="9436"/>
      </w:tblGrid>
      <w:tr w:rsidR="0053650E" w14:paraId="2F89E85D" w14:textId="77777777" w:rsidTr="00B5510F">
        <w:tc>
          <w:tcPr>
            <w:tcW w:w="1110" w:type="dxa"/>
            <w:shd w:val="clear" w:color="auto" w:fill="73B9D3" w:themeFill="accent1"/>
          </w:tcPr>
          <w:p w14:paraId="7B0CC8CF" w14:textId="77777777" w:rsidR="0053650E" w:rsidRPr="00BE02FB" w:rsidRDefault="0053650E" w:rsidP="00B17B6D">
            <w:pPr>
              <w:pStyle w:val="ARTBLLOHDRITWH"/>
            </w:pPr>
            <w:r>
              <w:t>Criteria:</w:t>
            </w:r>
          </w:p>
        </w:tc>
        <w:tc>
          <w:tcPr>
            <w:tcW w:w="9436" w:type="dxa"/>
          </w:tcPr>
          <w:p w14:paraId="34809666" w14:textId="4A95110E" w:rsidR="00375C7A" w:rsidRDefault="00375C7A" w:rsidP="00375C7A">
            <w:pPr>
              <w:pStyle w:val="ARTBLLOCriteriaText"/>
            </w:pPr>
            <w:r>
              <w:t>Public Health Authorities require IPM Documentation to be complete</w:t>
            </w:r>
            <w:r w:rsidR="00CD1796">
              <w:t xml:space="preserve"> and </w:t>
            </w:r>
            <w:r>
              <w:t>available on request</w:t>
            </w:r>
            <w:r w:rsidR="00CD1796">
              <w:t xml:space="preserve"> by all external Public Health Inspectors in a single location</w:t>
            </w:r>
            <w:r>
              <w:t xml:space="preserve">. The PCRO or PCO should be able to provide </w:t>
            </w:r>
            <w:r w:rsidR="00CD1796">
              <w:t xml:space="preserve">such </w:t>
            </w:r>
            <w:r>
              <w:t>documentation for the last 12 months, except for IPM training, which should include all training completed in the previous 3 years.</w:t>
            </w:r>
          </w:p>
          <w:p w14:paraId="3349C150" w14:textId="2FEEA7B8" w:rsidR="0053650E" w:rsidRPr="0053650E" w:rsidRDefault="00375C7A" w:rsidP="00375C7A">
            <w:pPr>
              <w:pStyle w:val="ARTBLLOCriteriaText"/>
            </w:pPr>
            <w:r>
              <w:t xml:space="preserve">Whilst Worldwide Public Health now accepts electronic filing, Nutrastat still recommends </w:t>
            </w:r>
            <w:r w:rsidR="007A4BD6">
              <w:t>hard-copy folders due to the frequency with which some of our contract ships lose valuable IPM files, often resulting from server and/or backup failures or the IT Department's purging of files to free up</w:t>
            </w:r>
            <w:r>
              <w:t xml:space="preserve"> network drive storage space. However, if the ship </w:t>
            </w:r>
            <w:r w:rsidR="007A4BD6">
              <w:t>wishes to undertake only electronic filing, this is acceptable,</w:t>
            </w:r>
            <w:r>
              <w:t xml:space="preserve"> and physical documents will not be audited.</w:t>
            </w:r>
          </w:p>
        </w:tc>
      </w:tr>
    </w:tbl>
    <w:p w14:paraId="0CB4D077" w14:textId="77777777" w:rsidR="0053650E" w:rsidRDefault="0053650E" w:rsidP="00375C7A">
      <w:pPr>
        <w:pStyle w:val="ATBL2TBLSpacebetweentablesparagraphs"/>
      </w:pPr>
    </w:p>
    <w:tbl>
      <w:tblPr>
        <w:tblStyle w:val="TableGrid"/>
        <w:tblW w:w="10546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ook w:val="04A0" w:firstRow="1" w:lastRow="0" w:firstColumn="1" w:lastColumn="0" w:noHBand="0" w:noVBand="1"/>
      </w:tblPr>
      <w:tblGrid>
        <w:gridCol w:w="1664"/>
        <w:gridCol w:w="8087"/>
        <w:gridCol w:w="795"/>
      </w:tblGrid>
      <w:tr w:rsidR="002F5FDD" w14:paraId="1D977233" w14:textId="77777777" w:rsidTr="002F5FDD">
        <w:tc>
          <w:tcPr>
            <w:tcW w:w="10546" w:type="dxa"/>
            <w:gridSpan w:val="3"/>
            <w:shd w:val="clear" w:color="auto" w:fill="5D9BB2" w:themeFill="accent2"/>
          </w:tcPr>
          <w:p w14:paraId="26FEF205" w14:textId="047AFAD3" w:rsidR="002F5FDD" w:rsidRDefault="002F5FDD" w:rsidP="00B17B6D">
            <w:pPr>
              <w:pStyle w:val="ARTBLQTNHDYesNoWT"/>
            </w:pPr>
            <w:bookmarkStart w:id="22" w:name="_Toc233173050"/>
            <w:r>
              <w:t>IPM Documentation</w:t>
            </w:r>
            <w:bookmarkEnd w:id="22"/>
          </w:p>
        </w:tc>
      </w:tr>
      <w:tr w:rsidR="00375C7A" w14:paraId="123F9342" w14:textId="77777777" w:rsidTr="002F5FDD">
        <w:tc>
          <w:tcPr>
            <w:tcW w:w="10546" w:type="dxa"/>
            <w:gridSpan w:val="3"/>
          </w:tcPr>
          <w:p w14:paraId="5604D3D6" w14:textId="4CF7076A" w:rsidR="00375C7A" w:rsidRDefault="00375C7A" w:rsidP="00B17B6D">
            <w:pPr>
              <w:pStyle w:val="ARTBLQTNHDSub"/>
            </w:pPr>
            <w:r>
              <w:t>Documentation Availability</w:t>
            </w:r>
            <w:r w:rsidR="00841E7A">
              <w:t xml:space="preserve"> </w:t>
            </w:r>
          </w:p>
        </w:tc>
      </w:tr>
      <w:tr w:rsidR="00375C7A" w14:paraId="6AFC7FA9" w14:textId="77777777" w:rsidTr="002F5FDD">
        <w:tc>
          <w:tcPr>
            <w:tcW w:w="1664" w:type="dxa"/>
          </w:tcPr>
          <w:p w14:paraId="2C010EA3" w14:textId="77777777" w:rsidR="00375C7A" w:rsidRDefault="00375C7A" w:rsidP="00B17B6D">
            <w:pPr>
              <w:pStyle w:val="ARTBLQTNCategory"/>
            </w:pPr>
            <w:r>
              <w:t>Hardcopy</w:t>
            </w:r>
          </w:p>
        </w:tc>
        <w:tc>
          <w:tcPr>
            <w:tcW w:w="8087" w:type="dxa"/>
          </w:tcPr>
          <w:p w14:paraId="3F9B5DE1" w14:textId="35530143" w:rsidR="00375C7A" w:rsidRDefault="00375C7A" w:rsidP="00B17B6D">
            <w:pPr>
              <w:pStyle w:val="ARTBLQTNText"/>
            </w:pPr>
            <w:r w:rsidRPr="00375C7A">
              <w:t xml:space="preserve">All </w:t>
            </w:r>
            <w:r w:rsidR="008151F6">
              <w:t xml:space="preserve">hardcopy </w:t>
            </w:r>
            <w:r w:rsidRPr="00375C7A">
              <w:t xml:space="preserve">folders </w:t>
            </w:r>
            <w:r w:rsidR="008151F6">
              <w:t xml:space="preserve">were </w:t>
            </w:r>
            <w:r w:rsidRPr="00375C7A">
              <w:t>available for inspection</w:t>
            </w:r>
            <w:r w:rsidR="008151F6">
              <w:t>.</w:t>
            </w:r>
          </w:p>
        </w:tc>
        <w:tc>
          <w:tcPr>
            <w:tcW w:w="795" w:type="dxa"/>
          </w:tcPr>
          <w:p w14:paraId="466D5256" w14:textId="77777777" w:rsidR="00375C7A" w:rsidRDefault="00375C7A" w:rsidP="00B17B6D">
            <w:pPr>
              <w:pStyle w:val="ARTBLQTNTextYesNo"/>
            </w:pPr>
            <w:r>
              <w:t>Yes</w:t>
            </w:r>
          </w:p>
        </w:tc>
      </w:tr>
      <w:tr w:rsidR="00375C7A" w14:paraId="560E0A12" w14:textId="77777777" w:rsidTr="002F5FDD">
        <w:tc>
          <w:tcPr>
            <w:tcW w:w="1664" w:type="dxa"/>
          </w:tcPr>
          <w:p w14:paraId="73BA6F1A" w14:textId="77777777" w:rsidR="00375C7A" w:rsidRDefault="00375C7A" w:rsidP="00B17B6D">
            <w:pPr>
              <w:pStyle w:val="ARTBLQTNCategory"/>
            </w:pPr>
            <w:r>
              <w:t>Electronic</w:t>
            </w:r>
          </w:p>
        </w:tc>
        <w:tc>
          <w:tcPr>
            <w:tcW w:w="8087" w:type="dxa"/>
          </w:tcPr>
          <w:p w14:paraId="52452A43" w14:textId="7073B46E" w:rsidR="00375C7A" w:rsidRDefault="00375C7A" w:rsidP="00B17B6D">
            <w:pPr>
              <w:pStyle w:val="ARTBLQTNText"/>
            </w:pPr>
            <w:r w:rsidRPr="00375C7A">
              <w:t xml:space="preserve">All </w:t>
            </w:r>
            <w:r w:rsidR="008151F6">
              <w:t xml:space="preserve">electronic filing was </w:t>
            </w:r>
            <w:r w:rsidRPr="00375C7A">
              <w:t>available for inspection</w:t>
            </w:r>
            <w:r w:rsidR="008151F6">
              <w:t>.</w:t>
            </w:r>
          </w:p>
        </w:tc>
        <w:tc>
          <w:tcPr>
            <w:tcW w:w="795" w:type="dxa"/>
          </w:tcPr>
          <w:p w14:paraId="427322E2" w14:textId="2396B9CB" w:rsidR="00375C7A" w:rsidRDefault="00DF776C" w:rsidP="00B17B6D">
            <w:pPr>
              <w:pStyle w:val="ARTBLQTNTextYesNo"/>
            </w:pPr>
            <w:r>
              <w:t>No</w:t>
            </w:r>
          </w:p>
        </w:tc>
      </w:tr>
      <w:tr w:rsidR="00654F0D" w14:paraId="4348326E" w14:textId="77777777" w:rsidTr="002F5FDD">
        <w:trPr>
          <w:hidden/>
        </w:trPr>
        <w:tc>
          <w:tcPr>
            <w:tcW w:w="1664" w:type="dxa"/>
          </w:tcPr>
          <w:p w14:paraId="486017BA" w14:textId="36FFFBCE" w:rsidR="00654F0D" w:rsidRDefault="00654F0D" w:rsidP="00654F0D">
            <w:pPr>
              <w:pStyle w:val="ARTBLQTNCategory"/>
            </w:pPr>
            <w:r w:rsidRPr="007764D0">
              <w:rPr>
                <w:rStyle w:val="ATBLPinkHidden"/>
              </w:rPr>
              <w:t>Electronic</w:t>
            </w:r>
          </w:p>
        </w:tc>
        <w:tc>
          <w:tcPr>
            <w:tcW w:w="8087" w:type="dxa"/>
          </w:tcPr>
          <w:p w14:paraId="297B27AB" w14:textId="156BCCB4" w:rsidR="00654F0D" w:rsidRPr="00375C7A" w:rsidRDefault="00654F0D" w:rsidP="00654F0D">
            <w:pPr>
              <w:pStyle w:val="ARTBLQTNText"/>
            </w:pPr>
            <w:r w:rsidRPr="007764D0">
              <w:rPr>
                <w:rStyle w:val="ATBLPinkHidden"/>
              </w:rPr>
              <w:t>The Ship is only using Electronic Files</w:t>
            </w:r>
            <w:r>
              <w:rPr>
                <w:rStyle w:val="ATBLPinkHidden"/>
              </w:rPr>
              <w:t xml:space="preserve"> – keep this option hidden until needed</w:t>
            </w:r>
          </w:p>
        </w:tc>
        <w:tc>
          <w:tcPr>
            <w:tcW w:w="795" w:type="dxa"/>
          </w:tcPr>
          <w:p w14:paraId="74AD9C0A" w14:textId="77777777" w:rsidR="00654F0D" w:rsidRDefault="00654F0D" w:rsidP="00654F0D">
            <w:pPr>
              <w:pStyle w:val="ARTBLQTNTextYesNo"/>
            </w:pPr>
          </w:p>
        </w:tc>
      </w:tr>
      <w:tr w:rsidR="00375C7A" w14:paraId="270D2194" w14:textId="77777777" w:rsidTr="002F5FDD">
        <w:tc>
          <w:tcPr>
            <w:tcW w:w="10546" w:type="dxa"/>
            <w:gridSpan w:val="3"/>
          </w:tcPr>
          <w:p w14:paraId="73A549CD" w14:textId="77777777" w:rsidR="00375C7A" w:rsidRDefault="00375C7A" w:rsidP="00375C7A">
            <w:pPr>
              <w:pStyle w:val="ARTBLQTNHDSub"/>
            </w:pPr>
            <w:r>
              <w:t>Hardcopy Folder</w:t>
            </w:r>
            <w:r w:rsidR="00AE1A7A">
              <w:t>: Completed Logs</w:t>
            </w:r>
          </w:p>
        </w:tc>
      </w:tr>
      <w:tr w:rsidR="004C18BD" w14:paraId="6478C890" w14:textId="77777777" w:rsidTr="002F5FDD">
        <w:tc>
          <w:tcPr>
            <w:tcW w:w="1664" w:type="dxa"/>
          </w:tcPr>
          <w:p w14:paraId="3DCDF804" w14:textId="77777777" w:rsidR="004C18BD" w:rsidRDefault="004C18BD" w:rsidP="004C18BD">
            <w:pPr>
              <w:pStyle w:val="ARTBLQTNCategory"/>
            </w:pPr>
            <w:r>
              <w:t>Completed Logs</w:t>
            </w:r>
          </w:p>
        </w:tc>
        <w:tc>
          <w:tcPr>
            <w:tcW w:w="8087" w:type="dxa"/>
          </w:tcPr>
          <w:p w14:paraId="21B095B6" w14:textId="18144468" w:rsidR="004C18BD" w:rsidRDefault="008151F6" w:rsidP="004C18BD">
            <w:pPr>
              <w:pStyle w:val="ARTBLQTNText"/>
            </w:pPr>
            <w:r>
              <w:t>T</w:t>
            </w:r>
            <w:r w:rsidR="004C18BD">
              <w:t xml:space="preserve">he </w:t>
            </w:r>
            <w:r>
              <w:t xml:space="preserve">completed logs </w:t>
            </w:r>
            <w:r w:rsidR="00546DA9">
              <w:t>were</w:t>
            </w:r>
            <w:r>
              <w:t xml:space="preserve"> </w:t>
            </w:r>
            <w:r w:rsidR="004C18BD">
              <w:t>c</w:t>
            </w:r>
            <w:r w:rsidR="004C18BD" w:rsidRPr="00775A81">
              <w:t xml:space="preserve">omplete </w:t>
            </w:r>
            <w:r w:rsidR="000F2B7B">
              <w:t>and</w:t>
            </w:r>
            <w:r w:rsidR="004C18BD" w:rsidRPr="00775A81">
              <w:t xml:space="preserve"> </w:t>
            </w:r>
            <w:r w:rsidR="004C18BD">
              <w:t>a</w:t>
            </w:r>
            <w:r w:rsidR="004C18BD" w:rsidRPr="00775A81">
              <w:t>vailable</w:t>
            </w:r>
            <w:r>
              <w:t xml:space="preserve"> for external Public Health Inspectors.</w:t>
            </w:r>
          </w:p>
        </w:tc>
        <w:tc>
          <w:tcPr>
            <w:tcW w:w="795" w:type="dxa"/>
          </w:tcPr>
          <w:p w14:paraId="0E6C1BF2" w14:textId="77777777" w:rsidR="004C18BD" w:rsidRDefault="004C18BD" w:rsidP="004C18BD">
            <w:pPr>
              <w:pStyle w:val="ARTBLQTNTextYesNo"/>
            </w:pPr>
            <w:r w:rsidRPr="009D5D3D">
              <w:t>Yes</w:t>
            </w:r>
          </w:p>
        </w:tc>
      </w:tr>
      <w:tr w:rsidR="004C18BD" w14:paraId="5D78E80A" w14:textId="77777777" w:rsidTr="002F5FDD">
        <w:tc>
          <w:tcPr>
            <w:tcW w:w="1664" w:type="dxa"/>
            <w:shd w:val="clear" w:color="auto" w:fill="FFFFFF" w:themeFill="background1"/>
          </w:tcPr>
          <w:p w14:paraId="08B31841" w14:textId="77777777" w:rsidR="004C18BD" w:rsidRPr="00654F0D" w:rsidRDefault="004C18BD" w:rsidP="004C18BD">
            <w:pPr>
              <w:pStyle w:val="ARTBLQTNCategory"/>
            </w:pPr>
            <w:r w:rsidRPr="00654F0D">
              <w:t>Active Ins. Time</w:t>
            </w:r>
          </w:p>
        </w:tc>
        <w:tc>
          <w:tcPr>
            <w:tcW w:w="8087" w:type="dxa"/>
            <w:shd w:val="clear" w:color="auto" w:fill="FFFFFF" w:themeFill="background1"/>
          </w:tcPr>
          <w:p w14:paraId="59B62438" w14:textId="461DF948" w:rsidR="004C18BD" w:rsidRPr="00654F0D" w:rsidRDefault="008151F6" w:rsidP="004C18BD">
            <w:pPr>
              <w:pStyle w:val="ARTBLQTNText"/>
            </w:pPr>
            <w:r w:rsidRPr="00654F0D">
              <w:t>T</w:t>
            </w:r>
            <w:r w:rsidR="004C18BD" w:rsidRPr="00654F0D">
              <w:t xml:space="preserve">he </w:t>
            </w:r>
            <w:r w:rsidRPr="00654F0D">
              <w:t xml:space="preserve">active </w:t>
            </w:r>
            <w:r w:rsidR="004C18BD" w:rsidRPr="00654F0D">
              <w:t xml:space="preserve">inspection times </w:t>
            </w:r>
            <w:r w:rsidRPr="00654F0D">
              <w:t xml:space="preserve">were </w:t>
            </w:r>
            <w:r w:rsidR="004C18BD" w:rsidRPr="00654F0D">
              <w:t xml:space="preserve">accurate and not </w:t>
            </w:r>
            <w:r w:rsidR="00654F0D" w:rsidRPr="00654F0D">
              <w:t>rounded</w:t>
            </w:r>
            <w:r w:rsidR="00654F0D">
              <w:t>.</w:t>
            </w:r>
            <w:r w:rsidR="00654F0D" w:rsidRPr="00654F0D">
              <w:t xml:space="preserve"> </w:t>
            </w:r>
            <w:r w:rsidR="00654F0D" w:rsidRPr="006730A4">
              <w:rPr>
                <w:rStyle w:val="ATBLPinkHidden"/>
              </w:rPr>
              <w:t>(</w:t>
            </w:r>
            <w:r w:rsidR="00050976" w:rsidRPr="006730A4">
              <w:rPr>
                <w:rStyle w:val="ATBLPinkHidden"/>
              </w:rPr>
              <w:t>Not Necessary</w:t>
            </w:r>
            <w:r w:rsidR="00E22E9B" w:rsidRPr="006730A4">
              <w:rPr>
                <w:rStyle w:val="ATBLPinkHidden"/>
              </w:rPr>
              <w:t xml:space="preserve"> so should be removed)</w:t>
            </w:r>
          </w:p>
        </w:tc>
        <w:tc>
          <w:tcPr>
            <w:tcW w:w="795" w:type="dxa"/>
          </w:tcPr>
          <w:p w14:paraId="3B98516F" w14:textId="77777777" w:rsidR="004C18BD" w:rsidRPr="00DF4BFC" w:rsidRDefault="004C18BD" w:rsidP="004C18BD">
            <w:pPr>
              <w:pStyle w:val="ARTBLQTNTextYesNo"/>
            </w:pPr>
            <w:r w:rsidRPr="009D5D3D">
              <w:t>Yes</w:t>
            </w:r>
          </w:p>
        </w:tc>
      </w:tr>
      <w:tr w:rsidR="004C18BD" w14:paraId="5CAE0874" w14:textId="77777777" w:rsidTr="002F5FDD">
        <w:tc>
          <w:tcPr>
            <w:tcW w:w="1664" w:type="dxa"/>
            <w:shd w:val="clear" w:color="auto" w:fill="FFFFFF" w:themeFill="background1"/>
          </w:tcPr>
          <w:p w14:paraId="026AA3E0" w14:textId="77777777" w:rsidR="004C18BD" w:rsidRPr="00654F0D" w:rsidRDefault="004C18BD" w:rsidP="004C18BD">
            <w:pPr>
              <w:pStyle w:val="ARTBLQTNCategory"/>
            </w:pPr>
            <w:r w:rsidRPr="00654F0D">
              <w:t>Active Ins. Pest</w:t>
            </w:r>
          </w:p>
        </w:tc>
        <w:tc>
          <w:tcPr>
            <w:tcW w:w="8087" w:type="dxa"/>
            <w:shd w:val="clear" w:color="auto" w:fill="FFFFFF" w:themeFill="background1"/>
          </w:tcPr>
          <w:p w14:paraId="501D6C7D" w14:textId="63A33F46" w:rsidR="004C18BD" w:rsidRPr="00654F0D" w:rsidRDefault="008151F6" w:rsidP="004C18BD">
            <w:pPr>
              <w:pStyle w:val="ARTBLQTNText"/>
            </w:pPr>
            <w:r w:rsidRPr="00654F0D">
              <w:t>T</w:t>
            </w:r>
            <w:r w:rsidR="004C18BD" w:rsidRPr="00654F0D">
              <w:t xml:space="preserve">he </w:t>
            </w:r>
            <w:r w:rsidRPr="00654F0D">
              <w:t xml:space="preserve">active </w:t>
            </w:r>
            <w:r w:rsidR="004C18BD" w:rsidRPr="00654F0D">
              <w:t>inspection</w:t>
            </w:r>
            <w:r w:rsidRPr="00654F0D">
              <w:t>s</w:t>
            </w:r>
            <w:r w:rsidR="004C18BD" w:rsidRPr="00654F0D">
              <w:t xml:space="preserve"> contain</w:t>
            </w:r>
            <w:r w:rsidRPr="00654F0D">
              <w:t>ed</w:t>
            </w:r>
            <w:r w:rsidR="004C18BD" w:rsidRPr="00654F0D">
              <w:t xml:space="preserve"> reported pests and </w:t>
            </w:r>
            <w:r w:rsidR="00F0501F" w:rsidRPr="00654F0D">
              <w:t>raise</w:t>
            </w:r>
            <w:r w:rsidRPr="00654F0D">
              <w:t>d</w:t>
            </w:r>
            <w:r w:rsidR="004C18BD" w:rsidRPr="00654F0D">
              <w:t xml:space="preserve"> </w:t>
            </w:r>
            <w:r w:rsidR="000F2B7B" w:rsidRPr="00654F0D">
              <w:t xml:space="preserve">pest </w:t>
            </w:r>
            <w:r w:rsidR="004C18BD" w:rsidRPr="00654F0D">
              <w:t>issues</w:t>
            </w:r>
            <w:r w:rsidRPr="00654F0D">
              <w:t>.</w:t>
            </w:r>
            <w:r w:rsidR="00E22E9B" w:rsidRPr="00654F0D">
              <w:t xml:space="preserve"> </w:t>
            </w:r>
            <w:r w:rsidR="00E22E9B" w:rsidRPr="006730A4">
              <w:rPr>
                <w:rStyle w:val="ATBLPinkHidden"/>
              </w:rPr>
              <w:t>(Not Necessary so</w:t>
            </w:r>
            <w:r w:rsidR="00E22E9B" w:rsidRPr="00654F0D">
              <w:rPr>
                <w:color w:val="7030A0"/>
              </w:rPr>
              <w:t xml:space="preserve"> </w:t>
            </w:r>
            <w:r w:rsidR="00E22E9B" w:rsidRPr="006730A4">
              <w:rPr>
                <w:rStyle w:val="ATBLPinkHidden"/>
              </w:rPr>
              <w:t>should be removed)</w:t>
            </w:r>
          </w:p>
        </w:tc>
        <w:tc>
          <w:tcPr>
            <w:tcW w:w="795" w:type="dxa"/>
          </w:tcPr>
          <w:p w14:paraId="13D7E662" w14:textId="77777777" w:rsidR="004C18BD" w:rsidRPr="00DF4BFC" w:rsidRDefault="004C18BD" w:rsidP="004C18BD">
            <w:pPr>
              <w:pStyle w:val="ARTBLQTNTextYesNo"/>
            </w:pPr>
            <w:r w:rsidRPr="009D5D3D">
              <w:t>Yes</w:t>
            </w:r>
          </w:p>
        </w:tc>
      </w:tr>
      <w:tr w:rsidR="004C18BD" w14:paraId="66DBA727" w14:textId="77777777" w:rsidTr="002F5FDD">
        <w:tc>
          <w:tcPr>
            <w:tcW w:w="1664" w:type="dxa"/>
            <w:shd w:val="clear" w:color="auto" w:fill="FFFFFF" w:themeFill="background1"/>
          </w:tcPr>
          <w:p w14:paraId="1B873597" w14:textId="77777777" w:rsidR="004C18BD" w:rsidRPr="00654F0D" w:rsidRDefault="004C18BD" w:rsidP="004C18BD">
            <w:pPr>
              <w:pStyle w:val="ARTBLQTNCategory"/>
            </w:pPr>
            <w:r w:rsidRPr="00654F0D">
              <w:t>Deliveries Time</w:t>
            </w:r>
          </w:p>
        </w:tc>
        <w:tc>
          <w:tcPr>
            <w:tcW w:w="8087" w:type="dxa"/>
            <w:shd w:val="clear" w:color="auto" w:fill="FFFFFF" w:themeFill="background1"/>
          </w:tcPr>
          <w:p w14:paraId="2D1FA777" w14:textId="2EF10F49" w:rsidR="004C18BD" w:rsidRPr="00654F0D" w:rsidRDefault="008151F6" w:rsidP="004C18BD">
            <w:pPr>
              <w:pStyle w:val="ARTBLQTNText"/>
            </w:pPr>
            <w:r w:rsidRPr="00654F0D">
              <w:t>T</w:t>
            </w:r>
            <w:r w:rsidR="004C18BD" w:rsidRPr="00654F0D">
              <w:t xml:space="preserve">he </w:t>
            </w:r>
            <w:r w:rsidRPr="00654F0D">
              <w:t xml:space="preserve">delivery </w:t>
            </w:r>
            <w:r w:rsidR="004C18BD" w:rsidRPr="00654F0D">
              <w:t xml:space="preserve">inspection times </w:t>
            </w:r>
            <w:r w:rsidRPr="00654F0D">
              <w:t>were accurate and not rounded.</w:t>
            </w:r>
            <w:r w:rsidR="00E22E9B" w:rsidRPr="00654F0D">
              <w:t xml:space="preserve"> </w:t>
            </w:r>
            <w:r w:rsidR="00E22E9B" w:rsidRPr="006730A4">
              <w:rPr>
                <w:rStyle w:val="ATBLPinkHidden"/>
              </w:rPr>
              <w:t>(Not Necessary so should be removed)</w:t>
            </w:r>
          </w:p>
        </w:tc>
        <w:tc>
          <w:tcPr>
            <w:tcW w:w="795" w:type="dxa"/>
          </w:tcPr>
          <w:p w14:paraId="32685041" w14:textId="6FF3CBE2" w:rsidR="004C18BD" w:rsidRPr="00DF4BFC" w:rsidRDefault="00DF776C" w:rsidP="004C18BD">
            <w:pPr>
              <w:pStyle w:val="ARTBLQTNTextYesNo"/>
            </w:pPr>
            <w:r>
              <w:t>No</w:t>
            </w:r>
          </w:p>
        </w:tc>
      </w:tr>
      <w:tr w:rsidR="004C18BD" w14:paraId="680452EC" w14:textId="77777777" w:rsidTr="002F5FDD">
        <w:tc>
          <w:tcPr>
            <w:tcW w:w="1664" w:type="dxa"/>
          </w:tcPr>
          <w:p w14:paraId="13A85F55" w14:textId="5116E687" w:rsidR="004C18BD" w:rsidRPr="00654F0D" w:rsidRDefault="00F0501F" w:rsidP="004C18BD">
            <w:pPr>
              <w:pStyle w:val="ARTBLQTNCategory"/>
            </w:pPr>
            <w:r w:rsidRPr="00654F0D">
              <w:t xml:space="preserve">Delivery </w:t>
            </w:r>
            <w:r w:rsidR="004C18BD" w:rsidRPr="00654F0D">
              <w:t>Generic</w:t>
            </w:r>
          </w:p>
        </w:tc>
        <w:tc>
          <w:tcPr>
            <w:tcW w:w="8087" w:type="dxa"/>
          </w:tcPr>
          <w:p w14:paraId="3D5E0364" w14:textId="7E778B13" w:rsidR="004C18BD" w:rsidRPr="00654F0D" w:rsidRDefault="008151F6" w:rsidP="004C18BD">
            <w:pPr>
              <w:pStyle w:val="ARTBLQTNText"/>
            </w:pPr>
            <w:r w:rsidRPr="00654F0D">
              <w:t>T</w:t>
            </w:r>
            <w:r w:rsidR="004C18BD" w:rsidRPr="00654F0D">
              <w:t xml:space="preserve">he inspection details </w:t>
            </w:r>
            <w:r w:rsidR="00546DA9" w:rsidRPr="00654F0D">
              <w:t xml:space="preserve">are </w:t>
            </w:r>
            <w:r w:rsidR="004C18BD" w:rsidRPr="00654F0D">
              <w:t xml:space="preserve">free </w:t>
            </w:r>
            <w:r w:rsidR="00707B58" w:rsidRPr="00654F0D">
              <w:t>of ‘generic’ keywords (i.e., not bond, dry,</w:t>
            </w:r>
            <w:r w:rsidRPr="00654F0D">
              <w:t xml:space="preserve"> or general terms).</w:t>
            </w:r>
            <w:r w:rsidR="00E22E9B" w:rsidRPr="00654F0D">
              <w:t xml:space="preserve"> </w:t>
            </w:r>
            <w:r w:rsidR="00E22E9B" w:rsidRPr="006730A4">
              <w:rPr>
                <w:rStyle w:val="ATBLPinkHidden"/>
              </w:rPr>
              <w:t>(Not Necessary so should be removed)</w:t>
            </w:r>
          </w:p>
        </w:tc>
        <w:tc>
          <w:tcPr>
            <w:tcW w:w="795" w:type="dxa"/>
          </w:tcPr>
          <w:p w14:paraId="5AB4E00E" w14:textId="77777777" w:rsidR="004C18BD" w:rsidRPr="00DF4BFC" w:rsidRDefault="004C18BD" w:rsidP="004C18BD">
            <w:pPr>
              <w:pStyle w:val="ARTBLQTNTextYesNo"/>
            </w:pPr>
            <w:r w:rsidRPr="009D5D3D">
              <w:t>Yes</w:t>
            </w:r>
          </w:p>
        </w:tc>
      </w:tr>
      <w:tr w:rsidR="008151F6" w14:paraId="55595D2F" w14:textId="77777777" w:rsidTr="002F5FDD">
        <w:tc>
          <w:tcPr>
            <w:tcW w:w="1664" w:type="dxa"/>
          </w:tcPr>
          <w:p w14:paraId="08EE1FC6" w14:textId="77777777" w:rsidR="008151F6" w:rsidRPr="00654F0D" w:rsidRDefault="008151F6" w:rsidP="008151F6">
            <w:pPr>
              <w:pStyle w:val="ARTBLQTNCategory"/>
            </w:pPr>
            <w:r w:rsidRPr="00654F0D">
              <w:t xml:space="preserve">Treatment Time </w:t>
            </w:r>
          </w:p>
        </w:tc>
        <w:tc>
          <w:tcPr>
            <w:tcW w:w="8087" w:type="dxa"/>
          </w:tcPr>
          <w:p w14:paraId="3245A1F5" w14:textId="0B4D6387" w:rsidR="008151F6" w:rsidRPr="00654F0D" w:rsidRDefault="008151F6" w:rsidP="008151F6">
            <w:pPr>
              <w:pStyle w:val="ARTBLQTNText"/>
            </w:pPr>
            <w:r w:rsidRPr="00654F0D">
              <w:t>The treatment times were accurate and not rounded.</w:t>
            </w:r>
            <w:r w:rsidR="00E22E9B" w:rsidRPr="00654F0D">
              <w:t xml:space="preserve"> </w:t>
            </w:r>
            <w:r w:rsidR="00E22E9B" w:rsidRPr="006730A4">
              <w:rPr>
                <w:rStyle w:val="ATBLPinkHidden"/>
              </w:rPr>
              <w:t>(Not Necessary so should be removed)</w:t>
            </w:r>
          </w:p>
        </w:tc>
        <w:tc>
          <w:tcPr>
            <w:tcW w:w="795" w:type="dxa"/>
          </w:tcPr>
          <w:p w14:paraId="3463023B" w14:textId="77777777" w:rsidR="008151F6" w:rsidRPr="00DF4BFC" w:rsidRDefault="008151F6" w:rsidP="008151F6">
            <w:pPr>
              <w:pStyle w:val="ARTBLQTNTextYesNo"/>
            </w:pPr>
            <w:r w:rsidRPr="009D5D3D">
              <w:t>Yes</w:t>
            </w:r>
          </w:p>
        </w:tc>
      </w:tr>
      <w:tr w:rsidR="008151F6" w14:paraId="061FE37B" w14:textId="77777777" w:rsidTr="002F5FDD">
        <w:tc>
          <w:tcPr>
            <w:tcW w:w="1664" w:type="dxa"/>
          </w:tcPr>
          <w:p w14:paraId="6058C66A" w14:textId="77777777" w:rsidR="008151F6" w:rsidRDefault="008151F6" w:rsidP="008151F6">
            <w:pPr>
              <w:pStyle w:val="ARTBLQTNCategory"/>
            </w:pPr>
            <w:r>
              <w:t>Treat. Follow Up</w:t>
            </w:r>
          </w:p>
        </w:tc>
        <w:tc>
          <w:tcPr>
            <w:tcW w:w="8087" w:type="dxa"/>
          </w:tcPr>
          <w:p w14:paraId="48C0B164" w14:textId="687673BD" w:rsidR="008151F6" w:rsidRDefault="00050976" w:rsidP="008151F6">
            <w:pPr>
              <w:pStyle w:val="ARTBLQTNText"/>
            </w:pPr>
            <w:r w:rsidRPr="00654F0D">
              <w:t xml:space="preserve">Active Inspection and </w:t>
            </w:r>
            <w:r w:rsidR="008151F6" w:rsidRPr="00654F0D">
              <w:t>Treatment</w:t>
            </w:r>
            <w:r w:rsidR="008151F6">
              <w:t xml:space="preserve"> details are accurately entered, and all treatments are being followed up</w:t>
            </w:r>
            <w:r w:rsidR="00707B58">
              <w:t xml:space="preserve"> on</w:t>
            </w:r>
            <w:r w:rsidR="008151F6">
              <w:t>.</w:t>
            </w:r>
          </w:p>
        </w:tc>
        <w:tc>
          <w:tcPr>
            <w:tcW w:w="795" w:type="dxa"/>
          </w:tcPr>
          <w:p w14:paraId="23621DD9" w14:textId="77777777" w:rsidR="008151F6" w:rsidRPr="00DF4BFC" w:rsidRDefault="008151F6" w:rsidP="008151F6">
            <w:pPr>
              <w:pStyle w:val="ARTBLQTNTextYesNo"/>
            </w:pPr>
            <w:r w:rsidRPr="009D5D3D">
              <w:t>Yes</w:t>
            </w:r>
          </w:p>
        </w:tc>
      </w:tr>
      <w:tr w:rsidR="0055441B" w14:paraId="2EDD8398" w14:textId="77777777" w:rsidTr="002F5FDD">
        <w:tc>
          <w:tcPr>
            <w:tcW w:w="10546" w:type="dxa"/>
            <w:gridSpan w:val="3"/>
          </w:tcPr>
          <w:p w14:paraId="18D141FF" w14:textId="57F545F4" w:rsidR="0055441B" w:rsidRPr="009D5D3D" w:rsidRDefault="0055441B" w:rsidP="00654F0D">
            <w:pPr>
              <w:pStyle w:val="ARTBLQTNHDSub"/>
            </w:pPr>
            <w:r w:rsidRPr="00C72879">
              <w:t>Hardcopy Folder: Updates</w:t>
            </w:r>
          </w:p>
        </w:tc>
      </w:tr>
      <w:tr w:rsidR="0055441B" w14:paraId="5D3AEE68" w14:textId="77777777" w:rsidTr="002F5FDD">
        <w:tc>
          <w:tcPr>
            <w:tcW w:w="1664" w:type="dxa"/>
          </w:tcPr>
          <w:p w14:paraId="7724D508" w14:textId="5B98BEC2" w:rsidR="0055441B" w:rsidRDefault="00864C28" w:rsidP="00654F0D">
            <w:pPr>
              <w:pStyle w:val="ARTBLQTNText"/>
            </w:pPr>
            <w:r>
              <w:t>Graphics</w:t>
            </w:r>
          </w:p>
        </w:tc>
        <w:tc>
          <w:tcPr>
            <w:tcW w:w="8087" w:type="dxa"/>
          </w:tcPr>
          <w:p w14:paraId="5B0D869F" w14:textId="0933EE55" w:rsidR="0055441B" w:rsidRDefault="0055441B" w:rsidP="00654F0D">
            <w:pPr>
              <w:pStyle w:val="ARTBLQTNText"/>
            </w:pPr>
            <w:r w:rsidRPr="00C72879">
              <w:t xml:space="preserve">The newest inserts, covers and spines have been </w:t>
            </w:r>
            <w:r w:rsidR="00864C28">
              <w:t>installed.</w:t>
            </w:r>
            <w:r w:rsidR="00050976">
              <w:t xml:space="preserve"> </w:t>
            </w:r>
          </w:p>
        </w:tc>
        <w:tc>
          <w:tcPr>
            <w:tcW w:w="795" w:type="dxa"/>
          </w:tcPr>
          <w:p w14:paraId="30F25F33" w14:textId="38AA2BA0" w:rsidR="0055441B" w:rsidRPr="009D5D3D" w:rsidRDefault="0055441B" w:rsidP="0055441B">
            <w:pPr>
              <w:pStyle w:val="ARTBLQTNTextYesNo"/>
            </w:pPr>
            <w:r>
              <w:t>Yes</w:t>
            </w:r>
          </w:p>
        </w:tc>
      </w:tr>
      <w:tr w:rsidR="0055441B" w14:paraId="4701B6C6" w14:textId="77777777" w:rsidTr="002F5FDD">
        <w:tc>
          <w:tcPr>
            <w:tcW w:w="1664" w:type="dxa"/>
          </w:tcPr>
          <w:p w14:paraId="18D86629" w14:textId="24639588" w:rsidR="0055441B" w:rsidRDefault="0055441B" w:rsidP="00654F0D">
            <w:pPr>
              <w:pStyle w:val="ARTBLQTNText"/>
            </w:pPr>
            <w:r>
              <w:t>Expired</w:t>
            </w:r>
            <w:r w:rsidR="00864C28">
              <w:t xml:space="preserve"> </w:t>
            </w:r>
            <w:r>
              <w:t>Documents</w:t>
            </w:r>
          </w:p>
        </w:tc>
        <w:tc>
          <w:tcPr>
            <w:tcW w:w="8087" w:type="dxa"/>
          </w:tcPr>
          <w:p w14:paraId="40D40192" w14:textId="05A97FAD" w:rsidR="0055441B" w:rsidRDefault="00864C28" w:rsidP="00654F0D">
            <w:pPr>
              <w:pStyle w:val="ARTBLQTNText"/>
            </w:pPr>
            <w:r>
              <w:t>There are no expired documents.</w:t>
            </w:r>
          </w:p>
        </w:tc>
        <w:tc>
          <w:tcPr>
            <w:tcW w:w="795" w:type="dxa"/>
          </w:tcPr>
          <w:p w14:paraId="204D0D3E" w14:textId="41122664" w:rsidR="0055441B" w:rsidRPr="009D5D3D" w:rsidRDefault="00DF776C" w:rsidP="0055441B">
            <w:pPr>
              <w:pStyle w:val="ARTBLQTNTextYesNo"/>
            </w:pPr>
            <w:r>
              <w:t>No</w:t>
            </w:r>
          </w:p>
        </w:tc>
      </w:tr>
      <w:tr w:rsidR="008151F6" w14:paraId="48D8450B" w14:textId="77777777" w:rsidTr="002F5FDD">
        <w:tc>
          <w:tcPr>
            <w:tcW w:w="10546" w:type="dxa"/>
            <w:gridSpan w:val="3"/>
          </w:tcPr>
          <w:p w14:paraId="10668A67" w14:textId="77777777" w:rsidR="008151F6" w:rsidRPr="00DF4BFC" w:rsidRDefault="008151F6" w:rsidP="008151F6">
            <w:pPr>
              <w:pStyle w:val="ARTBLQTNHDSub"/>
            </w:pPr>
            <w:r>
              <w:t>Hardcopy Folder: Training</w:t>
            </w:r>
          </w:p>
        </w:tc>
      </w:tr>
      <w:tr w:rsidR="008151F6" w14:paraId="30FE5F8B" w14:textId="77777777" w:rsidTr="002F5FDD">
        <w:tc>
          <w:tcPr>
            <w:tcW w:w="1664" w:type="dxa"/>
          </w:tcPr>
          <w:p w14:paraId="2BDD969B" w14:textId="77777777" w:rsidR="008151F6" w:rsidRDefault="008151F6" w:rsidP="008151F6">
            <w:pPr>
              <w:pStyle w:val="ARTBLQTNCategory"/>
            </w:pPr>
            <w:r>
              <w:t>Training</w:t>
            </w:r>
          </w:p>
        </w:tc>
        <w:tc>
          <w:tcPr>
            <w:tcW w:w="8087" w:type="dxa"/>
          </w:tcPr>
          <w:p w14:paraId="6EE78974" w14:textId="3FE4C192" w:rsidR="008151F6" w:rsidRDefault="008151F6" w:rsidP="008151F6">
            <w:pPr>
              <w:pStyle w:val="ARTBLQTNText"/>
            </w:pPr>
            <w:r>
              <w:t xml:space="preserve">The </w:t>
            </w:r>
            <w:r w:rsidR="00654F0D">
              <w:t>training</w:t>
            </w:r>
            <w:r>
              <w:t xml:space="preserve"> folder is c</w:t>
            </w:r>
            <w:r w:rsidRPr="00775A81">
              <w:t xml:space="preserve">omplete &amp; </w:t>
            </w:r>
            <w:r>
              <w:t>a</w:t>
            </w:r>
            <w:r w:rsidRPr="00775A81">
              <w:t>vailable</w:t>
            </w:r>
            <w:r>
              <w:t xml:space="preserve"> for external Public Health Inspectors.</w:t>
            </w:r>
          </w:p>
        </w:tc>
        <w:tc>
          <w:tcPr>
            <w:tcW w:w="795" w:type="dxa"/>
          </w:tcPr>
          <w:p w14:paraId="43911C7A" w14:textId="77777777" w:rsidR="008151F6" w:rsidRPr="00DF4BFC" w:rsidRDefault="008151F6" w:rsidP="008151F6">
            <w:pPr>
              <w:pStyle w:val="ARTBLQTNTextYesNo"/>
            </w:pPr>
            <w:r>
              <w:t>Yes</w:t>
            </w:r>
          </w:p>
        </w:tc>
      </w:tr>
      <w:tr w:rsidR="00875B2C" w14:paraId="636E1D9F" w14:textId="77777777" w:rsidTr="002F5FDD">
        <w:tc>
          <w:tcPr>
            <w:tcW w:w="1664" w:type="dxa"/>
          </w:tcPr>
          <w:p w14:paraId="12DE01D6" w14:textId="37970E1B" w:rsidR="00875B2C" w:rsidRDefault="00050976" w:rsidP="006730A4">
            <w:pPr>
              <w:pStyle w:val="ARTBLQTNText"/>
            </w:pPr>
            <w:r w:rsidRPr="00654F0D">
              <w:t>Consultan</w:t>
            </w:r>
            <w:r w:rsidR="005570C0" w:rsidRPr="00654F0D">
              <w:t>t</w:t>
            </w:r>
            <w:r>
              <w:t xml:space="preserve"> </w:t>
            </w:r>
            <w:r w:rsidR="00875B2C" w:rsidRPr="00D0650D">
              <w:t>Certificates</w:t>
            </w:r>
          </w:p>
        </w:tc>
        <w:tc>
          <w:tcPr>
            <w:tcW w:w="8087" w:type="dxa"/>
          </w:tcPr>
          <w:p w14:paraId="69F91D92" w14:textId="45E2D076" w:rsidR="00875B2C" w:rsidRDefault="00875B2C" w:rsidP="006730A4">
            <w:pPr>
              <w:pStyle w:val="ARTBLQTNText"/>
            </w:pPr>
            <w:r w:rsidRPr="00D0650D">
              <w:t xml:space="preserve">All Nutrastat consultant certificates </w:t>
            </w:r>
            <w:r w:rsidR="00864C28">
              <w:t xml:space="preserve">are </w:t>
            </w:r>
            <w:r w:rsidRPr="00D0650D">
              <w:t>available.</w:t>
            </w:r>
            <w:r w:rsidR="00050976">
              <w:t xml:space="preserve"> </w:t>
            </w:r>
          </w:p>
        </w:tc>
        <w:tc>
          <w:tcPr>
            <w:tcW w:w="795" w:type="dxa"/>
          </w:tcPr>
          <w:p w14:paraId="14F05809" w14:textId="68E85350" w:rsidR="00875B2C" w:rsidRDefault="00875B2C" w:rsidP="00875B2C">
            <w:pPr>
              <w:pStyle w:val="ARTBLQTNTextYesNo"/>
            </w:pPr>
            <w:r w:rsidRPr="00EA05E5">
              <w:t>Yes</w:t>
            </w:r>
          </w:p>
        </w:tc>
      </w:tr>
      <w:tr w:rsidR="00875B2C" w14:paraId="4441C48B" w14:textId="77777777" w:rsidTr="002F5FDD">
        <w:tc>
          <w:tcPr>
            <w:tcW w:w="1664" w:type="dxa"/>
          </w:tcPr>
          <w:p w14:paraId="09065624" w14:textId="00B72707" w:rsidR="00875B2C" w:rsidRDefault="00875B2C" w:rsidP="006730A4">
            <w:pPr>
              <w:pStyle w:val="ARTBLQTNText"/>
            </w:pPr>
            <w:r w:rsidRPr="00D0650D">
              <w:t xml:space="preserve">IPM Plan Management </w:t>
            </w:r>
          </w:p>
        </w:tc>
        <w:tc>
          <w:tcPr>
            <w:tcW w:w="8087" w:type="dxa"/>
          </w:tcPr>
          <w:p w14:paraId="532362C4" w14:textId="29641137" w:rsidR="00875B2C" w:rsidRDefault="00875B2C" w:rsidP="006730A4">
            <w:pPr>
              <w:pStyle w:val="ARTBLQTNText"/>
            </w:pPr>
            <w:r w:rsidRPr="00D0650D">
              <w:t>All IPM Plan Management certificates and registration forms available for viewing.</w:t>
            </w:r>
            <w:r w:rsidR="005570C0">
              <w:t xml:space="preserve"> </w:t>
            </w:r>
          </w:p>
        </w:tc>
        <w:tc>
          <w:tcPr>
            <w:tcW w:w="795" w:type="dxa"/>
          </w:tcPr>
          <w:p w14:paraId="0F90E22E" w14:textId="33D102B3" w:rsidR="00875B2C" w:rsidRDefault="00875B2C" w:rsidP="00875B2C">
            <w:pPr>
              <w:pStyle w:val="ARTBLQTNTextYesNo"/>
            </w:pPr>
            <w:r w:rsidRPr="00EA05E5">
              <w:t>Yes</w:t>
            </w:r>
          </w:p>
        </w:tc>
      </w:tr>
      <w:tr w:rsidR="00875B2C" w14:paraId="5753F960" w14:textId="77777777" w:rsidTr="002F5FDD">
        <w:tc>
          <w:tcPr>
            <w:tcW w:w="1664" w:type="dxa"/>
          </w:tcPr>
          <w:p w14:paraId="7E963549" w14:textId="5B9D7F8C" w:rsidR="00875B2C" w:rsidRDefault="00875B2C" w:rsidP="006730A4">
            <w:pPr>
              <w:pStyle w:val="ARTBLQTNText"/>
            </w:pPr>
            <w:r w:rsidRPr="00D0650D">
              <w:t>IPM Departmental Responsibility</w:t>
            </w:r>
          </w:p>
        </w:tc>
        <w:tc>
          <w:tcPr>
            <w:tcW w:w="8087" w:type="dxa"/>
          </w:tcPr>
          <w:p w14:paraId="63873385" w14:textId="7EF5365B" w:rsidR="00875B2C" w:rsidRDefault="00875B2C" w:rsidP="006730A4">
            <w:pPr>
              <w:pStyle w:val="ARTBLQTNText"/>
            </w:pPr>
            <w:r w:rsidRPr="00D0650D">
              <w:t>All IPM Departmental Responsibilities certificates and registration forms available for viewing.</w:t>
            </w:r>
            <w:r w:rsidR="005570C0">
              <w:t xml:space="preserve"> </w:t>
            </w:r>
          </w:p>
        </w:tc>
        <w:tc>
          <w:tcPr>
            <w:tcW w:w="795" w:type="dxa"/>
          </w:tcPr>
          <w:p w14:paraId="54D054D9" w14:textId="7461504F" w:rsidR="00875B2C" w:rsidRDefault="00875B2C" w:rsidP="00875B2C">
            <w:pPr>
              <w:pStyle w:val="ARTBLQTNTextYesNo"/>
            </w:pPr>
            <w:r w:rsidRPr="00EA05E5">
              <w:t>Yes</w:t>
            </w:r>
          </w:p>
        </w:tc>
      </w:tr>
      <w:tr w:rsidR="00875B2C" w14:paraId="20528538" w14:textId="77777777" w:rsidTr="002F5FDD">
        <w:tc>
          <w:tcPr>
            <w:tcW w:w="1664" w:type="dxa"/>
          </w:tcPr>
          <w:p w14:paraId="4FE279ED" w14:textId="7393015E" w:rsidR="00875B2C" w:rsidRDefault="00875B2C" w:rsidP="006730A4">
            <w:pPr>
              <w:pStyle w:val="ARTBLQTNText"/>
            </w:pPr>
            <w:r w:rsidRPr="00D0650D">
              <w:t xml:space="preserve">IPM Certified Applicator </w:t>
            </w:r>
          </w:p>
        </w:tc>
        <w:tc>
          <w:tcPr>
            <w:tcW w:w="8087" w:type="dxa"/>
          </w:tcPr>
          <w:p w14:paraId="3E6C4EE4" w14:textId="203336EC" w:rsidR="00875B2C" w:rsidRDefault="00875B2C" w:rsidP="006730A4">
            <w:pPr>
              <w:pStyle w:val="ARTBLQTNText"/>
            </w:pPr>
            <w:r w:rsidRPr="00D0650D">
              <w:t>All IPM Certified Applicator certificates and registration forms available for viewing.</w:t>
            </w:r>
            <w:r w:rsidR="005570C0">
              <w:t xml:space="preserve"> </w:t>
            </w:r>
          </w:p>
        </w:tc>
        <w:tc>
          <w:tcPr>
            <w:tcW w:w="795" w:type="dxa"/>
          </w:tcPr>
          <w:p w14:paraId="5C1B59D7" w14:textId="5452EB3F" w:rsidR="00875B2C" w:rsidRDefault="00875B2C" w:rsidP="00875B2C">
            <w:pPr>
              <w:pStyle w:val="ARTBLQTNTextYesNo"/>
            </w:pPr>
            <w:r w:rsidRPr="00EA05E5">
              <w:t>Yes</w:t>
            </w:r>
          </w:p>
        </w:tc>
      </w:tr>
      <w:tr w:rsidR="00875B2C" w14:paraId="1E343245" w14:textId="77777777" w:rsidTr="002F5FDD">
        <w:tc>
          <w:tcPr>
            <w:tcW w:w="1664" w:type="dxa"/>
          </w:tcPr>
          <w:p w14:paraId="7E8653A1" w14:textId="77777777" w:rsidR="00875B2C" w:rsidRPr="00D0650D" w:rsidRDefault="00875B2C" w:rsidP="006730A4">
            <w:pPr>
              <w:pStyle w:val="ARTBLQTNText"/>
            </w:pPr>
            <w:r w:rsidRPr="00D0650D">
              <w:t xml:space="preserve">Bedbug Management </w:t>
            </w:r>
          </w:p>
          <w:p w14:paraId="28199958" w14:textId="02433AE2" w:rsidR="00875B2C" w:rsidRDefault="00875B2C" w:rsidP="006730A4">
            <w:pPr>
              <w:pStyle w:val="ARTBLQTNText"/>
            </w:pPr>
            <w:r w:rsidRPr="00D0650D">
              <w:t>Procedure</w:t>
            </w:r>
          </w:p>
        </w:tc>
        <w:tc>
          <w:tcPr>
            <w:tcW w:w="8087" w:type="dxa"/>
          </w:tcPr>
          <w:p w14:paraId="791C913E" w14:textId="01CB904C" w:rsidR="00875B2C" w:rsidRDefault="00875B2C" w:rsidP="006730A4">
            <w:pPr>
              <w:pStyle w:val="ARTBLQTNText"/>
            </w:pPr>
            <w:r w:rsidRPr="00D0650D">
              <w:t>All Bedbug Management Procedure registration forms available for viewing.</w:t>
            </w:r>
            <w:r w:rsidR="005570C0">
              <w:t xml:space="preserve"> </w:t>
            </w:r>
          </w:p>
        </w:tc>
        <w:tc>
          <w:tcPr>
            <w:tcW w:w="795" w:type="dxa"/>
          </w:tcPr>
          <w:p w14:paraId="57FCF447" w14:textId="0C17B62B" w:rsidR="00875B2C" w:rsidRDefault="00875B2C" w:rsidP="00875B2C">
            <w:pPr>
              <w:pStyle w:val="ARTBLQTNTextYesNo"/>
            </w:pPr>
            <w:r w:rsidRPr="00EA05E5">
              <w:t>Yes</w:t>
            </w:r>
          </w:p>
        </w:tc>
      </w:tr>
      <w:tr w:rsidR="00875B2C" w14:paraId="4BC88307" w14:textId="77777777" w:rsidTr="002F5FDD">
        <w:tc>
          <w:tcPr>
            <w:tcW w:w="1664" w:type="dxa"/>
          </w:tcPr>
          <w:p w14:paraId="3726B606" w14:textId="119BC88C" w:rsidR="00875B2C" w:rsidRDefault="00875B2C" w:rsidP="006730A4">
            <w:pPr>
              <w:pStyle w:val="ARTBLQTNText"/>
            </w:pPr>
            <w:r w:rsidRPr="00D0650D">
              <w:t>Housekeeping Pest Awareness</w:t>
            </w:r>
          </w:p>
        </w:tc>
        <w:tc>
          <w:tcPr>
            <w:tcW w:w="8087" w:type="dxa"/>
          </w:tcPr>
          <w:p w14:paraId="6321D4F3" w14:textId="20696E64" w:rsidR="00875B2C" w:rsidRDefault="00875B2C" w:rsidP="006730A4">
            <w:pPr>
              <w:pStyle w:val="ARTBLQTNText"/>
            </w:pPr>
            <w:r w:rsidRPr="00D0650D">
              <w:t>All Housekeeping Pest Awareness registration forms available for viewing.</w:t>
            </w:r>
          </w:p>
        </w:tc>
        <w:tc>
          <w:tcPr>
            <w:tcW w:w="795" w:type="dxa"/>
          </w:tcPr>
          <w:p w14:paraId="23F36724" w14:textId="04B440C7" w:rsidR="00875B2C" w:rsidRDefault="00875B2C" w:rsidP="00875B2C">
            <w:pPr>
              <w:pStyle w:val="ARTBLQTNTextYesNo"/>
            </w:pPr>
            <w:r w:rsidRPr="00EA05E5">
              <w:t>Yes</w:t>
            </w:r>
          </w:p>
        </w:tc>
      </w:tr>
      <w:tr w:rsidR="00875B2C" w14:paraId="698E0F97" w14:textId="77777777" w:rsidTr="002F5FDD">
        <w:tc>
          <w:tcPr>
            <w:tcW w:w="1664" w:type="dxa"/>
          </w:tcPr>
          <w:p w14:paraId="064FF40C" w14:textId="07BCA967" w:rsidR="00875B2C" w:rsidRDefault="00875B2C" w:rsidP="006730A4">
            <w:pPr>
              <w:pStyle w:val="ARTBLQTNText"/>
            </w:pPr>
            <w:r w:rsidRPr="00D0650D">
              <w:lastRenderedPageBreak/>
              <w:t>Deck Department Responsibilities</w:t>
            </w:r>
          </w:p>
        </w:tc>
        <w:tc>
          <w:tcPr>
            <w:tcW w:w="8087" w:type="dxa"/>
          </w:tcPr>
          <w:p w14:paraId="4452331F" w14:textId="6BBB9B4C" w:rsidR="00875B2C" w:rsidRDefault="00875B2C" w:rsidP="006730A4">
            <w:pPr>
              <w:pStyle w:val="ARTBLQTNText"/>
            </w:pPr>
            <w:r w:rsidRPr="00D0650D">
              <w:t>All Deck Department Responsibilities registration forms available for viewing.</w:t>
            </w:r>
          </w:p>
        </w:tc>
        <w:tc>
          <w:tcPr>
            <w:tcW w:w="795" w:type="dxa"/>
          </w:tcPr>
          <w:p w14:paraId="20800009" w14:textId="5E5F8B2C" w:rsidR="00875B2C" w:rsidRDefault="00DF776C" w:rsidP="00875B2C">
            <w:pPr>
              <w:pStyle w:val="ARTBLQTNTextYesNo"/>
            </w:pPr>
            <w:r>
              <w:t>No</w:t>
            </w:r>
          </w:p>
        </w:tc>
      </w:tr>
      <w:tr w:rsidR="00875B2C" w14:paraId="7359D526" w14:textId="77777777" w:rsidTr="002F5FDD">
        <w:tc>
          <w:tcPr>
            <w:tcW w:w="1664" w:type="dxa"/>
          </w:tcPr>
          <w:p w14:paraId="4FAD87A7" w14:textId="1741AC5F" w:rsidR="00875B2C" w:rsidRDefault="00875B2C" w:rsidP="006730A4">
            <w:pPr>
              <w:pStyle w:val="ARTBLQTNText"/>
            </w:pPr>
            <w:r w:rsidRPr="00D0650D">
              <w:t>Deliveries Responsibilities</w:t>
            </w:r>
          </w:p>
        </w:tc>
        <w:tc>
          <w:tcPr>
            <w:tcW w:w="8087" w:type="dxa"/>
          </w:tcPr>
          <w:p w14:paraId="4F39F446" w14:textId="4D7E726E" w:rsidR="00875B2C" w:rsidRDefault="00875B2C" w:rsidP="006730A4">
            <w:pPr>
              <w:pStyle w:val="ARTBLQTNText"/>
            </w:pPr>
            <w:r w:rsidRPr="00D0650D">
              <w:t>All Deliveries Responsibilities registration forms available for viewing.</w:t>
            </w:r>
          </w:p>
        </w:tc>
        <w:tc>
          <w:tcPr>
            <w:tcW w:w="795" w:type="dxa"/>
          </w:tcPr>
          <w:p w14:paraId="7D5CFCC4" w14:textId="4F06DDE4" w:rsidR="00875B2C" w:rsidRDefault="00875B2C" w:rsidP="00875B2C">
            <w:pPr>
              <w:pStyle w:val="ARTBLQTNTextYesNo"/>
            </w:pPr>
            <w:r w:rsidRPr="00EA05E5">
              <w:t>Yes</w:t>
            </w:r>
          </w:p>
        </w:tc>
      </w:tr>
      <w:tr w:rsidR="00875B2C" w14:paraId="1555B9FE" w14:textId="77777777" w:rsidTr="002F5FDD">
        <w:tc>
          <w:tcPr>
            <w:tcW w:w="1664" w:type="dxa"/>
          </w:tcPr>
          <w:p w14:paraId="1FB98450" w14:textId="06F8CF77" w:rsidR="00875B2C" w:rsidRDefault="00875B2C" w:rsidP="006730A4">
            <w:pPr>
              <w:pStyle w:val="ARTBLQTNText"/>
            </w:pPr>
            <w:r w:rsidRPr="00D0650D">
              <w:t>All Crew Pest Awareness</w:t>
            </w:r>
          </w:p>
        </w:tc>
        <w:tc>
          <w:tcPr>
            <w:tcW w:w="8087" w:type="dxa"/>
          </w:tcPr>
          <w:p w14:paraId="2B15A404" w14:textId="123BB21E" w:rsidR="00875B2C" w:rsidRDefault="00875B2C" w:rsidP="006730A4">
            <w:pPr>
              <w:pStyle w:val="ARTBLQTNText"/>
            </w:pPr>
            <w:r w:rsidRPr="00D0650D">
              <w:t>All Crew Pest Awareness attendance photo documents available for viewing.</w:t>
            </w:r>
          </w:p>
        </w:tc>
        <w:tc>
          <w:tcPr>
            <w:tcW w:w="795" w:type="dxa"/>
          </w:tcPr>
          <w:p w14:paraId="7841F4B5" w14:textId="557B5CCD" w:rsidR="00875B2C" w:rsidRDefault="00875B2C" w:rsidP="00875B2C">
            <w:pPr>
              <w:pStyle w:val="ARTBLQTNTextYesNo"/>
            </w:pPr>
            <w:r w:rsidRPr="00EA05E5">
              <w:t>Yes</w:t>
            </w:r>
          </w:p>
        </w:tc>
      </w:tr>
      <w:tr w:rsidR="00875B2C" w14:paraId="3FF68531" w14:textId="77777777" w:rsidTr="002F5FDD">
        <w:tc>
          <w:tcPr>
            <w:tcW w:w="1664" w:type="dxa"/>
          </w:tcPr>
          <w:p w14:paraId="1359990D" w14:textId="172CF0FB" w:rsidR="00875B2C" w:rsidRDefault="00875B2C" w:rsidP="006730A4">
            <w:pPr>
              <w:pStyle w:val="ARTBLQTNText"/>
            </w:pPr>
            <w:r w:rsidRPr="00D0650D">
              <w:t>Closing Meeting</w:t>
            </w:r>
          </w:p>
        </w:tc>
        <w:tc>
          <w:tcPr>
            <w:tcW w:w="8087" w:type="dxa"/>
          </w:tcPr>
          <w:p w14:paraId="6F513700" w14:textId="32259CFC" w:rsidR="00875B2C" w:rsidRDefault="00875B2C" w:rsidP="006730A4">
            <w:pPr>
              <w:pStyle w:val="ARTBLQTNText"/>
            </w:pPr>
            <w:r w:rsidRPr="00D0650D">
              <w:t>Closing Meeting registration forms available for viewing.</w:t>
            </w:r>
          </w:p>
        </w:tc>
        <w:tc>
          <w:tcPr>
            <w:tcW w:w="795" w:type="dxa"/>
          </w:tcPr>
          <w:p w14:paraId="19B7EC72" w14:textId="05D348ED" w:rsidR="00875B2C" w:rsidRDefault="00DF776C" w:rsidP="00875B2C">
            <w:pPr>
              <w:pStyle w:val="ARTBLQTNTextYesNo"/>
            </w:pPr>
            <w:r>
              <w:t>No</w:t>
            </w:r>
          </w:p>
        </w:tc>
      </w:tr>
      <w:tr w:rsidR="008151F6" w14:paraId="1A9B26B4" w14:textId="77777777" w:rsidTr="002F5FDD">
        <w:tc>
          <w:tcPr>
            <w:tcW w:w="10546" w:type="dxa"/>
            <w:gridSpan w:val="3"/>
          </w:tcPr>
          <w:p w14:paraId="29A42E91" w14:textId="77777777" w:rsidR="008151F6" w:rsidRPr="00DF4BFC" w:rsidRDefault="008151F6" w:rsidP="008151F6">
            <w:pPr>
              <w:pStyle w:val="ARTBLQTNHDSub"/>
            </w:pPr>
            <w:r>
              <w:t>Hardcopy Folder: Bedbug Logs</w:t>
            </w:r>
          </w:p>
        </w:tc>
      </w:tr>
      <w:tr w:rsidR="008151F6" w14:paraId="66451E15" w14:textId="77777777" w:rsidTr="002F5FDD">
        <w:tc>
          <w:tcPr>
            <w:tcW w:w="1664" w:type="dxa"/>
          </w:tcPr>
          <w:p w14:paraId="4D287971" w14:textId="77777777" w:rsidR="008151F6" w:rsidRDefault="008151F6" w:rsidP="008151F6">
            <w:pPr>
              <w:pStyle w:val="ARTBLQTNCategory"/>
            </w:pPr>
            <w:r>
              <w:t>Bedbug Logs</w:t>
            </w:r>
          </w:p>
        </w:tc>
        <w:tc>
          <w:tcPr>
            <w:tcW w:w="8087" w:type="dxa"/>
          </w:tcPr>
          <w:p w14:paraId="24C7CAC8" w14:textId="472E20E7" w:rsidR="008151F6" w:rsidRDefault="008151F6" w:rsidP="008151F6">
            <w:pPr>
              <w:pStyle w:val="ARTBLQTNText"/>
            </w:pPr>
            <w:r>
              <w:t>The bedbug logs are c</w:t>
            </w:r>
            <w:r w:rsidRPr="00775A81">
              <w:t xml:space="preserve">omplete &amp; </w:t>
            </w:r>
            <w:r>
              <w:t>a</w:t>
            </w:r>
            <w:r w:rsidRPr="00775A81">
              <w:t>vailable</w:t>
            </w:r>
            <w:r>
              <w:t xml:space="preserve"> for external Public Health Inspectors.</w:t>
            </w:r>
          </w:p>
        </w:tc>
        <w:tc>
          <w:tcPr>
            <w:tcW w:w="795" w:type="dxa"/>
          </w:tcPr>
          <w:p w14:paraId="1FBB0F42" w14:textId="77777777" w:rsidR="008151F6" w:rsidRPr="00DF4BFC" w:rsidRDefault="008151F6" w:rsidP="008151F6">
            <w:pPr>
              <w:pStyle w:val="ARTBLQTNTextYesNo"/>
            </w:pPr>
            <w:r>
              <w:t>Yes</w:t>
            </w:r>
          </w:p>
        </w:tc>
      </w:tr>
      <w:tr w:rsidR="00875B2C" w14:paraId="4D1104AC" w14:textId="77777777" w:rsidTr="002F5FDD">
        <w:tc>
          <w:tcPr>
            <w:tcW w:w="1664" w:type="dxa"/>
          </w:tcPr>
          <w:p w14:paraId="15926FD7" w14:textId="2C689906" w:rsidR="00875B2C" w:rsidRDefault="00875B2C" w:rsidP="006730A4">
            <w:pPr>
              <w:pStyle w:val="ARTBLQTNText"/>
            </w:pPr>
            <w:r w:rsidRPr="005F5DD6">
              <w:t>Officer &amp; Crew Inspection Sheet</w:t>
            </w:r>
          </w:p>
        </w:tc>
        <w:tc>
          <w:tcPr>
            <w:tcW w:w="8087" w:type="dxa"/>
          </w:tcPr>
          <w:p w14:paraId="2DD9367E" w14:textId="43C353AC" w:rsidR="00875B2C" w:rsidRDefault="00875B2C" w:rsidP="006730A4">
            <w:pPr>
              <w:pStyle w:val="ARTBLQTNText"/>
            </w:pPr>
            <w:r w:rsidRPr="005F5DD6">
              <w:t>12 months’ worth of Officer &amp; Crew cabin inspection sheets available for viewing.</w:t>
            </w:r>
          </w:p>
        </w:tc>
        <w:tc>
          <w:tcPr>
            <w:tcW w:w="795" w:type="dxa"/>
          </w:tcPr>
          <w:p w14:paraId="010C39C6" w14:textId="2121D799" w:rsidR="00875B2C" w:rsidRDefault="00875B2C" w:rsidP="00875B2C">
            <w:pPr>
              <w:pStyle w:val="ARTBLQTNTextYesNo"/>
            </w:pPr>
            <w:r w:rsidRPr="002B4BD7">
              <w:t>Yes</w:t>
            </w:r>
          </w:p>
        </w:tc>
      </w:tr>
      <w:tr w:rsidR="00875B2C" w14:paraId="7FE514C4" w14:textId="77777777" w:rsidTr="002F5FDD">
        <w:tc>
          <w:tcPr>
            <w:tcW w:w="1664" w:type="dxa"/>
          </w:tcPr>
          <w:p w14:paraId="63A06D62" w14:textId="376DB4D1" w:rsidR="00875B2C" w:rsidRDefault="00875B2C" w:rsidP="006730A4">
            <w:pPr>
              <w:pStyle w:val="ARTBLQTNText"/>
            </w:pPr>
            <w:r w:rsidRPr="005F5DD6">
              <w:t xml:space="preserve">Cabin Steward Training </w:t>
            </w:r>
          </w:p>
        </w:tc>
        <w:tc>
          <w:tcPr>
            <w:tcW w:w="8087" w:type="dxa"/>
          </w:tcPr>
          <w:p w14:paraId="1C9145F6" w14:textId="06BE8CC6" w:rsidR="00875B2C" w:rsidRDefault="00875B2C" w:rsidP="006730A4">
            <w:pPr>
              <w:pStyle w:val="ARTBLQTNText"/>
            </w:pPr>
            <w:r w:rsidRPr="005F5DD6">
              <w:t>Cabin steward training documents available for viewing.</w:t>
            </w:r>
          </w:p>
        </w:tc>
        <w:tc>
          <w:tcPr>
            <w:tcW w:w="795" w:type="dxa"/>
          </w:tcPr>
          <w:p w14:paraId="0C359D6D" w14:textId="2A58C7C0" w:rsidR="00875B2C" w:rsidRDefault="00875B2C" w:rsidP="00875B2C">
            <w:pPr>
              <w:pStyle w:val="ARTBLQTNTextYesNo"/>
            </w:pPr>
            <w:r w:rsidRPr="002B4BD7">
              <w:t>Yes</w:t>
            </w:r>
          </w:p>
        </w:tc>
      </w:tr>
      <w:tr w:rsidR="00875B2C" w14:paraId="3BCF5D02" w14:textId="77777777" w:rsidTr="002F5FDD">
        <w:tc>
          <w:tcPr>
            <w:tcW w:w="1664" w:type="dxa"/>
          </w:tcPr>
          <w:p w14:paraId="13A8D247" w14:textId="572B290C" w:rsidR="00875B2C" w:rsidRDefault="00875B2C" w:rsidP="006730A4">
            <w:pPr>
              <w:pStyle w:val="ARTBLQTNText"/>
            </w:pPr>
            <w:r w:rsidRPr="005F5DD6">
              <w:t>Cabin Steward Logs</w:t>
            </w:r>
          </w:p>
        </w:tc>
        <w:tc>
          <w:tcPr>
            <w:tcW w:w="8087" w:type="dxa"/>
          </w:tcPr>
          <w:p w14:paraId="4E97ADA2" w14:textId="2DD29624" w:rsidR="00875B2C" w:rsidRDefault="00875B2C" w:rsidP="006730A4">
            <w:pPr>
              <w:pStyle w:val="ARTBLQTNText"/>
            </w:pPr>
            <w:r w:rsidRPr="005F5DD6">
              <w:t>12 months’ worth of passenger cabin inspection sheets available for viewing.</w:t>
            </w:r>
          </w:p>
        </w:tc>
        <w:tc>
          <w:tcPr>
            <w:tcW w:w="795" w:type="dxa"/>
          </w:tcPr>
          <w:p w14:paraId="2BECF067" w14:textId="2AF3C8F3" w:rsidR="00875B2C" w:rsidRDefault="00875B2C" w:rsidP="00875B2C">
            <w:pPr>
              <w:pStyle w:val="ARTBLQTNTextYesNo"/>
            </w:pPr>
            <w:r w:rsidRPr="002B4BD7">
              <w:t>Yes</w:t>
            </w:r>
          </w:p>
        </w:tc>
      </w:tr>
      <w:tr w:rsidR="008151F6" w14:paraId="075DC54F" w14:textId="77777777" w:rsidTr="002F5FDD">
        <w:tc>
          <w:tcPr>
            <w:tcW w:w="10546" w:type="dxa"/>
            <w:gridSpan w:val="3"/>
          </w:tcPr>
          <w:p w14:paraId="049FF3EF" w14:textId="77777777" w:rsidR="008151F6" w:rsidRPr="00DF4BFC" w:rsidRDefault="008151F6" w:rsidP="008151F6">
            <w:pPr>
              <w:pStyle w:val="ARTBLQTNHDSub"/>
            </w:pPr>
            <w:r>
              <w:t>Hardcopy Folder: Management</w:t>
            </w:r>
          </w:p>
        </w:tc>
      </w:tr>
      <w:tr w:rsidR="008151F6" w14:paraId="168FF60B" w14:textId="77777777" w:rsidTr="002F5FDD">
        <w:tc>
          <w:tcPr>
            <w:tcW w:w="1664" w:type="dxa"/>
          </w:tcPr>
          <w:p w14:paraId="336724FE" w14:textId="77777777" w:rsidR="008151F6" w:rsidRDefault="008151F6" w:rsidP="008151F6">
            <w:pPr>
              <w:pStyle w:val="ARTBLQTNCategory"/>
            </w:pPr>
            <w:r>
              <w:t>Management</w:t>
            </w:r>
          </w:p>
        </w:tc>
        <w:tc>
          <w:tcPr>
            <w:tcW w:w="8087" w:type="dxa"/>
          </w:tcPr>
          <w:p w14:paraId="1702EE15" w14:textId="4DB816D7" w:rsidR="008151F6" w:rsidRDefault="008151F6" w:rsidP="008151F6">
            <w:pPr>
              <w:pStyle w:val="ARTBLQTNText"/>
            </w:pPr>
            <w:r>
              <w:t>The management folder is c</w:t>
            </w:r>
            <w:r w:rsidRPr="00775A81">
              <w:t xml:space="preserve">omplete &amp; </w:t>
            </w:r>
            <w:r>
              <w:t>a</w:t>
            </w:r>
            <w:r w:rsidRPr="00775A81">
              <w:t>vailable</w:t>
            </w:r>
            <w:r>
              <w:t xml:space="preserve"> for external Public Health Inspectors.</w:t>
            </w:r>
          </w:p>
        </w:tc>
        <w:tc>
          <w:tcPr>
            <w:tcW w:w="795" w:type="dxa"/>
          </w:tcPr>
          <w:p w14:paraId="66744BE1" w14:textId="77777777" w:rsidR="008151F6" w:rsidRPr="00DF4BFC" w:rsidRDefault="008151F6" w:rsidP="008151F6">
            <w:pPr>
              <w:pStyle w:val="ARTBLQTNTextYesNo"/>
            </w:pPr>
            <w:r w:rsidRPr="0072398E">
              <w:t>Yes</w:t>
            </w:r>
          </w:p>
        </w:tc>
      </w:tr>
      <w:tr w:rsidR="008151F6" w14:paraId="174DC807" w14:textId="77777777" w:rsidTr="002F5FDD">
        <w:tc>
          <w:tcPr>
            <w:tcW w:w="1664" w:type="dxa"/>
          </w:tcPr>
          <w:p w14:paraId="2BDECEC7" w14:textId="4DEFA1F0" w:rsidR="008151F6" w:rsidRDefault="008151F6" w:rsidP="008151F6">
            <w:pPr>
              <w:pStyle w:val="ARTBLQTNCategory"/>
            </w:pPr>
            <w:r>
              <w:t>SDS</w:t>
            </w:r>
          </w:p>
        </w:tc>
        <w:tc>
          <w:tcPr>
            <w:tcW w:w="8087" w:type="dxa"/>
          </w:tcPr>
          <w:p w14:paraId="1DAF6669" w14:textId="483642E6" w:rsidR="008151F6" w:rsidRDefault="008151F6" w:rsidP="008151F6">
            <w:pPr>
              <w:pStyle w:val="ARTBLQTNText"/>
            </w:pPr>
            <w:r>
              <w:t xml:space="preserve">The Safety Data Sheets were complete and </w:t>
            </w:r>
            <w:r w:rsidR="005570C0" w:rsidRPr="004674B6">
              <w:t>available</w:t>
            </w:r>
            <w:r w:rsidR="005570C0">
              <w:t xml:space="preserve"> </w:t>
            </w:r>
            <w:r>
              <w:t>for external Public Health Inspectors.</w:t>
            </w:r>
            <w:r w:rsidR="005570C0">
              <w:t xml:space="preserve"> </w:t>
            </w:r>
          </w:p>
        </w:tc>
        <w:tc>
          <w:tcPr>
            <w:tcW w:w="795" w:type="dxa"/>
          </w:tcPr>
          <w:p w14:paraId="6CF893DF" w14:textId="77777777" w:rsidR="008151F6" w:rsidRPr="00DF4BFC" w:rsidRDefault="008151F6" w:rsidP="008151F6">
            <w:pPr>
              <w:pStyle w:val="ARTBLQTNTextYesNo"/>
            </w:pPr>
            <w:r w:rsidRPr="0072398E">
              <w:t>Yes</w:t>
            </w:r>
          </w:p>
        </w:tc>
      </w:tr>
      <w:tr w:rsidR="00875B2C" w14:paraId="61777090" w14:textId="77777777" w:rsidTr="002F5FDD">
        <w:tc>
          <w:tcPr>
            <w:tcW w:w="1664" w:type="dxa"/>
          </w:tcPr>
          <w:p w14:paraId="544072A9" w14:textId="0CFED1C9" w:rsidR="00875B2C" w:rsidRDefault="00875B2C" w:rsidP="006730A4">
            <w:pPr>
              <w:pStyle w:val="ARTBLQTNText"/>
            </w:pPr>
            <w:r>
              <w:t>Audit Certificate</w:t>
            </w:r>
          </w:p>
        </w:tc>
        <w:tc>
          <w:tcPr>
            <w:tcW w:w="8087" w:type="dxa"/>
          </w:tcPr>
          <w:p w14:paraId="477B9D01" w14:textId="3F6C0303" w:rsidR="00875B2C" w:rsidRDefault="00875B2C" w:rsidP="006730A4">
            <w:pPr>
              <w:pStyle w:val="ARTBLQTNText"/>
            </w:pPr>
            <w:r>
              <w:t>The last 3 years of Audit Certificates are available in the folder.</w:t>
            </w:r>
            <w:r w:rsidR="005570C0">
              <w:t xml:space="preserve"> </w:t>
            </w:r>
          </w:p>
        </w:tc>
        <w:tc>
          <w:tcPr>
            <w:tcW w:w="795" w:type="dxa"/>
          </w:tcPr>
          <w:p w14:paraId="6C430082" w14:textId="32599620" w:rsidR="00875B2C" w:rsidRPr="0072398E" w:rsidRDefault="00DF776C" w:rsidP="00875B2C">
            <w:pPr>
              <w:pStyle w:val="ARTBLQTNTextYesNo"/>
            </w:pPr>
            <w:r>
              <w:t>No</w:t>
            </w:r>
          </w:p>
        </w:tc>
      </w:tr>
      <w:tr w:rsidR="00875B2C" w14:paraId="7F1FADC1" w14:textId="77777777" w:rsidTr="002F5FDD">
        <w:tc>
          <w:tcPr>
            <w:tcW w:w="1664" w:type="dxa"/>
          </w:tcPr>
          <w:p w14:paraId="7FC7F966" w14:textId="189538AC" w:rsidR="00875B2C" w:rsidRDefault="00875B2C" w:rsidP="006730A4">
            <w:pPr>
              <w:pStyle w:val="ARTBLQTNText"/>
            </w:pPr>
            <w:r>
              <w:t xml:space="preserve">Ship Sanitation Certificate </w:t>
            </w:r>
          </w:p>
        </w:tc>
        <w:tc>
          <w:tcPr>
            <w:tcW w:w="8087" w:type="dxa"/>
          </w:tcPr>
          <w:p w14:paraId="35B7CB25" w14:textId="32534432" w:rsidR="00875B2C" w:rsidRDefault="00875B2C" w:rsidP="006730A4">
            <w:pPr>
              <w:pStyle w:val="ARTBLQTNText"/>
            </w:pPr>
            <w:r>
              <w:t>The most recent Ship Sanitation Certificate is available for viewing.</w:t>
            </w:r>
            <w:r w:rsidR="005570C0">
              <w:t xml:space="preserve"> </w:t>
            </w:r>
          </w:p>
        </w:tc>
        <w:tc>
          <w:tcPr>
            <w:tcW w:w="795" w:type="dxa"/>
          </w:tcPr>
          <w:p w14:paraId="66F9257A" w14:textId="0294AC83" w:rsidR="00875B2C" w:rsidRPr="0072398E" w:rsidRDefault="00875B2C" w:rsidP="00875B2C">
            <w:pPr>
              <w:pStyle w:val="ARTBLQTNTextYesNo"/>
            </w:pPr>
            <w:r w:rsidRPr="00DE390A">
              <w:t>Yes</w:t>
            </w:r>
          </w:p>
        </w:tc>
      </w:tr>
      <w:tr w:rsidR="00491C85" w14:paraId="3FE529C6" w14:textId="77777777" w:rsidTr="002F5FDD">
        <w:tc>
          <w:tcPr>
            <w:tcW w:w="1664" w:type="dxa"/>
          </w:tcPr>
          <w:p w14:paraId="0B98D7F2" w14:textId="2E2D0B9F" w:rsidR="00491C85" w:rsidRDefault="00491C85" w:rsidP="00491C85">
            <w:pPr>
              <w:pStyle w:val="ARTBLQTNText"/>
            </w:pPr>
            <w:r>
              <w:t>SSEC Expiry</w:t>
            </w:r>
          </w:p>
        </w:tc>
        <w:tc>
          <w:tcPr>
            <w:tcW w:w="8087" w:type="dxa"/>
          </w:tcPr>
          <w:p w14:paraId="01A12294" w14:textId="1123A45D" w:rsidR="00491C85" w:rsidRDefault="00491C85" w:rsidP="00491C85">
            <w:pPr>
              <w:pStyle w:val="ARTBLQTNText"/>
            </w:pPr>
            <w:r>
              <w:t>The Ship Sanitation Exemption Certificate has not expired. There is a SHIP Sani section above better together? Or combined?</w:t>
            </w:r>
          </w:p>
        </w:tc>
        <w:tc>
          <w:tcPr>
            <w:tcW w:w="795" w:type="dxa"/>
          </w:tcPr>
          <w:p w14:paraId="1DB83C11" w14:textId="588E862C" w:rsidR="00491C85" w:rsidRPr="00DE390A" w:rsidRDefault="00DF776C" w:rsidP="00491C85">
            <w:pPr>
              <w:pStyle w:val="ARTBLQTNTextYesNo"/>
            </w:pPr>
            <w:r>
              <w:t>No</w:t>
            </w:r>
          </w:p>
        </w:tc>
      </w:tr>
      <w:tr w:rsidR="00875B2C" w14:paraId="14811CF4" w14:textId="77777777" w:rsidTr="002F5FDD">
        <w:tc>
          <w:tcPr>
            <w:tcW w:w="1664" w:type="dxa"/>
          </w:tcPr>
          <w:p w14:paraId="0E44E401" w14:textId="70CD3791" w:rsidR="00875B2C" w:rsidRDefault="00875B2C" w:rsidP="006730A4">
            <w:pPr>
              <w:pStyle w:val="ARTBLQTNText"/>
            </w:pPr>
            <w:r>
              <w:t>Advisories</w:t>
            </w:r>
          </w:p>
        </w:tc>
        <w:tc>
          <w:tcPr>
            <w:tcW w:w="8087" w:type="dxa"/>
          </w:tcPr>
          <w:p w14:paraId="03EBAFB7" w14:textId="0861FDD3" w:rsidR="00875B2C" w:rsidRDefault="00875B2C" w:rsidP="006730A4">
            <w:pPr>
              <w:pStyle w:val="ARTBLQTNText"/>
            </w:pPr>
            <w:r>
              <w:t>Nutrastat advisories are available for viewing.</w:t>
            </w:r>
            <w:r w:rsidR="005570C0">
              <w:t xml:space="preserve"> </w:t>
            </w:r>
          </w:p>
        </w:tc>
        <w:tc>
          <w:tcPr>
            <w:tcW w:w="795" w:type="dxa"/>
          </w:tcPr>
          <w:p w14:paraId="03C0BF8C" w14:textId="1CAAD0C5" w:rsidR="00875B2C" w:rsidRPr="0072398E" w:rsidRDefault="00875B2C" w:rsidP="00875B2C">
            <w:pPr>
              <w:pStyle w:val="ARTBLQTNTextYesNo"/>
            </w:pPr>
            <w:r w:rsidRPr="00DE390A">
              <w:t>Yes</w:t>
            </w:r>
          </w:p>
        </w:tc>
      </w:tr>
      <w:tr w:rsidR="00875B2C" w14:paraId="405DD68B" w14:textId="77777777" w:rsidTr="002F5FDD">
        <w:tc>
          <w:tcPr>
            <w:tcW w:w="1664" w:type="dxa"/>
          </w:tcPr>
          <w:p w14:paraId="34CF761B" w14:textId="3862DEA9" w:rsidR="00875B2C" w:rsidRDefault="00875B2C" w:rsidP="006730A4">
            <w:pPr>
              <w:pStyle w:val="ARTBLQTNText"/>
            </w:pPr>
            <w:r>
              <w:t>Treatment Checklists</w:t>
            </w:r>
          </w:p>
        </w:tc>
        <w:tc>
          <w:tcPr>
            <w:tcW w:w="8087" w:type="dxa"/>
          </w:tcPr>
          <w:p w14:paraId="15F2AC1F" w14:textId="4404D076" w:rsidR="00875B2C" w:rsidRDefault="00875B2C" w:rsidP="006730A4">
            <w:pPr>
              <w:pStyle w:val="ARTBLQTNText"/>
            </w:pPr>
            <w:r>
              <w:t xml:space="preserve">The last years’ worth of Pre-treatment checklists are available for viewing. </w:t>
            </w:r>
          </w:p>
        </w:tc>
        <w:tc>
          <w:tcPr>
            <w:tcW w:w="795" w:type="dxa"/>
          </w:tcPr>
          <w:p w14:paraId="19C1F196" w14:textId="6017CB5E" w:rsidR="00875B2C" w:rsidRPr="0072398E" w:rsidRDefault="00875B2C" w:rsidP="00875B2C">
            <w:pPr>
              <w:pStyle w:val="ARTBLQTNTextYesNo"/>
            </w:pPr>
            <w:r w:rsidRPr="00DE390A">
              <w:t>Yes</w:t>
            </w:r>
          </w:p>
        </w:tc>
      </w:tr>
      <w:tr w:rsidR="00E062B1" w14:paraId="4F9DFA6D" w14:textId="77777777" w:rsidTr="002F5FDD">
        <w:tc>
          <w:tcPr>
            <w:tcW w:w="1664" w:type="dxa"/>
          </w:tcPr>
          <w:p w14:paraId="295A4F4E" w14:textId="5D70351F" w:rsidR="00E062B1" w:rsidRDefault="00E062B1" w:rsidP="006730A4">
            <w:pPr>
              <w:pStyle w:val="ARTBLQTNText"/>
            </w:pPr>
            <w:r>
              <w:t>Unknown Pest IDs</w:t>
            </w:r>
          </w:p>
        </w:tc>
        <w:tc>
          <w:tcPr>
            <w:tcW w:w="8087" w:type="dxa"/>
          </w:tcPr>
          <w:p w14:paraId="08A13D07" w14:textId="3AD494EC" w:rsidR="00E062B1" w:rsidRDefault="00E062B1" w:rsidP="006730A4">
            <w:pPr>
              <w:pStyle w:val="ARTBLQTNText"/>
            </w:pPr>
            <w:r>
              <w:t>The last years’ worth of Unknown Pest IDs are available for viewing</w:t>
            </w:r>
            <w:r w:rsidR="004674B6">
              <w:t>.</w:t>
            </w:r>
          </w:p>
        </w:tc>
        <w:tc>
          <w:tcPr>
            <w:tcW w:w="795" w:type="dxa"/>
          </w:tcPr>
          <w:p w14:paraId="2CAEF948" w14:textId="0D7CE4A9" w:rsidR="00E062B1" w:rsidRPr="00DE390A" w:rsidRDefault="00E062B1" w:rsidP="00875B2C">
            <w:pPr>
              <w:pStyle w:val="ARTBLQTNTextYesNo"/>
            </w:pPr>
            <w:r w:rsidRPr="00DE390A">
              <w:t>Yes</w:t>
            </w:r>
          </w:p>
        </w:tc>
      </w:tr>
      <w:tr w:rsidR="00E22E9B" w14:paraId="1EE2BB1A" w14:textId="77777777" w:rsidTr="002F5FDD">
        <w:tc>
          <w:tcPr>
            <w:tcW w:w="10546" w:type="dxa"/>
            <w:gridSpan w:val="3"/>
          </w:tcPr>
          <w:p w14:paraId="74DB5F44" w14:textId="323204BA" w:rsidR="00E22E9B" w:rsidRDefault="00E22E9B" w:rsidP="008151F6">
            <w:pPr>
              <w:pStyle w:val="ARTBLQTNHDSub"/>
            </w:pPr>
            <w:r>
              <w:t>Electronic Folders</w:t>
            </w:r>
          </w:p>
        </w:tc>
      </w:tr>
      <w:tr w:rsidR="00E22E9B" w:rsidRPr="00DE390A" w14:paraId="0373FAD9" w14:textId="77777777" w:rsidTr="002F5FDD">
        <w:tc>
          <w:tcPr>
            <w:tcW w:w="1664" w:type="dxa"/>
          </w:tcPr>
          <w:p w14:paraId="0A9A0B5C" w14:textId="4A510B5C" w:rsidR="00E22E9B" w:rsidRDefault="00E22E9B" w:rsidP="006730A4">
            <w:pPr>
              <w:pStyle w:val="ARTBLQTNText"/>
            </w:pPr>
            <w:r>
              <w:t>Update</w:t>
            </w:r>
          </w:p>
        </w:tc>
        <w:tc>
          <w:tcPr>
            <w:tcW w:w="8087" w:type="dxa"/>
          </w:tcPr>
          <w:p w14:paraId="52B28C15" w14:textId="2EA0AE05" w:rsidR="00E22E9B" w:rsidRDefault="00E22E9B" w:rsidP="006730A4">
            <w:pPr>
              <w:pStyle w:val="ARTBLQTNText"/>
            </w:pPr>
            <w:r>
              <w:t xml:space="preserve">All electronic folders have been </w:t>
            </w:r>
            <w:r w:rsidR="006730A4">
              <w:t>updated</w:t>
            </w:r>
            <w:r>
              <w:t xml:space="preserve"> to include the newest NRS &amp; structure.</w:t>
            </w:r>
          </w:p>
        </w:tc>
        <w:tc>
          <w:tcPr>
            <w:tcW w:w="795" w:type="dxa"/>
          </w:tcPr>
          <w:p w14:paraId="26B4DC4B" w14:textId="77777777" w:rsidR="00E22E9B" w:rsidRPr="00DE390A" w:rsidRDefault="00E22E9B" w:rsidP="00B17B6D">
            <w:pPr>
              <w:pStyle w:val="ARTBLQTNTextYesNo"/>
            </w:pPr>
            <w:r w:rsidRPr="00DE390A">
              <w:t>Yes</w:t>
            </w:r>
          </w:p>
        </w:tc>
      </w:tr>
      <w:tr w:rsidR="008151F6" w14:paraId="6AC4D3CC" w14:textId="77777777" w:rsidTr="002F5FDD">
        <w:tc>
          <w:tcPr>
            <w:tcW w:w="10546" w:type="dxa"/>
            <w:gridSpan w:val="3"/>
          </w:tcPr>
          <w:p w14:paraId="1DFF6B51" w14:textId="77777777" w:rsidR="008151F6" w:rsidRPr="00DF4BFC" w:rsidRDefault="008151F6" w:rsidP="008151F6">
            <w:pPr>
              <w:pStyle w:val="ARTBLQTNHDSub"/>
            </w:pPr>
            <w:r>
              <w:t>Electronic Folder: Current IPM Log</w:t>
            </w:r>
          </w:p>
        </w:tc>
      </w:tr>
      <w:tr w:rsidR="00EE130F" w14:paraId="6EB0B8B4" w14:textId="77777777" w:rsidTr="002F5FDD">
        <w:tc>
          <w:tcPr>
            <w:tcW w:w="1664" w:type="dxa"/>
          </w:tcPr>
          <w:p w14:paraId="1A73A8B3" w14:textId="342D5554" w:rsidR="00EE130F" w:rsidRPr="00EE130F" w:rsidRDefault="00EE130F" w:rsidP="006730A4">
            <w:pPr>
              <w:pStyle w:val="ARTBLQTNText"/>
            </w:pPr>
            <w:r w:rsidRPr="00EE130F">
              <w:t>Location</w:t>
            </w:r>
          </w:p>
        </w:tc>
        <w:tc>
          <w:tcPr>
            <w:tcW w:w="8087" w:type="dxa"/>
          </w:tcPr>
          <w:p w14:paraId="621BAA3A" w14:textId="5272FDB4" w:rsidR="00EE130F" w:rsidRPr="00EE130F" w:rsidRDefault="00EE130F" w:rsidP="006730A4">
            <w:pPr>
              <w:pStyle w:val="ARTBLQTNText"/>
            </w:pPr>
            <w:r w:rsidRPr="00EE130F">
              <w:t>The Current IPM Log folder is situated within the Nutrastat IPM folder on a shared drive.</w:t>
            </w:r>
          </w:p>
        </w:tc>
        <w:tc>
          <w:tcPr>
            <w:tcW w:w="795" w:type="dxa"/>
          </w:tcPr>
          <w:p w14:paraId="5A5E4CAF" w14:textId="07D067F8" w:rsidR="00EE130F" w:rsidRPr="00E918BE" w:rsidRDefault="00EE130F" w:rsidP="008151F6">
            <w:pPr>
              <w:pStyle w:val="ARTBLQTNTextYesNo"/>
            </w:pPr>
            <w:r>
              <w:t>Yes</w:t>
            </w:r>
          </w:p>
        </w:tc>
      </w:tr>
      <w:tr w:rsidR="008151F6" w14:paraId="0B72D769" w14:textId="77777777" w:rsidTr="002F5FDD">
        <w:tc>
          <w:tcPr>
            <w:tcW w:w="1664" w:type="dxa"/>
          </w:tcPr>
          <w:p w14:paraId="1BFE1CFE" w14:textId="77777777" w:rsidR="008151F6" w:rsidRDefault="008151F6" w:rsidP="006730A4">
            <w:pPr>
              <w:pStyle w:val="ARTBLQTNText"/>
            </w:pPr>
            <w:r>
              <w:t>Log Folder</w:t>
            </w:r>
          </w:p>
        </w:tc>
        <w:tc>
          <w:tcPr>
            <w:tcW w:w="8087" w:type="dxa"/>
          </w:tcPr>
          <w:p w14:paraId="7EAAF4B1" w14:textId="6BCC51F9" w:rsidR="008151F6" w:rsidRDefault="008151F6" w:rsidP="006730A4">
            <w:pPr>
              <w:pStyle w:val="ARTBLQTNText"/>
            </w:pPr>
            <w:r>
              <w:t xml:space="preserve">The IPM Logs were complete &amp; </w:t>
            </w:r>
            <w:r w:rsidRPr="00375C7A">
              <w:t xml:space="preserve">available </w:t>
            </w:r>
            <w:r w:rsidR="001C4859">
              <w:t>for external Public Health Inspectors.</w:t>
            </w:r>
          </w:p>
        </w:tc>
        <w:tc>
          <w:tcPr>
            <w:tcW w:w="795" w:type="dxa"/>
          </w:tcPr>
          <w:p w14:paraId="7F7A21E2" w14:textId="77777777" w:rsidR="008151F6" w:rsidRPr="00DF4BFC" w:rsidRDefault="008151F6" w:rsidP="008151F6">
            <w:pPr>
              <w:pStyle w:val="ARTBLQTNTextYesNo"/>
            </w:pPr>
            <w:r w:rsidRPr="00E918BE">
              <w:t>Yes</w:t>
            </w:r>
          </w:p>
        </w:tc>
      </w:tr>
      <w:tr w:rsidR="008151F6" w14:paraId="3AB64C65" w14:textId="77777777" w:rsidTr="002F5FDD">
        <w:tc>
          <w:tcPr>
            <w:tcW w:w="1664" w:type="dxa"/>
          </w:tcPr>
          <w:p w14:paraId="4FBE97CF" w14:textId="77777777" w:rsidR="008151F6" w:rsidRDefault="008151F6" w:rsidP="006730A4">
            <w:pPr>
              <w:pStyle w:val="ARTBLQTNText"/>
            </w:pPr>
            <w:r>
              <w:t>Current Log</w:t>
            </w:r>
          </w:p>
        </w:tc>
        <w:tc>
          <w:tcPr>
            <w:tcW w:w="8087" w:type="dxa"/>
          </w:tcPr>
          <w:p w14:paraId="5DD2B0AC" w14:textId="19A899D6" w:rsidR="008151F6" w:rsidRDefault="001C4859" w:rsidP="006730A4">
            <w:pPr>
              <w:pStyle w:val="ARTBLQTNText"/>
            </w:pPr>
            <w:r>
              <w:t>T</w:t>
            </w:r>
            <w:r w:rsidR="008151F6">
              <w:t xml:space="preserve">he current IPM Log </w:t>
            </w:r>
            <w:r>
              <w:t xml:space="preserve">was complete &amp; </w:t>
            </w:r>
            <w:r w:rsidR="008151F6" w:rsidRPr="00375C7A">
              <w:t xml:space="preserve">available </w:t>
            </w:r>
            <w:r>
              <w:t>for external Public Health Inspectors.</w:t>
            </w:r>
          </w:p>
        </w:tc>
        <w:tc>
          <w:tcPr>
            <w:tcW w:w="795" w:type="dxa"/>
          </w:tcPr>
          <w:p w14:paraId="76D09378" w14:textId="77777777" w:rsidR="008151F6" w:rsidRPr="00DF4BFC" w:rsidRDefault="008151F6" w:rsidP="008151F6">
            <w:pPr>
              <w:pStyle w:val="ARTBLQTNTextYesNo"/>
            </w:pPr>
            <w:r w:rsidRPr="00E918BE">
              <w:t>Yes</w:t>
            </w:r>
          </w:p>
        </w:tc>
      </w:tr>
      <w:tr w:rsidR="008151F6" w14:paraId="12A53FBC" w14:textId="77777777" w:rsidTr="002F5FDD">
        <w:tc>
          <w:tcPr>
            <w:tcW w:w="1664" w:type="dxa"/>
          </w:tcPr>
          <w:p w14:paraId="7E9D8472" w14:textId="77777777" w:rsidR="008151F6" w:rsidRDefault="008151F6" w:rsidP="006730A4">
            <w:pPr>
              <w:pStyle w:val="ARTBLQTNText"/>
            </w:pPr>
            <w:r>
              <w:t>Log Maintained</w:t>
            </w:r>
          </w:p>
        </w:tc>
        <w:tc>
          <w:tcPr>
            <w:tcW w:w="8087" w:type="dxa"/>
          </w:tcPr>
          <w:p w14:paraId="7BEF0DBC" w14:textId="4B6B224A" w:rsidR="008151F6" w:rsidRDefault="001C4859" w:rsidP="006730A4">
            <w:pPr>
              <w:pStyle w:val="ARTBLQTNText"/>
            </w:pPr>
            <w:r>
              <w:t>T</w:t>
            </w:r>
            <w:r w:rsidR="008151F6">
              <w:t xml:space="preserve">he </w:t>
            </w:r>
            <w:r>
              <w:t xml:space="preserve">current </w:t>
            </w:r>
            <w:r w:rsidR="008151F6">
              <w:t xml:space="preserve">IPM Log </w:t>
            </w:r>
            <w:r>
              <w:t xml:space="preserve">is </w:t>
            </w:r>
            <w:r w:rsidR="008151F6">
              <w:t xml:space="preserve">being maintained, and </w:t>
            </w:r>
            <w:r w:rsidR="00F0560A">
              <w:t xml:space="preserve">it is </w:t>
            </w:r>
            <w:r w:rsidR="008151F6">
              <w:t>not post-dated</w:t>
            </w:r>
            <w:r>
              <w:t>.</w:t>
            </w:r>
          </w:p>
        </w:tc>
        <w:tc>
          <w:tcPr>
            <w:tcW w:w="795" w:type="dxa"/>
          </w:tcPr>
          <w:p w14:paraId="1CEEDD1C" w14:textId="77777777" w:rsidR="008151F6" w:rsidRPr="00DF4BFC" w:rsidRDefault="008151F6" w:rsidP="008151F6">
            <w:pPr>
              <w:pStyle w:val="ARTBLQTNTextYesNo"/>
            </w:pPr>
            <w:r w:rsidRPr="00E918BE">
              <w:t>Yes</w:t>
            </w:r>
          </w:p>
        </w:tc>
      </w:tr>
      <w:tr w:rsidR="00875B2C" w14:paraId="2959CC4D" w14:textId="77777777" w:rsidTr="002F5FDD">
        <w:tc>
          <w:tcPr>
            <w:tcW w:w="1664" w:type="dxa"/>
          </w:tcPr>
          <w:p w14:paraId="407C441B" w14:textId="06632DAB" w:rsidR="00875B2C" w:rsidRDefault="00875B2C" w:rsidP="006730A4">
            <w:pPr>
              <w:pStyle w:val="ARTBLQTNText"/>
            </w:pPr>
            <w:r w:rsidRPr="00C75DB7">
              <w:t>Log Updates</w:t>
            </w:r>
          </w:p>
        </w:tc>
        <w:tc>
          <w:tcPr>
            <w:tcW w:w="8087" w:type="dxa"/>
          </w:tcPr>
          <w:p w14:paraId="7A4DA08A" w14:textId="79D55E85" w:rsidR="00875B2C" w:rsidRDefault="00875B2C" w:rsidP="006730A4">
            <w:pPr>
              <w:pStyle w:val="ARTBLQTNText"/>
            </w:pPr>
            <w:r w:rsidRPr="00C75DB7">
              <w:t xml:space="preserve">Log trap information matches </w:t>
            </w:r>
            <w:r w:rsidR="005570C0" w:rsidRPr="004674B6">
              <w:t>the</w:t>
            </w:r>
            <w:r w:rsidRPr="00C75DB7">
              <w:t xml:space="preserve"> positions around the ship</w:t>
            </w:r>
            <w:r>
              <w:t>.</w:t>
            </w:r>
          </w:p>
        </w:tc>
        <w:tc>
          <w:tcPr>
            <w:tcW w:w="795" w:type="dxa"/>
          </w:tcPr>
          <w:p w14:paraId="0F14BB15" w14:textId="7AC7FC5D" w:rsidR="00875B2C" w:rsidRPr="00E918BE" w:rsidRDefault="00875B2C" w:rsidP="00875B2C">
            <w:pPr>
              <w:pStyle w:val="ARTBLQTNTextYesNo"/>
            </w:pPr>
            <w:r>
              <w:t>Yes</w:t>
            </w:r>
          </w:p>
        </w:tc>
      </w:tr>
      <w:tr w:rsidR="008151F6" w14:paraId="2F870A48" w14:textId="77777777" w:rsidTr="002F5FDD">
        <w:tc>
          <w:tcPr>
            <w:tcW w:w="10546" w:type="dxa"/>
            <w:gridSpan w:val="3"/>
          </w:tcPr>
          <w:p w14:paraId="688ACA7D" w14:textId="77777777" w:rsidR="008151F6" w:rsidRPr="00DF4BFC" w:rsidRDefault="008151F6" w:rsidP="008151F6">
            <w:pPr>
              <w:pStyle w:val="ARTBLQTNHDSub"/>
            </w:pPr>
            <w:r>
              <w:t>Electronic Folder: IPM Plan</w:t>
            </w:r>
          </w:p>
        </w:tc>
      </w:tr>
      <w:tr w:rsidR="00EE130F" w14:paraId="53514270" w14:textId="77777777" w:rsidTr="002F5FDD">
        <w:tc>
          <w:tcPr>
            <w:tcW w:w="1664" w:type="dxa"/>
          </w:tcPr>
          <w:p w14:paraId="49D5981E" w14:textId="42363251" w:rsidR="00EE130F" w:rsidRDefault="00EE130F" w:rsidP="006730A4">
            <w:pPr>
              <w:pStyle w:val="ARTBLQTNText"/>
            </w:pPr>
            <w:r w:rsidRPr="00EE130F">
              <w:t>Location</w:t>
            </w:r>
          </w:p>
        </w:tc>
        <w:tc>
          <w:tcPr>
            <w:tcW w:w="8087" w:type="dxa"/>
          </w:tcPr>
          <w:p w14:paraId="223989C5" w14:textId="752CACCE" w:rsidR="00EE130F" w:rsidRPr="004674B6" w:rsidRDefault="00EE130F" w:rsidP="006730A4">
            <w:pPr>
              <w:pStyle w:val="ARTBLQTNText"/>
            </w:pPr>
            <w:r w:rsidRPr="004674B6">
              <w:t>The Current IPM Log folder is situated within the Nutrastat IPM folder on a shared drive.</w:t>
            </w:r>
            <w:r w:rsidR="005570C0" w:rsidRPr="004674B6">
              <w:t xml:space="preserve"> </w:t>
            </w:r>
          </w:p>
        </w:tc>
        <w:tc>
          <w:tcPr>
            <w:tcW w:w="795" w:type="dxa"/>
          </w:tcPr>
          <w:p w14:paraId="1467205D" w14:textId="775DFFCB" w:rsidR="00EE130F" w:rsidRPr="008F032A" w:rsidRDefault="00EE130F" w:rsidP="00EE130F">
            <w:pPr>
              <w:pStyle w:val="ARTBLQTNTextYesNo"/>
            </w:pPr>
            <w:r>
              <w:t>Yes</w:t>
            </w:r>
          </w:p>
        </w:tc>
      </w:tr>
      <w:tr w:rsidR="008151F6" w14:paraId="569499D2" w14:textId="77777777" w:rsidTr="002F5FDD">
        <w:tc>
          <w:tcPr>
            <w:tcW w:w="1664" w:type="dxa"/>
          </w:tcPr>
          <w:p w14:paraId="6AA24312" w14:textId="77777777" w:rsidR="008151F6" w:rsidRDefault="008151F6" w:rsidP="006730A4">
            <w:pPr>
              <w:pStyle w:val="ARTBLQTNText"/>
            </w:pPr>
            <w:r>
              <w:t>IPM Plan Folder</w:t>
            </w:r>
          </w:p>
        </w:tc>
        <w:tc>
          <w:tcPr>
            <w:tcW w:w="8087" w:type="dxa"/>
          </w:tcPr>
          <w:p w14:paraId="6DF3FE5A" w14:textId="324A5575" w:rsidR="008151F6" w:rsidRDefault="001C4859" w:rsidP="006730A4">
            <w:pPr>
              <w:pStyle w:val="ARTBLQTNText"/>
            </w:pPr>
            <w:r>
              <w:t xml:space="preserve">The IPM Plan folder was complete &amp; </w:t>
            </w:r>
            <w:r w:rsidRPr="00375C7A">
              <w:t xml:space="preserve">available </w:t>
            </w:r>
            <w:r>
              <w:t>for external Public Health Inspectors.</w:t>
            </w:r>
          </w:p>
        </w:tc>
        <w:tc>
          <w:tcPr>
            <w:tcW w:w="795" w:type="dxa"/>
          </w:tcPr>
          <w:p w14:paraId="4471A35A" w14:textId="77777777" w:rsidR="008151F6" w:rsidRPr="00DF4BFC" w:rsidRDefault="008151F6" w:rsidP="008151F6">
            <w:pPr>
              <w:pStyle w:val="ARTBLQTNTextYesNo"/>
            </w:pPr>
            <w:r w:rsidRPr="008F032A">
              <w:t>Yes</w:t>
            </w:r>
          </w:p>
        </w:tc>
      </w:tr>
      <w:tr w:rsidR="008151F6" w14:paraId="2137F310" w14:textId="77777777" w:rsidTr="002F5FDD">
        <w:tc>
          <w:tcPr>
            <w:tcW w:w="1664" w:type="dxa"/>
          </w:tcPr>
          <w:p w14:paraId="1DDDFD3C" w14:textId="77777777" w:rsidR="008151F6" w:rsidRDefault="008151F6" w:rsidP="006730A4">
            <w:pPr>
              <w:pStyle w:val="ARTBLQTNText"/>
            </w:pPr>
            <w:r>
              <w:t>Maintained</w:t>
            </w:r>
          </w:p>
        </w:tc>
        <w:tc>
          <w:tcPr>
            <w:tcW w:w="8087" w:type="dxa"/>
          </w:tcPr>
          <w:p w14:paraId="6848A882" w14:textId="2E1782A9" w:rsidR="008151F6" w:rsidRDefault="001C4859" w:rsidP="006730A4">
            <w:pPr>
              <w:pStyle w:val="ARTBLQTNText"/>
            </w:pPr>
            <w:r>
              <w:t xml:space="preserve">The IPM Plan folder was complete </w:t>
            </w:r>
            <w:r w:rsidR="008151F6">
              <w:t>with no additional files or folders</w:t>
            </w:r>
            <w:r>
              <w:t>.</w:t>
            </w:r>
          </w:p>
        </w:tc>
        <w:tc>
          <w:tcPr>
            <w:tcW w:w="795" w:type="dxa"/>
          </w:tcPr>
          <w:p w14:paraId="46756888" w14:textId="22D2E8F6" w:rsidR="008151F6" w:rsidRPr="00DF4BFC" w:rsidRDefault="00DF776C" w:rsidP="008151F6">
            <w:pPr>
              <w:pStyle w:val="ARTBLQTNTextYesNo"/>
            </w:pPr>
            <w:r>
              <w:t>No</w:t>
            </w:r>
          </w:p>
        </w:tc>
      </w:tr>
      <w:tr w:rsidR="008151F6" w14:paraId="60CC43F4" w14:textId="77777777" w:rsidTr="002F5FDD">
        <w:tc>
          <w:tcPr>
            <w:tcW w:w="10546" w:type="dxa"/>
            <w:gridSpan w:val="3"/>
          </w:tcPr>
          <w:p w14:paraId="7A74757D" w14:textId="77777777" w:rsidR="008151F6" w:rsidRPr="00DF4BFC" w:rsidRDefault="008151F6" w:rsidP="008151F6">
            <w:pPr>
              <w:pStyle w:val="ARTBLQTNHDSub"/>
            </w:pPr>
            <w:r>
              <w:t>Electronic Folder: Public Health</w:t>
            </w:r>
          </w:p>
        </w:tc>
      </w:tr>
      <w:tr w:rsidR="00EE130F" w14:paraId="7897C849" w14:textId="77777777" w:rsidTr="002F5FDD">
        <w:tc>
          <w:tcPr>
            <w:tcW w:w="1664" w:type="dxa"/>
          </w:tcPr>
          <w:p w14:paraId="684EA836" w14:textId="4B574D2B" w:rsidR="00EE130F" w:rsidRDefault="00EE130F" w:rsidP="006730A4">
            <w:pPr>
              <w:pStyle w:val="ARTBLQTNText"/>
            </w:pPr>
            <w:r w:rsidRPr="00EE130F">
              <w:t>Location</w:t>
            </w:r>
          </w:p>
        </w:tc>
        <w:tc>
          <w:tcPr>
            <w:tcW w:w="8087" w:type="dxa"/>
          </w:tcPr>
          <w:p w14:paraId="2C981EC6" w14:textId="4DEE4B01" w:rsidR="00EE130F" w:rsidRPr="005570C0" w:rsidRDefault="00EE130F" w:rsidP="006730A4">
            <w:pPr>
              <w:pStyle w:val="ARTBLQTNText"/>
              <w:rPr>
                <w:highlight w:val="yellow"/>
              </w:rPr>
            </w:pPr>
            <w:r w:rsidRPr="004674B6">
              <w:t>The Current IPM Log folder is situated within the Nutrastat IPM folder on a shared drive.</w:t>
            </w:r>
            <w:r w:rsidR="005570C0" w:rsidRPr="004674B6">
              <w:rPr>
                <w:color w:val="EE0000"/>
              </w:rPr>
              <w:t xml:space="preserve"> </w:t>
            </w:r>
          </w:p>
        </w:tc>
        <w:tc>
          <w:tcPr>
            <w:tcW w:w="795" w:type="dxa"/>
          </w:tcPr>
          <w:p w14:paraId="62E14EC5" w14:textId="5C177B01" w:rsidR="00EE130F" w:rsidRPr="00051120" w:rsidRDefault="00EE130F" w:rsidP="00EE130F">
            <w:pPr>
              <w:pStyle w:val="ARTBLQTNTextYesNo"/>
            </w:pPr>
            <w:r>
              <w:t>Yes</w:t>
            </w:r>
          </w:p>
        </w:tc>
      </w:tr>
      <w:tr w:rsidR="008151F6" w14:paraId="7A73B83C" w14:textId="77777777" w:rsidTr="002F5FDD">
        <w:tc>
          <w:tcPr>
            <w:tcW w:w="1664" w:type="dxa"/>
          </w:tcPr>
          <w:p w14:paraId="1757D81C" w14:textId="77777777" w:rsidR="008151F6" w:rsidRDefault="008151F6" w:rsidP="006730A4">
            <w:pPr>
              <w:pStyle w:val="ARTBLQTNText"/>
            </w:pPr>
            <w:r>
              <w:t>Public Health</w:t>
            </w:r>
          </w:p>
        </w:tc>
        <w:tc>
          <w:tcPr>
            <w:tcW w:w="8087" w:type="dxa"/>
          </w:tcPr>
          <w:p w14:paraId="200A764D" w14:textId="42B21055" w:rsidR="008151F6" w:rsidRDefault="001C4859" w:rsidP="006730A4">
            <w:pPr>
              <w:pStyle w:val="ARTBLQTNText"/>
            </w:pPr>
            <w:r>
              <w:t xml:space="preserve">The Public Health folder was complete &amp; </w:t>
            </w:r>
            <w:r w:rsidRPr="00375C7A">
              <w:t xml:space="preserve">available </w:t>
            </w:r>
            <w:r>
              <w:t>for external Public Health Inspectors.</w:t>
            </w:r>
          </w:p>
        </w:tc>
        <w:tc>
          <w:tcPr>
            <w:tcW w:w="795" w:type="dxa"/>
          </w:tcPr>
          <w:p w14:paraId="4C69306E" w14:textId="77777777" w:rsidR="008151F6" w:rsidRPr="00DF4BFC" w:rsidRDefault="008151F6" w:rsidP="008151F6">
            <w:pPr>
              <w:pStyle w:val="ARTBLQTNTextYesNo"/>
            </w:pPr>
            <w:r w:rsidRPr="00051120">
              <w:t>Yes</w:t>
            </w:r>
          </w:p>
        </w:tc>
      </w:tr>
      <w:tr w:rsidR="008151F6" w14:paraId="441C6A2A" w14:textId="77777777" w:rsidTr="002F5FDD">
        <w:tc>
          <w:tcPr>
            <w:tcW w:w="1664" w:type="dxa"/>
          </w:tcPr>
          <w:p w14:paraId="446FD28D" w14:textId="77777777" w:rsidR="008151F6" w:rsidRDefault="008151F6" w:rsidP="006730A4">
            <w:pPr>
              <w:pStyle w:val="ARTBLQTNText"/>
            </w:pPr>
            <w:r>
              <w:lastRenderedPageBreak/>
              <w:t>Maintained</w:t>
            </w:r>
          </w:p>
        </w:tc>
        <w:tc>
          <w:tcPr>
            <w:tcW w:w="8087" w:type="dxa"/>
          </w:tcPr>
          <w:p w14:paraId="10ED55B3" w14:textId="65AD221F" w:rsidR="008151F6" w:rsidRDefault="001C4859" w:rsidP="006730A4">
            <w:pPr>
              <w:pStyle w:val="ARTBLQTNText"/>
            </w:pPr>
            <w:r>
              <w:t xml:space="preserve">The Public Health folder was </w:t>
            </w:r>
            <w:r w:rsidR="008151F6">
              <w:t>being maintained with no additional files or folders</w:t>
            </w:r>
            <w:r>
              <w:t>.</w:t>
            </w:r>
          </w:p>
        </w:tc>
        <w:tc>
          <w:tcPr>
            <w:tcW w:w="795" w:type="dxa"/>
          </w:tcPr>
          <w:p w14:paraId="7BFD6BC5" w14:textId="77777777" w:rsidR="008151F6" w:rsidRPr="00DF4BFC" w:rsidRDefault="008151F6" w:rsidP="008151F6">
            <w:pPr>
              <w:pStyle w:val="ARTBLQTNTextYesNo"/>
            </w:pPr>
            <w:r w:rsidRPr="00051120">
              <w:t>Yes</w:t>
            </w:r>
          </w:p>
        </w:tc>
      </w:tr>
      <w:tr w:rsidR="00875B2C" w14:paraId="2F76655D" w14:textId="77777777" w:rsidTr="002F5FDD">
        <w:tc>
          <w:tcPr>
            <w:tcW w:w="1664" w:type="dxa"/>
          </w:tcPr>
          <w:p w14:paraId="3B6FFD39" w14:textId="65C93FE8" w:rsidR="00875B2C" w:rsidRDefault="00875B2C" w:rsidP="006730A4">
            <w:pPr>
              <w:pStyle w:val="ARTBLQTNText"/>
            </w:pPr>
            <w:r w:rsidRPr="00D42424">
              <w:t>Audit Certificate</w:t>
            </w:r>
          </w:p>
        </w:tc>
        <w:tc>
          <w:tcPr>
            <w:tcW w:w="8087" w:type="dxa"/>
          </w:tcPr>
          <w:p w14:paraId="52525770" w14:textId="74A59233" w:rsidR="00875B2C" w:rsidRDefault="00875B2C" w:rsidP="006730A4">
            <w:pPr>
              <w:pStyle w:val="ARTBLQTNText"/>
            </w:pPr>
            <w:r w:rsidRPr="00D42424">
              <w:t>The previous audit certificates were available for viewing</w:t>
            </w:r>
            <w:r>
              <w:t>.</w:t>
            </w:r>
          </w:p>
        </w:tc>
        <w:tc>
          <w:tcPr>
            <w:tcW w:w="795" w:type="dxa"/>
          </w:tcPr>
          <w:p w14:paraId="3BF13476" w14:textId="6B9045C1" w:rsidR="00875B2C" w:rsidRPr="00051120" w:rsidRDefault="00875B2C" w:rsidP="00875B2C">
            <w:pPr>
              <w:pStyle w:val="ARTBLQTNTextYesNo"/>
            </w:pPr>
            <w:r w:rsidRPr="00DD23B9">
              <w:t>Yes</w:t>
            </w:r>
          </w:p>
        </w:tc>
      </w:tr>
      <w:tr w:rsidR="00875B2C" w14:paraId="6F9FE85C" w14:textId="77777777" w:rsidTr="002F5FDD">
        <w:tc>
          <w:tcPr>
            <w:tcW w:w="1664" w:type="dxa"/>
          </w:tcPr>
          <w:p w14:paraId="65504F40" w14:textId="0EE6B673" w:rsidR="00875B2C" w:rsidRDefault="00875B2C" w:rsidP="006730A4">
            <w:pPr>
              <w:pStyle w:val="ARTBLQTNText"/>
            </w:pPr>
            <w:r>
              <w:t>TCC Files</w:t>
            </w:r>
          </w:p>
        </w:tc>
        <w:tc>
          <w:tcPr>
            <w:tcW w:w="8087" w:type="dxa"/>
          </w:tcPr>
          <w:p w14:paraId="54FD3180" w14:textId="43F2206F" w:rsidR="00875B2C" w:rsidRDefault="00875B2C" w:rsidP="006730A4">
            <w:pPr>
              <w:pStyle w:val="ARTBLQTNText"/>
            </w:pPr>
            <w:r>
              <w:t>Any conducted TCC onboard has files available for viewing.</w:t>
            </w:r>
          </w:p>
        </w:tc>
        <w:tc>
          <w:tcPr>
            <w:tcW w:w="795" w:type="dxa"/>
          </w:tcPr>
          <w:p w14:paraId="1060E0E2" w14:textId="18D0EB09" w:rsidR="00875B2C" w:rsidRPr="00051120" w:rsidRDefault="00875B2C" w:rsidP="00875B2C">
            <w:pPr>
              <w:pStyle w:val="ARTBLQTNTextYesNo"/>
            </w:pPr>
            <w:r w:rsidRPr="00DD23B9">
              <w:t>Yes</w:t>
            </w:r>
          </w:p>
        </w:tc>
      </w:tr>
      <w:tr w:rsidR="00875B2C" w14:paraId="01C041CE" w14:textId="77777777" w:rsidTr="002F5FDD">
        <w:tc>
          <w:tcPr>
            <w:tcW w:w="1664" w:type="dxa"/>
          </w:tcPr>
          <w:p w14:paraId="379A0408" w14:textId="3AD3272E" w:rsidR="00875B2C" w:rsidRDefault="00875B2C" w:rsidP="006730A4">
            <w:pPr>
              <w:pStyle w:val="ARTBLQTNText"/>
            </w:pPr>
            <w:r>
              <w:t>TRC Files</w:t>
            </w:r>
          </w:p>
        </w:tc>
        <w:tc>
          <w:tcPr>
            <w:tcW w:w="8087" w:type="dxa"/>
          </w:tcPr>
          <w:p w14:paraId="2A9975CF" w14:textId="5192D5EB" w:rsidR="00875B2C" w:rsidRDefault="00875B2C" w:rsidP="006730A4">
            <w:pPr>
              <w:pStyle w:val="ARTBLQTNText"/>
            </w:pPr>
            <w:r>
              <w:t>Any conducted TRC onboard has files available for viewing.</w:t>
            </w:r>
          </w:p>
        </w:tc>
        <w:tc>
          <w:tcPr>
            <w:tcW w:w="795" w:type="dxa"/>
          </w:tcPr>
          <w:p w14:paraId="5C4943F0" w14:textId="21D58945" w:rsidR="00875B2C" w:rsidRPr="00051120" w:rsidRDefault="00875B2C" w:rsidP="00875B2C">
            <w:pPr>
              <w:pStyle w:val="ARTBLQTNTextYesNo"/>
            </w:pPr>
            <w:r w:rsidRPr="00DD23B9">
              <w:t>Yes</w:t>
            </w:r>
          </w:p>
        </w:tc>
      </w:tr>
      <w:tr w:rsidR="00875B2C" w14:paraId="3D8322AE" w14:textId="77777777" w:rsidTr="002F5FDD">
        <w:tc>
          <w:tcPr>
            <w:tcW w:w="1664" w:type="dxa"/>
          </w:tcPr>
          <w:p w14:paraId="7643ACA4" w14:textId="092579C8" w:rsidR="00875B2C" w:rsidRDefault="00875B2C" w:rsidP="006730A4">
            <w:pPr>
              <w:pStyle w:val="ARTBLQTNText"/>
            </w:pPr>
            <w:r>
              <w:t>Unknown Pest ID</w:t>
            </w:r>
          </w:p>
        </w:tc>
        <w:tc>
          <w:tcPr>
            <w:tcW w:w="8087" w:type="dxa"/>
          </w:tcPr>
          <w:p w14:paraId="1D430BBD" w14:textId="7DBDA639" w:rsidR="00875B2C" w:rsidRDefault="00875B2C" w:rsidP="006730A4">
            <w:pPr>
              <w:pStyle w:val="ARTBLQTNText"/>
            </w:pPr>
            <w:r>
              <w:t>Any Unknown Pest ID requests are available for viewing.</w:t>
            </w:r>
          </w:p>
        </w:tc>
        <w:tc>
          <w:tcPr>
            <w:tcW w:w="795" w:type="dxa"/>
          </w:tcPr>
          <w:p w14:paraId="30260463" w14:textId="17FFDD1B" w:rsidR="00875B2C" w:rsidRPr="00051120" w:rsidRDefault="00875B2C" w:rsidP="00875B2C">
            <w:pPr>
              <w:pStyle w:val="ARTBLQTNTextYesNo"/>
            </w:pPr>
            <w:r w:rsidRPr="00DD23B9">
              <w:t>Yes</w:t>
            </w:r>
          </w:p>
        </w:tc>
      </w:tr>
      <w:tr w:rsidR="00875B2C" w14:paraId="46A20FFA" w14:textId="77777777" w:rsidTr="002F5FDD">
        <w:tc>
          <w:tcPr>
            <w:tcW w:w="1664" w:type="dxa"/>
          </w:tcPr>
          <w:p w14:paraId="69258D15" w14:textId="6F9EDE3A" w:rsidR="00875B2C" w:rsidRDefault="00875B2C" w:rsidP="006730A4">
            <w:pPr>
              <w:pStyle w:val="ARTBLQTNText"/>
            </w:pPr>
            <w:r>
              <w:t>IPM Training Certificates</w:t>
            </w:r>
          </w:p>
        </w:tc>
        <w:tc>
          <w:tcPr>
            <w:tcW w:w="8087" w:type="dxa"/>
          </w:tcPr>
          <w:p w14:paraId="60A24B0C" w14:textId="3CC04B49" w:rsidR="00875B2C" w:rsidRDefault="00875B2C" w:rsidP="006730A4">
            <w:pPr>
              <w:pStyle w:val="ARTBLQTNText"/>
            </w:pPr>
            <w:r>
              <w:t>All Crew training certificates are available for viewing.</w:t>
            </w:r>
          </w:p>
        </w:tc>
        <w:tc>
          <w:tcPr>
            <w:tcW w:w="795" w:type="dxa"/>
          </w:tcPr>
          <w:p w14:paraId="4D260531" w14:textId="4DD221C2" w:rsidR="00875B2C" w:rsidRPr="00051120" w:rsidRDefault="00875B2C" w:rsidP="00875B2C">
            <w:pPr>
              <w:pStyle w:val="ARTBLQTNTextYesNo"/>
            </w:pPr>
            <w:r w:rsidRPr="00DD23B9">
              <w:t>Yes</w:t>
            </w:r>
          </w:p>
        </w:tc>
      </w:tr>
      <w:tr w:rsidR="008151F6" w14:paraId="5250C48C" w14:textId="77777777" w:rsidTr="002F5FDD">
        <w:tc>
          <w:tcPr>
            <w:tcW w:w="10546" w:type="dxa"/>
            <w:gridSpan w:val="3"/>
          </w:tcPr>
          <w:p w14:paraId="1121A201" w14:textId="77777777" w:rsidR="008151F6" w:rsidRPr="00DF4BFC" w:rsidRDefault="008151F6" w:rsidP="008151F6">
            <w:pPr>
              <w:pStyle w:val="ARTBLQTNHDSub"/>
            </w:pPr>
            <w:r>
              <w:t>Electronic Folder: IPM Management</w:t>
            </w:r>
          </w:p>
        </w:tc>
      </w:tr>
      <w:tr w:rsidR="00E062B1" w14:paraId="0FC27BC2" w14:textId="77777777" w:rsidTr="002F5FDD">
        <w:tc>
          <w:tcPr>
            <w:tcW w:w="1664" w:type="dxa"/>
          </w:tcPr>
          <w:p w14:paraId="666FA7D8" w14:textId="49C75A99" w:rsidR="00E062B1" w:rsidRPr="00E062B1" w:rsidRDefault="00E062B1" w:rsidP="006730A4">
            <w:pPr>
              <w:pStyle w:val="ARTBLQTNText"/>
            </w:pPr>
            <w:r w:rsidRPr="00E062B1">
              <w:t>Location</w:t>
            </w:r>
          </w:p>
        </w:tc>
        <w:tc>
          <w:tcPr>
            <w:tcW w:w="8087" w:type="dxa"/>
          </w:tcPr>
          <w:p w14:paraId="6486F48A" w14:textId="207BB616" w:rsidR="00E062B1" w:rsidRPr="00E062B1" w:rsidRDefault="00E062B1" w:rsidP="006730A4">
            <w:pPr>
              <w:pStyle w:val="ARTBLQTNText"/>
            </w:pPr>
            <w:r w:rsidRPr="00E062B1">
              <w:t>IPM Management folder is located on an exclusive drive or has permissions only allowing access for the PCRO + PCO</w:t>
            </w:r>
            <w:r w:rsidR="00EE130F">
              <w:t>.</w:t>
            </w:r>
          </w:p>
        </w:tc>
        <w:tc>
          <w:tcPr>
            <w:tcW w:w="795" w:type="dxa"/>
          </w:tcPr>
          <w:p w14:paraId="286041A1" w14:textId="2D675AC9" w:rsidR="00E062B1" w:rsidRPr="00A31E8F" w:rsidRDefault="00E062B1" w:rsidP="008151F6">
            <w:pPr>
              <w:pStyle w:val="ARTBLQTNTextYesNo"/>
            </w:pPr>
            <w:r>
              <w:t>Yes</w:t>
            </w:r>
          </w:p>
        </w:tc>
      </w:tr>
      <w:tr w:rsidR="008151F6" w14:paraId="210E3D97" w14:textId="77777777" w:rsidTr="002F5FDD">
        <w:tc>
          <w:tcPr>
            <w:tcW w:w="1664" w:type="dxa"/>
          </w:tcPr>
          <w:p w14:paraId="7F9113EF" w14:textId="77777777" w:rsidR="008151F6" w:rsidRDefault="008151F6" w:rsidP="006730A4">
            <w:pPr>
              <w:pStyle w:val="ARTBLQTNText"/>
            </w:pPr>
            <w:r w:rsidRPr="00775A81">
              <w:t>Advisories</w:t>
            </w:r>
          </w:p>
        </w:tc>
        <w:tc>
          <w:tcPr>
            <w:tcW w:w="8087" w:type="dxa"/>
          </w:tcPr>
          <w:p w14:paraId="7BB6B94C" w14:textId="7040D634" w:rsidR="008151F6" w:rsidRDefault="008151F6" w:rsidP="006730A4">
            <w:pPr>
              <w:pStyle w:val="ARTBLQTNText"/>
            </w:pPr>
            <w:r>
              <w:t xml:space="preserve">All advisories </w:t>
            </w:r>
            <w:r w:rsidR="001C4859">
              <w:t xml:space="preserve">were </w:t>
            </w:r>
            <w:r>
              <w:t>filed &amp; a</w:t>
            </w:r>
            <w:r w:rsidRPr="00775A81">
              <w:t>vailable</w:t>
            </w:r>
            <w:r w:rsidR="001C4859">
              <w:t>.</w:t>
            </w:r>
          </w:p>
        </w:tc>
        <w:tc>
          <w:tcPr>
            <w:tcW w:w="795" w:type="dxa"/>
          </w:tcPr>
          <w:p w14:paraId="2BEF9405" w14:textId="77777777" w:rsidR="008151F6" w:rsidRPr="00DF4BFC" w:rsidRDefault="008151F6" w:rsidP="008151F6">
            <w:pPr>
              <w:pStyle w:val="ARTBLQTNTextYesNo"/>
            </w:pPr>
            <w:r w:rsidRPr="00A31E8F">
              <w:t>Yes</w:t>
            </w:r>
          </w:p>
        </w:tc>
      </w:tr>
      <w:tr w:rsidR="008151F6" w14:paraId="18D54AED" w14:textId="77777777" w:rsidTr="002F5FDD">
        <w:tc>
          <w:tcPr>
            <w:tcW w:w="1664" w:type="dxa"/>
          </w:tcPr>
          <w:p w14:paraId="3A5D7F0E" w14:textId="77777777" w:rsidR="008151F6" w:rsidRDefault="008151F6" w:rsidP="006730A4">
            <w:pPr>
              <w:pStyle w:val="ARTBLQTNText"/>
            </w:pPr>
            <w:r w:rsidRPr="00775A81">
              <w:t>Audit Reports</w:t>
            </w:r>
          </w:p>
        </w:tc>
        <w:tc>
          <w:tcPr>
            <w:tcW w:w="8087" w:type="dxa"/>
          </w:tcPr>
          <w:p w14:paraId="2FE01494" w14:textId="392B0D1A" w:rsidR="008151F6" w:rsidRDefault="008151F6" w:rsidP="006730A4">
            <w:pPr>
              <w:pStyle w:val="ARTBLQTNText"/>
            </w:pPr>
            <w:r>
              <w:t xml:space="preserve">All audit reports </w:t>
            </w:r>
            <w:r w:rsidR="001C4859">
              <w:t xml:space="preserve">were </w:t>
            </w:r>
            <w:r>
              <w:t>filed &amp; a</w:t>
            </w:r>
            <w:r w:rsidRPr="00775A81">
              <w:t>vailable</w:t>
            </w:r>
            <w:r w:rsidR="001C4859">
              <w:t>.</w:t>
            </w:r>
          </w:p>
        </w:tc>
        <w:tc>
          <w:tcPr>
            <w:tcW w:w="795" w:type="dxa"/>
          </w:tcPr>
          <w:p w14:paraId="42823919" w14:textId="77777777" w:rsidR="008151F6" w:rsidRPr="00DF4BFC" w:rsidRDefault="008151F6" w:rsidP="008151F6">
            <w:pPr>
              <w:pStyle w:val="ARTBLQTNTextYesNo"/>
            </w:pPr>
            <w:r w:rsidRPr="00A31E8F">
              <w:t>Yes</w:t>
            </w:r>
          </w:p>
        </w:tc>
      </w:tr>
      <w:tr w:rsidR="008151F6" w14:paraId="0331399D" w14:textId="77777777" w:rsidTr="002F5FDD">
        <w:tc>
          <w:tcPr>
            <w:tcW w:w="1664" w:type="dxa"/>
          </w:tcPr>
          <w:p w14:paraId="49A82D94" w14:textId="77777777" w:rsidR="008151F6" w:rsidRDefault="008151F6" w:rsidP="006730A4">
            <w:pPr>
              <w:pStyle w:val="ARTBLQTNText"/>
            </w:pPr>
            <w:r w:rsidRPr="00775A81">
              <w:t>Log Responses</w:t>
            </w:r>
          </w:p>
        </w:tc>
        <w:tc>
          <w:tcPr>
            <w:tcW w:w="8087" w:type="dxa"/>
          </w:tcPr>
          <w:p w14:paraId="53E96B8B" w14:textId="792FC7E9" w:rsidR="008151F6" w:rsidRDefault="008151F6" w:rsidP="006730A4">
            <w:pPr>
              <w:pStyle w:val="ARTBLQTNText"/>
            </w:pPr>
            <w:r>
              <w:t>A</w:t>
            </w:r>
            <w:r w:rsidR="001C4859">
              <w:t xml:space="preserve">ll </w:t>
            </w:r>
            <w:r>
              <w:t xml:space="preserve">log responses </w:t>
            </w:r>
            <w:r w:rsidR="001C4859">
              <w:t xml:space="preserve">were </w:t>
            </w:r>
            <w:r>
              <w:t>filed &amp; a</w:t>
            </w:r>
            <w:r w:rsidRPr="00775A81">
              <w:t>vailable</w:t>
            </w:r>
            <w:r w:rsidR="001C4859">
              <w:t>.</w:t>
            </w:r>
          </w:p>
        </w:tc>
        <w:tc>
          <w:tcPr>
            <w:tcW w:w="795" w:type="dxa"/>
          </w:tcPr>
          <w:p w14:paraId="3CCF9919" w14:textId="77777777" w:rsidR="008151F6" w:rsidRPr="00DF4BFC" w:rsidRDefault="008151F6" w:rsidP="008151F6">
            <w:pPr>
              <w:pStyle w:val="ARTBLQTNTextYesNo"/>
            </w:pPr>
            <w:r w:rsidRPr="00A31E8F">
              <w:t>Yes</w:t>
            </w:r>
          </w:p>
        </w:tc>
      </w:tr>
      <w:tr w:rsidR="00875B2C" w14:paraId="4D99DEA3" w14:textId="77777777" w:rsidTr="002F5FDD">
        <w:tc>
          <w:tcPr>
            <w:tcW w:w="1664" w:type="dxa"/>
          </w:tcPr>
          <w:p w14:paraId="0FE83F63" w14:textId="611B85E5" w:rsidR="00875B2C" w:rsidRPr="00775A81" w:rsidRDefault="00875B2C" w:rsidP="006730A4">
            <w:pPr>
              <w:pStyle w:val="ARTBLQTNText"/>
            </w:pPr>
            <w:r w:rsidRPr="00EB4025">
              <w:t>EFK Labels</w:t>
            </w:r>
          </w:p>
        </w:tc>
        <w:tc>
          <w:tcPr>
            <w:tcW w:w="8087" w:type="dxa"/>
          </w:tcPr>
          <w:p w14:paraId="5BD46013" w14:textId="77EC8458" w:rsidR="00875B2C" w:rsidRDefault="00875B2C" w:rsidP="006730A4">
            <w:pPr>
              <w:pStyle w:val="ARTBLQTNText"/>
            </w:pPr>
            <w:r w:rsidRPr="00EB4025">
              <w:t>Current years EFK labels available to print</w:t>
            </w:r>
            <w:r>
              <w:t>.</w:t>
            </w:r>
          </w:p>
        </w:tc>
        <w:tc>
          <w:tcPr>
            <w:tcW w:w="795" w:type="dxa"/>
          </w:tcPr>
          <w:p w14:paraId="7D76B20F" w14:textId="5BDCAA79" w:rsidR="00875B2C" w:rsidRPr="00A31E8F" w:rsidRDefault="00875B2C" w:rsidP="00875B2C">
            <w:pPr>
              <w:pStyle w:val="ARTBLQTNTextYesNo"/>
            </w:pPr>
            <w:r w:rsidRPr="000B0C8E">
              <w:t>Yes</w:t>
            </w:r>
          </w:p>
        </w:tc>
      </w:tr>
      <w:tr w:rsidR="00875B2C" w14:paraId="2F2A9569" w14:textId="77777777" w:rsidTr="002F5FDD">
        <w:tc>
          <w:tcPr>
            <w:tcW w:w="1664" w:type="dxa"/>
          </w:tcPr>
          <w:p w14:paraId="4A0295CC" w14:textId="479E2239" w:rsidR="00875B2C" w:rsidRPr="00775A81" w:rsidRDefault="00875B2C" w:rsidP="006730A4">
            <w:pPr>
              <w:pStyle w:val="ARTBLQTNText"/>
            </w:pPr>
            <w:r w:rsidRPr="00EB4025">
              <w:t>Silent Sentry Labels</w:t>
            </w:r>
          </w:p>
        </w:tc>
        <w:tc>
          <w:tcPr>
            <w:tcW w:w="8087" w:type="dxa"/>
          </w:tcPr>
          <w:p w14:paraId="60397D5D" w14:textId="1893C119" w:rsidR="00875B2C" w:rsidRDefault="00875B2C" w:rsidP="006730A4">
            <w:pPr>
              <w:pStyle w:val="ARTBLQTNText"/>
            </w:pPr>
            <w:r w:rsidRPr="00EB4025">
              <w:t>Latest updated Silent Sentry labels available to print</w:t>
            </w:r>
            <w:r>
              <w:t>.</w:t>
            </w:r>
          </w:p>
        </w:tc>
        <w:tc>
          <w:tcPr>
            <w:tcW w:w="795" w:type="dxa"/>
          </w:tcPr>
          <w:p w14:paraId="188B32DA" w14:textId="3B84CBBC" w:rsidR="00875B2C" w:rsidRPr="00A31E8F" w:rsidRDefault="00875B2C" w:rsidP="00875B2C">
            <w:pPr>
              <w:pStyle w:val="ARTBLQTNTextYesNo"/>
            </w:pPr>
            <w:r w:rsidRPr="000B0C8E">
              <w:t>Yes</w:t>
            </w:r>
          </w:p>
        </w:tc>
      </w:tr>
    </w:tbl>
    <w:p w14:paraId="2330B0CB" w14:textId="0E34B97A" w:rsidR="00534849" w:rsidRDefault="006730A4" w:rsidP="00534849">
      <w:pPr>
        <w:pStyle w:val="Heading2"/>
      </w:pPr>
      <w:bookmarkStart w:id="23" w:name="_Toc233173051"/>
      <w:r>
        <w:t>IPM Store</w:t>
      </w:r>
      <w:bookmarkEnd w:id="23"/>
    </w:p>
    <w:tbl>
      <w:tblPr>
        <w:tblStyle w:val="TableGrid"/>
        <w:tblW w:w="10546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ook w:val="04A0" w:firstRow="1" w:lastRow="0" w:firstColumn="1" w:lastColumn="0" w:noHBand="0" w:noVBand="1"/>
      </w:tblPr>
      <w:tblGrid>
        <w:gridCol w:w="1110"/>
        <w:gridCol w:w="9436"/>
      </w:tblGrid>
      <w:tr w:rsidR="00534849" w14:paraId="6767E387" w14:textId="77777777" w:rsidTr="00B5510F">
        <w:tc>
          <w:tcPr>
            <w:tcW w:w="1110" w:type="dxa"/>
            <w:shd w:val="clear" w:color="auto" w:fill="73B9D3" w:themeFill="accent1"/>
          </w:tcPr>
          <w:p w14:paraId="1DFB227B" w14:textId="77777777" w:rsidR="00534849" w:rsidRPr="00BE02FB" w:rsidRDefault="00534849" w:rsidP="00B17B6D">
            <w:pPr>
              <w:pStyle w:val="ARTBLLOHDRITWH"/>
            </w:pPr>
            <w:r>
              <w:t>Criteria:</w:t>
            </w:r>
          </w:p>
        </w:tc>
        <w:tc>
          <w:tcPr>
            <w:tcW w:w="9436" w:type="dxa"/>
          </w:tcPr>
          <w:p w14:paraId="79E40C9A" w14:textId="3072924A" w:rsidR="00BD42A9" w:rsidRDefault="00534849" w:rsidP="00B17B6D">
            <w:pPr>
              <w:pStyle w:val="ARTBLLOCriteriaText"/>
            </w:pPr>
            <w:r w:rsidRPr="00534849">
              <w:t xml:space="preserve">Public Health </w:t>
            </w:r>
            <w:r>
              <w:t>and</w:t>
            </w:r>
            <w:r w:rsidRPr="00534849">
              <w:t xml:space="preserve"> IPM Best </w:t>
            </w:r>
            <w:r w:rsidR="00BD42A9">
              <w:t>Practices require a</w:t>
            </w:r>
            <w:r w:rsidR="006730A4">
              <w:t>n</w:t>
            </w:r>
            <w:r w:rsidR="00BD42A9">
              <w:t xml:space="preserve"> </w:t>
            </w:r>
            <w:r w:rsidR="006730A4">
              <w:t>IPM store</w:t>
            </w:r>
            <w:r w:rsidR="00BD42A9">
              <w:t xml:space="preserve"> </w:t>
            </w:r>
            <w:r w:rsidR="006730A4">
              <w:t>for professional</w:t>
            </w:r>
            <w:r w:rsidR="00BD42A9">
              <w:t xml:space="preserve"> IPM chemicals and equipment. </w:t>
            </w:r>
          </w:p>
          <w:p w14:paraId="46668E24" w14:textId="0D9C63B9" w:rsidR="00534849" w:rsidRPr="00BE02FB" w:rsidRDefault="00BD42A9" w:rsidP="00B17B6D">
            <w:pPr>
              <w:pStyle w:val="ARTBLLOCriteriaText"/>
            </w:pPr>
            <w:r>
              <w:t>The locker should be appropriately signed, have restricted access, always be locked, not be located in a food area, and maintain proper equipment and chemical levels.</w:t>
            </w:r>
          </w:p>
        </w:tc>
      </w:tr>
    </w:tbl>
    <w:p w14:paraId="7A27BC81" w14:textId="77777777" w:rsidR="00534849" w:rsidRDefault="00534849" w:rsidP="00534849">
      <w:pPr>
        <w:pStyle w:val="ATBL2TBLSpacebetweentablesparagraphs"/>
      </w:pPr>
    </w:p>
    <w:tbl>
      <w:tblPr>
        <w:tblStyle w:val="TableGrid"/>
        <w:tblW w:w="10593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ook w:val="04A0" w:firstRow="1" w:lastRow="0" w:firstColumn="1" w:lastColumn="0" w:noHBand="0" w:noVBand="1"/>
      </w:tblPr>
      <w:tblGrid>
        <w:gridCol w:w="1663"/>
        <w:gridCol w:w="8079"/>
        <w:gridCol w:w="851"/>
      </w:tblGrid>
      <w:tr w:rsidR="002F5FDD" w14:paraId="02299558" w14:textId="77777777" w:rsidTr="002F5FDD">
        <w:tc>
          <w:tcPr>
            <w:tcW w:w="10593" w:type="dxa"/>
            <w:gridSpan w:val="3"/>
            <w:shd w:val="clear" w:color="auto" w:fill="5D9BB2" w:themeFill="accent2"/>
          </w:tcPr>
          <w:p w14:paraId="44E0E121" w14:textId="5F0E66E9" w:rsidR="002F5FDD" w:rsidRDefault="002F5FDD" w:rsidP="00B17B6D">
            <w:pPr>
              <w:pStyle w:val="ARTBLQTNHDYesNoWT"/>
            </w:pPr>
            <w:bookmarkStart w:id="24" w:name="_Toc233173052"/>
            <w:r>
              <w:t>IPM Store</w:t>
            </w:r>
            <w:bookmarkEnd w:id="24"/>
          </w:p>
        </w:tc>
      </w:tr>
      <w:tr w:rsidR="00534849" w14:paraId="5C909312" w14:textId="77777777" w:rsidTr="002F5FDD">
        <w:tc>
          <w:tcPr>
            <w:tcW w:w="10593" w:type="dxa"/>
            <w:gridSpan w:val="3"/>
          </w:tcPr>
          <w:p w14:paraId="10530918" w14:textId="542727E9" w:rsidR="00534849" w:rsidRDefault="002F5FDD" w:rsidP="00B17B6D">
            <w:pPr>
              <w:pStyle w:val="ARTBLQTNHDSub"/>
            </w:pPr>
            <w:r>
              <w:t>Store</w:t>
            </w:r>
            <w:r w:rsidR="00A57996">
              <w:t xml:space="preserve"> </w:t>
            </w:r>
            <w:r w:rsidR="00A57996" w:rsidRPr="00CF0E87">
              <w:rPr>
                <w:rStyle w:val="ATBLPinkHidden"/>
              </w:rPr>
              <w:t>Coloured cells to indicate subtitles</w:t>
            </w:r>
            <w:r w:rsidR="00A57996">
              <w:rPr>
                <w:rStyle w:val="ATBLPinkHidden"/>
                <w:rFonts w:asciiTheme="majorHAnsi" w:hAnsiTheme="majorHAnsi"/>
                <w:b/>
                <w:color w:val="088692"/>
                <w:sz w:val="24"/>
              </w:rPr>
              <w:t xml:space="preserve"> </w:t>
            </w:r>
            <w:r w:rsidR="00A57996" w:rsidRPr="00CF0E87">
              <w:rPr>
                <w:rStyle w:val="ATBLPinkHidden"/>
              </w:rPr>
              <w:t>to break up text</w:t>
            </w:r>
            <w:r w:rsidR="00A57996">
              <w:rPr>
                <w:rStyle w:val="ATBLPinkHidden"/>
              </w:rPr>
              <w:t>, apply to all</w:t>
            </w:r>
            <w:r w:rsidR="0090472E">
              <w:rPr>
                <w:rStyle w:val="ATBLPinkHidden"/>
              </w:rPr>
              <w:t>?</w:t>
            </w:r>
          </w:p>
        </w:tc>
      </w:tr>
      <w:tr w:rsidR="00534849" w14:paraId="663F2CFE" w14:textId="77777777" w:rsidTr="002F5FDD">
        <w:tc>
          <w:tcPr>
            <w:tcW w:w="1663" w:type="dxa"/>
          </w:tcPr>
          <w:p w14:paraId="3166F09B" w14:textId="77777777" w:rsidR="00534849" w:rsidRDefault="00850BA9" w:rsidP="00B17B6D">
            <w:pPr>
              <w:pStyle w:val="ARTBLQTNCategory"/>
            </w:pPr>
            <w:r>
              <w:t>Specific</w:t>
            </w:r>
          </w:p>
        </w:tc>
        <w:tc>
          <w:tcPr>
            <w:tcW w:w="8079" w:type="dxa"/>
          </w:tcPr>
          <w:p w14:paraId="552946B2" w14:textId="66DF7182" w:rsidR="00534849" w:rsidRDefault="001C4859" w:rsidP="00B17B6D">
            <w:pPr>
              <w:pStyle w:val="ARTBLQTNText"/>
            </w:pPr>
            <w:r>
              <w:t>T</w:t>
            </w:r>
            <w:r w:rsidR="00850BA9">
              <w:t xml:space="preserve">here </w:t>
            </w:r>
            <w:r>
              <w:t xml:space="preserve">is </w:t>
            </w:r>
            <w:r w:rsidR="00850BA9">
              <w:t xml:space="preserve">a designated </w:t>
            </w:r>
            <w:r w:rsidR="004674B6">
              <w:t>IPM Store</w:t>
            </w:r>
            <w:r w:rsidR="00850BA9">
              <w:t xml:space="preserve"> </w:t>
            </w:r>
            <w:r w:rsidR="00F0501F">
              <w:t>for pest control items only</w:t>
            </w:r>
            <w:r>
              <w:t>.</w:t>
            </w:r>
          </w:p>
        </w:tc>
        <w:tc>
          <w:tcPr>
            <w:tcW w:w="851" w:type="dxa"/>
          </w:tcPr>
          <w:p w14:paraId="2B89F315" w14:textId="77777777" w:rsidR="00534849" w:rsidRDefault="00850BA9" w:rsidP="00B17B6D">
            <w:pPr>
              <w:pStyle w:val="ARTBLQTNTextYesNo"/>
            </w:pPr>
            <w:r>
              <w:t>Yes</w:t>
            </w:r>
          </w:p>
        </w:tc>
      </w:tr>
      <w:tr w:rsidR="00534849" w14:paraId="0CB91536" w14:textId="77777777" w:rsidTr="002F5FDD">
        <w:tc>
          <w:tcPr>
            <w:tcW w:w="1663" w:type="dxa"/>
          </w:tcPr>
          <w:p w14:paraId="20ADE73D" w14:textId="77777777" w:rsidR="00534849" w:rsidRDefault="00850BA9" w:rsidP="00B17B6D">
            <w:pPr>
              <w:pStyle w:val="ARTBLQTNCategory"/>
            </w:pPr>
            <w:r>
              <w:t>Location</w:t>
            </w:r>
          </w:p>
        </w:tc>
        <w:tc>
          <w:tcPr>
            <w:tcW w:w="8079" w:type="dxa"/>
          </w:tcPr>
          <w:p w14:paraId="4A8CD644" w14:textId="0CBC7070" w:rsidR="00534849" w:rsidRDefault="001C4859" w:rsidP="00B17B6D">
            <w:pPr>
              <w:pStyle w:val="ARTBLQTNText"/>
            </w:pPr>
            <w:r>
              <w:t>T</w:t>
            </w:r>
            <w:r w:rsidR="00850BA9">
              <w:t xml:space="preserve">he </w:t>
            </w:r>
            <w:r w:rsidR="004674B6">
              <w:t xml:space="preserve">IPM Store </w:t>
            </w:r>
            <w:r>
              <w:t xml:space="preserve">is </w:t>
            </w:r>
            <w:r w:rsidR="00850BA9">
              <w:t>not situated within a food storage or food production area</w:t>
            </w:r>
            <w:r>
              <w:t>.</w:t>
            </w:r>
          </w:p>
        </w:tc>
        <w:tc>
          <w:tcPr>
            <w:tcW w:w="851" w:type="dxa"/>
          </w:tcPr>
          <w:p w14:paraId="1804D702" w14:textId="77777777" w:rsidR="00534849" w:rsidRPr="00DF4BFC" w:rsidRDefault="000877B0" w:rsidP="00B17B6D">
            <w:pPr>
              <w:pStyle w:val="ARTBLQTNTextYesNo"/>
            </w:pPr>
            <w:r>
              <w:t>Yes</w:t>
            </w:r>
          </w:p>
        </w:tc>
      </w:tr>
      <w:tr w:rsidR="00A52DBA" w14:paraId="4BA222A2" w14:textId="77777777" w:rsidTr="002F5FDD">
        <w:tc>
          <w:tcPr>
            <w:tcW w:w="1663" w:type="dxa"/>
          </w:tcPr>
          <w:p w14:paraId="336F75E9" w14:textId="77777777" w:rsidR="00A52DBA" w:rsidRDefault="00A52DBA" w:rsidP="00A52DBA">
            <w:pPr>
              <w:pStyle w:val="ARTBLQTNText"/>
            </w:pPr>
            <w:r>
              <w:t>Locked</w:t>
            </w:r>
          </w:p>
        </w:tc>
        <w:tc>
          <w:tcPr>
            <w:tcW w:w="8079" w:type="dxa"/>
          </w:tcPr>
          <w:p w14:paraId="560B3573" w14:textId="045952FC" w:rsidR="00A52DBA" w:rsidRDefault="001C4859" w:rsidP="00B17B6D">
            <w:pPr>
              <w:pStyle w:val="ARTBLQTNText"/>
            </w:pPr>
            <w:r>
              <w:t>T</w:t>
            </w:r>
            <w:r w:rsidR="00A52DBA">
              <w:t xml:space="preserve">he </w:t>
            </w:r>
            <w:r w:rsidR="004674B6">
              <w:t xml:space="preserve">IPM Store </w:t>
            </w:r>
            <w:r w:rsidR="00A52DBA">
              <w:t xml:space="preserve">locker </w:t>
            </w:r>
            <w:r>
              <w:t xml:space="preserve">was </w:t>
            </w:r>
            <w:r w:rsidR="00A52DBA">
              <w:t xml:space="preserve">secure and locked </w:t>
            </w:r>
            <w:r w:rsidR="008E4477">
              <w:t>during</w:t>
            </w:r>
            <w:r w:rsidR="00A52DBA">
              <w:t xml:space="preserve"> the audit</w:t>
            </w:r>
            <w:r>
              <w:t>.</w:t>
            </w:r>
          </w:p>
        </w:tc>
        <w:tc>
          <w:tcPr>
            <w:tcW w:w="851" w:type="dxa"/>
          </w:tcPr>
          <w:p w14:paraId="070E5366" w14:textId="77777777" w:rsidR="00A52DBA" w:rsidRPr="00DF4BFC" w:rsidRDefault="000877B0" w:rsidP="00B17B6D">
            <w:pPr>
              <w:pStyle w:val="ARTBLQTNTextYesNo"/>
            </w:pPr>
            <w:r>
              <w:t>Yes</w:t>
            </w:r>
          </w:p>
        </w:tc>
      </w:tr>
      <w:tr w:rsidR="00A52DBA" w14:paraId="4174F04D" w14:textId="77777777" w:rsidTr="002F5FDD">
        <w:tc>
          <w:tcPr>
            <w:tcW w:w="1663" w:type="dxa"/>
          </w:tcPr>
          <w:p w14:paraId="26176BA2" w14:textId="77777777" w:rsidR="00A52DBA" w:rsidRDefault="00A52DBA" w:rsidP="00B17B6D">
            <w:pPr>
              <w:pStyle w:val="ARTBLQTNCategory"/>
            </w:pPr>
            <w:r>
              <w:t>Access</w:t>
            </w:r>
          </w:p>
        </w:tc>
        <w:tc>
          <w:tcPr>
            <w:tcW w:w="8079" w:type="dxa"/>
          </w:tcPr>
          <w:p w14:paraId="6B88E3F7" w14:textId="227650DD" w:rsidR="00A52DBA" w:rsidRDefault="001C4859" w:rsidP="00B17B6D">
            <w:pPr>
              <w:pStyle w:val="ARTBLQTNText"/>
            </w:pPr>
            <w:r>
              <w:t>A</w:t>
            </w:r>
            <w:r w:rsidR="00F0501F">
              <w:t xml:space="preserve">ccess to the </w:t>
            </w:r>
            <w:r w:rsidR="00E22E9B">
              <w:t xml:space="preserve">IPM Store </w:t>
            </w:r>
            <w:r w:rsidR="00F0501F">
              <w:t xml:space="preserve">locker key </w:t>
            </w:r>
            <w:r>
              <w:t xml:space="preserve">is </w:t>
            </w:r>
            <w:r w:rsidR="00F0501F">
              <w:t>restricted</w:t>
            </w:r>
            <w:r>
              <w:t>.</w:t>
            </w:r>
          </w:p>
        </w:tc>
        <w:tc>
          <w:tcPr>
            <w:tcW w:w="851" w:type="dxa"/>
          </w:tcPr>
          <w:p w14:paraId="7D9E6AD2" w14:textId="77777777" w:rsidR="00A52DBA" w:rsidRPr="00DF4BFC" w:rsidRDefault="000877B0" w:rsidP="00B17B6D">
            <w:pPr>
              <w:pStyle w:val="ARTBLQTNTextYesNo"/>
            </w:pPr>
            <w:r>
              <w:t>Yes</w:t>
            </w:r>
          </w:p>
        </w:tc>
      </w:tr>
      <w:tr w:rsidR="00A52DBA" w14:paraId="5C38DE8B" w14:textId="77777777" w:rsidTr="002F5FDD">
        <w:tc>
          <w:tcPr>
            <w:tcW w:w="10593" w:type="dxa"/>
            <w:gridSpan w:val="3"/>
          </w:tcPr>
          <w:p w14:paraId="3E33971C" w14:textId="77777777" w:rsidR="00A52DBA" w:rsidRPr="00DF4BFC" w:rsidRDefault="00A52DBA" w:rsidP="00A52DBA">
            <w:pPr>
              <w:pStyle w:val="ARTBLQTNHDSub"/>
            </w:pPr>
            <w:r>
              <w:t>Signage</w:t>
            </w:r>
          </w:p>
        </w:tc>
      </w:tr>
      <w:tr w:rsidR="000877B0" w14:paraId="0C9C0C87" w14:textId="77777777" w:rsidTr="002F5FDD">
        <w:tc>
          <w:tcPr>
            <w:tcW w:w="1663" w:type="dxa"/>
          </w:tcPr>
          <w:p w14:paraId="0CBE5E61" w14:textId="77777777" w:rsidR="000877B0" w:rsidRDefault="000877B0" w:rsidP="000877B0">
            <w:pPr>
              <w:pStyle w:val="ARTBLQTNCategory"/>
            </w:pPr>
            <w:r>
              <w:t>Outside</w:t>
            </w:r>
          </w:p>
        </w:tc>
        <w:tc>
          <w:tcPr>
            <w:tcW w:w="8079" w:type="dxa"/>
          </w:tcPr>
          <w:p w14:paraId="7E376795" w14:textId="336C9418" w:rsidR="000877B0" w:rsidRDefault="008E4477" w:rsidP="000877B0">
            <w:pPr>
              <w:pStyle w:val="ARTBLQTNText"/>
            </w:pPr>
            <w:r>
              <w:t>T</w:t>
            </w:r>
            <w:r w:rsidR="000877B0">
              <w:t xml:space="preserve">he pest locker </w:t>
            </w:r>
            <w:r>
              <w:t xml:space="preserve">is </w:t>
            </w:r>
            <w:r w:rsidR="000877B0">
              <w:t>correctly signed as a pest control store</w:t>
            </w:r>
            <w:r>
              <w:t>.</w:t>
            </w:r>
          </w:p>
        </w:tc>
        <w:tc>
          <w:tcPr>
            <w:tcW w:w="851" w:type="dxa"/>
          </w:tcPr>
          <w:p w14:paraId="2E8DAFBF" w14:textId="77777777" w:rsidR="000877B0" w:rsidRPr="00DF4BFC" w:rsidRDefault="000877B0" w:rsidP="000877B0">
            <w:pPr>
              <w:pStyle w:val="ARTBLQTNTextYesNo"/>
            </w:pPr>
            <w:r w:rsidRPr="00214AB7">
              <w:t>Yes</w:t>
            </w:r>
          </w:p>
        </w:tc>
      </w:tr>
      <w:tr w:rsidR="000877B0" w14:paraId="6368FD86" w14:textId="77777777" w:rsidTr="002F5FDD">
        <w:tc>
          <w:tcPr>
            <w:tcW w:w="1663" w:type="dxa"/>
          </w:tcPr>
          <w:p w14:paraId="59995E39" w14:textId="77777777" w:rsidR="000877B0" w:rsidRDefault="000877B0" w:rsidP="000877B0">
            <w:pPr>
              <w:pStyle w:val="ARTBLQTNCategory"/>
            </w:pPr>
            <w:r>
              <w:t>Hazardous</w:t>
            </w:r>
          </w:p>
        </w:tc>
        <w:tc>
          <w:tcPr>
            <w:tcW w:w="8079" w:type="dxa"/>
          </w:tcPr>
          <w:p w14:paraId="6BC09FF9" w14:textId="6524397A" w:rsidR="000877B0" w:rsidRDefault="00DA6773" w:rsidP="000877B0">
            <w:pPr>
              <w:pStyle w:val="ARTBLQTNText"/>
            </w:pPr>
            <w:r>
              <w:t>T</w:t>
            </w:r>
            <w:r w:rsidR="000877B0">
              <w:t xml:space="preserve">here </w:t>
            </w:r>
            <w:r>
              <w:t xml:space="preserve">is </w:t>
            </w:r>
            <w:r w:rsidR="000877B0">
              <w:t>a hazardous sign outside the pest control store</w:t>
            </w:r>
            <w:r>
              <w:t>.</w:t>
            </w:r>
          </w:p>
        </w:tc>
        <w:tc>
          <w:tcPr>
            <w:tcW w:w="851" w:type="dxa"/>
          </w:tcPr>
          <w:p w14:paraId="57C6098B" w14:textId="77777777" w:rsidR="000877B0" w:rsidRPr="00DF4BFC" w:rsidRDefault="000877B0" w:rsidP="000877B0">
            <w:pPr>
              <w:pStyle w:val="ARTBLQTNTextYesNo"/>
            </w:pPr>
            <w:r w:rsidRPr="00214AB7">
              <w:t>Yes</w:t>
            </w:r>
          </w:p>
        </w:tc>
      </w:tr>
      <w:tr w:rsidR="000877B0" w14:paraId="2E1CFC18" w14:textId="77777777" w:rsidTr="002F5FDD">
        <w:tc>
          <w:tcPr>
            <w:tcW w:w="1663" w:type="dxa"/>
          </w:tcPr>
          <w:p w14:paraId="4DD2EA53" w14:textId="77777777" w:rsidR="000877B0" w:rsidRDefault="000877B0" w:rsidP="000877B0">
            <w:pPr>
              <w:pStyle w:val="ARTBLQTNCategory"/>
            </w:pPr>
            <w:r>
              <w:t>Mixing Notice</w:t>
            </w:r>
          </w:p>
        </w:tc>
        <w:tc>
          <w:tcPr>
            <w:tcW w:w="8079" w:type="dxa"/>
          </w:tcPr>
          <w:p w14:paraId="2F745A87" w14:textId="26B8529C" w:rsidR="000877B0" w:rsidRDefault="00DA6773" w:rsidP="000877B0">
            <w:pPr>
              <w:pStyle w:val="ARTBLQTNText"/>
            </w:pPr>
            <w:r>
              <w:t>T</w:t>
            </w:r>
            <w:r w:rsidR="000877B0">
              <w:t xml:space="preserve">he pest locker </w:t>
            </w:r>
            <w:r w:rsidR="002F5FDD">
              <w:t>has</w:t>
            </w:r>
            <w:r w:rsidR="000877B0">
              <w:t xml:space="preserve"> a </w:t>
            </w:r>
            <w:r w:rsidR="009151F3">
              <w:t>notice for the mixing area</w:t>
            </w:r>
            <w:r>
              <w:t>.</w:t>
            </w:r>
          </w:p>
        </w:tc>
        <w:tc>
          <w:tcPr>
            <w:tcW w:w="851" w:type="dxa"/>
          </w:tcPr>
          <w:p w14:paraId="1DC1C7DC" w14:textId="77777777" w:rsidR="000877B0" w:rsidRPr="00DF4BFC" w:rsidRDefault="000877B0" w:rsidP="000877B0">
            <w:pPr>
              <w:pStyle w:val="ARTBLQTNTextYesNo"/>
            </w:pPr>
            <w:r w:rsidRPr="00214AB7">
              <w:t>Yes</w:t>
            </w:r>
          </w:p>
        </w:tc>
      </w:tr>
      <w:tr w:rsidR="000877B0" w14:paraId="749C7203" w14:textId="77777777" w:rsidTr="002F5FDD">
        <w:tc>
          <w:tcPr>
            <w:tcW w:w="1663" w:type="dxa"/>
          </w:tcPr>
          <w:p w14:paraId="28FFEEE6" w14:textId="77777777" w:rsidR="000877B0" w:rsidRDefault="000877B0" w:rsidP="000877B0">
            <w:pPr>
              <w:pStyle w:val="ARTBLQTNCategory"/>
            </w:pPr>
            <w:r>
              <w:t>Mixing Sign</w:t>
            </w:r>
          </w:p>
        </w:tc>
        <w:tc>
          <w:tcPr>
            <w:tcW w:w="8079" w:type="dxa"/>
          </w:tcPr>
          <w:p w14:paraId="7D7CC0A6" w14:textId="2E6BBEE0" w:rsidR="000877B0" w:rsidRDefault="00DA6773" w:rsidP="000877B0">
            <w:pPr>
              <w:pStyle w:val="ARTBLQTNText"/>
            </w:pPr>
            <w:r>
              <w:t>T</w:t>
            </w:r>
            <w:r w:rsidR="000877B0">
              <w:t xml:space="preserve">here </w:t>
            </w:r>
            <w:r>
              <w:t xml:space="preserve">is </w:t>
            </w:r>
            <w:r w:rsidR="000877B0">
              <w:t>a mixing sign in the designated mixing area</w:t>
            </w:r>
            <w:r>
              <w:t>.</w:t>
            </w:r>
          </w:p>
        </w:tc>
        <w:tc>
          <w:tcPr>
            <w:tcW w:w="851" w:type="dxa"/>
          </w:tcPr>
          <w:p w14:paraId="35F78B01" w14:textId="77777777" w:rsidR="000877B0" w:rsidRPr="00DF4BFC" w:rsidRDefault="000877B0" w:rsidP="000877B0">
            <w:pPr>
              <w:pStyle w:val="ARTBLQTNTextYesNo"/>
            </w:pPr>
            <w:r w:rsidRPr="00214AB7">
              <w:t>Yes</w:t>
            </w:r>
          </w:p>
        </w:tc>
      </w:tr>
      <w:tr w:rsidR="000877B0" w14:paraId="79BED6FC" w14:textId="77777777" w:rsidTr="002F5FDD">
        <w:tc>
          <w:tcPr>
            <w:tcW w:w="1663" w:type="dxa"/>
          </w:tcPr>
          <w:p w14:paraId="30CED653" w14:textId="77777777" w:rsidR="000877B0" w:rsidRDefault="000877B0" w:rsidP="000877B0">
            <w:pPr>
              <w:pStyle w:val="ARTBLQTNCategory"/>
            </w:pPr>
            <w:r>
              <w:t>Restriction</w:t>
            </w:r>
          </w:p>
        </w:tc>
        <w:tc>
          <w:tcPr>
            <w:tcW w:w="8079" w:type="dxa"/>
          </w:tcPr>
          <w:p w14:paraId="0A010419" w14:textId="4F5E2D88" w:rsidR="000877B0" w:rsidRDefault="00DA6773" w:rsidP="000877B0">
            <w:pPr>
              <w:pStyle w:val="ARTBLQTNText"/>
            </w:pPr>
            <w:r>
              <w:t xml:space="preserve">The </w:t>
            </w:r>
            <w:r w:rsidR="000877B0">
              <w:t xml:space="preserve">chemical application notices </w:t>
            </w:r>
            <w:r>
              <w:t xml:space="preserve">are </w:t>
            </w:r>
            <w:r w:rsidR="000877B0">
              <w:t>ready and available</w:t>
            </w:r>
            <w:r>
              <w:t>.</w:t>
            </w:r>
          </w:p>
        </w:tc>
        <w:tc>
          <w:tcPr>
            <w:tcW w:w="851" w:type="dxa"/>
          </w:tcPr>
          <w:p w14:paraId="6406F3AB" w14:textId="77777777" w:rsidR="000877B0" w:rsidRPr="00DF4BFC" w:rsidRDefault="000877B0" w:rsidP="000877B0">
            <w:pPr>
              <w:pStyle w:val="ARTBLQTNTextYesNo"/>
            </w:pPr>
            <w:r w:rsidRPr="00214AB7">
              <w:t>Yes</w:t>
            </w:r>
          </w:p>
        </w:tc>
      </w:tr>
      <w:tr w:rsidR="000877B0" w14:paraId="0B2A2806" w14:textId="77777777" w:rsidTr="002F5FDD">
        <w:tc>
          <w:tcPr>
            <w:tcW w:w="1663" w:type="dxa"/>
          </w:tcPr>
          <w:p w14:paraId="294A8905" w14:textId="77777777" w:rsidR="000877B0" w:rsidRDefault="000877B0" w:rsidP="000877B0">
            <w:pPr>
              <w:pStyle w:val="ARTBLQTNCategory"/>
            </w:pPr>
            <w:r>
              <w:t xml:space="preserve">Oa2ki Fact </w:t>
            </w:r>
          </w:p>
        </w:tc>
        <w:tc>
          <w:tcPr>
            <w:tcW w:w="8079" w:type="dxa"/>
          </w:tcPr>
          <w:p w14:paraId="2B7747E1" w14:textId="3F0C40AA" w:rsidR="000877B0" w:rsidRDefault="00DA6773" w:rsidP="000877B0">
            <w:pPr>
              <w:pStyle w:val="ARTBLQTNText"/>
            </w:pPr>
            <w:r>
              <w:t>T</w:t>
            </w:r>
            <w:r w:rsidR="000877B0">
              <w:t xml:space="preserve">he </w:t>
            </w:r>
            <w:r w:rsidR="000877B0" w:rsidRPr="00F466DB">
              <w:t xml:space="preserve">Oa2ki Powder/Diatomaceous Earth Fact Sheet </w:t>
            </w:r>
            <w:r>
              <w:t>was</w:t>
            </w:r>
            <w:r w:rsidR="00F7352E" w:rsidRPr="00E22E9B">
              <w:t xml:space="preserve"> available</w:t>
            </w:r>
            <w:r w:rsidR="00E22E9B">
              <w:t>.</w:t>
            </w:r>
            <w:r w:rsidR="00F7352E">
              <w:t xml:space="preserve"> </w:t>
            </w:r>
          </w:p>
        </w:tc>
        <w:tc>
          <w:tcPr>
            <w:tcW w:w="851" w:type="dxa"/>
          </w:tcPr>
          <w:p w14:paraId="1A0D4C05" w14:textId="77777777" w:rsidR="000877B0" w:rsidRPr="00DF4BFC" w:rsidRDefault="000877B0" w:rsidP="000877B0">
            <w:pPr>
              <w:pStyle w:val="ARTBLQTNTextYesNo"/>
            </w:pPr>
            <w:r w:rsidRPr="00214AB7">
              <w:t>Yes</w:t>
            </w:r>
          </w:p>
        </w:tc>
      </w:tr>
      <w:tr w:rsidR="000877B0" w14:paraId="4C0A7791" w14:textId="77777777" w:rsidTr="002F5FDD">
        <w:tc>
          <w:tcPr>
            <w:tcW w:w="1663" w:type="dxa"/>
          </w:tcPr>
          <w:p w14:paraId="6B4E173D" w14:textId="77777777" w:rsidR="000877B0" w:rsidRDefault="000877B0" w:rsidP="000877B0">
            <w:pPr>
              <w:pStyle w:val="ARTBLQTNCategory"/>
            </w:pPr>
            <w:r>
              <w:t>Matrix</w:t>
            </w:r>
          </w:p>
        </w:tc>
        <w:tc>
          <w:tcPr>
            <w:tcW w:w="8079" w:type="dxa"/>
          </w:tcPr>
          <w:p w14:paraId="2DDE6DAE" w14:textId="335A1F8E" w:rsidR="000877B0" w:rsidRDefault="00DA6773" w:rsidP="000877B0">
            <w:pPr>
              <w:pStyle w:val="ARTBLQTNText"/>
            </w:pPr>
            <w:r>
              <w:t>T</w:t>
            </w:r>
            <w:r w:rsidR="000877B0">
              <w:t xml:space="preserve">he chemical/insect </w:t>
            </w:r>
            <w:r>
              <w:t xml:space="preserve">matrix </w:t>
            </w:r>
            <w:r w:rsidR="000877B0">
              <w:t xml:space="preserve">notice </w:t>
            </w:r>
            <w:r>
              <w:t xml:space="preserve">was </w:t>
            </w:r>
            <w:r w:rsidR="000877B0">
              <w:t>available</w:t>
            </w:r>
            <w:r>
              <w:t>.</w:t>
            </w:r>
          </w:p>
        </w:tc>
        <w:tc>
          <w:tcPr>
            <w:tcW w:w="851" w:type="dxa"/>
          </w:tcPr>
          <w:p w14:paraId="4922830D" w14:textId="77777777" w:rsidR="000877B0" w:rsidRPr="00DF4BFC" w:rsidRDefault="000877B0" w:rsidP="000877B0">
            <w:pPr>
              <w:pStyle w:val="ARTBLQTNTextYesNo"/>
            </w:pPr>
            <w:r w:rsidRPr="00214AB7">
              <w:t>Yes</w:t>
            </w:r>
          </w:p>
        </w:tc>
      </w:tr>
      <w:tr w:rsidR="00850BA9" w14:paraId="515E79BE" w14:textId="77777777" w:rsidTr="002F5FDD">
        <w:tc>
          <w:tcPr>
            <w:tcW w:w="10593" w:type="dxa"/>
            <w:gridSpan w:val="3"/>
          </w:tcPr>
          <w:p w14:paraId="4899DA74" w14:textId="77777777" w:rsidR="00850BA9" w:rsidRDefault="00A52DBA" w:rsidP="00A52DBA">
            <w:pPr>
              <w:pStyle w:val="ARTBLQTNHDSub"/>
            </w:pPr>
            <w:r>
              <w:t>Safety Data Sheet Availability</w:t>
            </w:r>
          </w:p>
        </w:tc>
      </w:tr>
      <w:tr w:rsidR="000877B0" w14:paraId="62302A8C" w14:textId="77777777" w:rsidTr="002F5FDD">
        <w:tc>
          <w:tcPr>
            <w:tcW w:w="1663" w:type="dxa"/>
          </w:tcPr>
          <w:p w14:paraId="3071538D" w14:textId="77777777" w:rsidR="000877B0" w:rsidRDefault="000877B0" w:rsidP="000877B0">
            <w:pPr>
              <w:pStyle w:val="ARTBLQTNCategory"/>
            </w:pPr>
            <w:r>
              <w:t>Out/In Locker</w:t>
            </w:r>
          </w:p>
        </w:tc>
        <w:tc>
          <w:tcPr>
            <w:tcW w:w="8079" w:type="dxa"/>
          </w:tcPr>
          <w:p w14:paraId="069F26C9" w14:textId="3A6B26F7" w:rsidR="000877B0" w:rsidRDefault="000877B0" w:rsidP="000877B0">
            <w:pPr>
              <w:pStyle w:val="ARTBLQTNText"/>
            </w:pPr>
            <w:r>
              <w:t xml:space="preserve">All available SDS sheets </w:t>
            </w:r>
            <w:r w:rsidR="00DA6773">
              <w:t xml:space="preserve">were </w:t>
            </w:r>
            <w:r>
              <w:t xml:space="preserve">available inside </w:t>
            </w:r>
            <w:r w:rsidR="009151F3">
              <w:t>or outside</w:t>
            </w:r>
            <w:r>
              <w:t xml:space="preserve"> the pest control locker</w:t>
            </w:r>
            <w:r w:rsidR="00DA6773">
              <w:t>.</w:t>
            </w:r>
          </w:p>
        </w:tc>
        <w:tc>
          <w:tcPr>
            <w:tcW w:w="851" w:type="dxa"/>
          </w:tcPr>
          <w:p w14:paraId="229FA957" w14:textId="77777777" w:rsidR="000877B0" w:rsidRPr="00DF4BFC" w:rsidRDefault="000877B0" w:rsidP="000877B0">
            <w:pPr>
              <w:pStyle w:val="ARTBLQTNTextYesNo"/>
            </w:pPr>
            <w:r w:rsidRPr="00371539">
              <w:t>Yes</w:t>
            </w:r>
          </w:p>
        </w:tc>
      </w:tr>
      <w:tr w:rsidR="000877B0" w14:paraId="597B655B" w14:textId="77777777" w:rsidTr="002F5FDD">
        <w:tc>
          <w:tcPr>
            <w:tcW w:w="1663" w:type="dxa"/>
          </w:tcPr>
          <w:p w14:paraId="6CDD22AF" w14:textId="77777777" w:rsidR="000877B0" w:rsidRDefault="000877B0" w:rsidP="000877B0">
            <w:pPr>
              <w:pStyle w:val="ARTBLQTNCategory"/>
            </w:pPr>
            <w:r>
              <w:t>Hardcopy Folder</w:t>
            </w:r>
          </w:p>
        </w:tc>
        <w:tc>
          <w:tcPr>
            <w:tcW w:w="8079" w:type="dxa"/>
          </w:tcPr>
          <w:p w14:paraId="7A888E01" w14:textId="4D4ED430" w:rsidR="000877B0" w:rsidRDefault="000877B0" w:rsidP="000877B0">
            <w:pPr>
              <w:pStyle w:val="ARTBLQTNText"/>
            </w:pPr>
            <w:r>
              <w:t xml:space="preserve">All </w:t>
            </w:r>
            <w:r w:rsidR="009151F3">
              <w:t>SDS sheets were in the hard copy</w:t>
            </w:r>
            <w:r>
              <w:t xml:space="preserve"> folder</w:t>
            </w:r>
            <w:r w:rsidR="00DA6773">
              <w:t>.</w:t>
            </w:r>
          </w:p>
        </w:tc>
        <w:tc>
          <w:tcPr>
            <w:tcW w:w="851" w:type="dxa"/>
          </w:tcPr>
          <w:p w14:paraId="63BCB512" w14:textId="77777777" w:rsidR="000877B0" w:rsidRPr="00DF4BFC" w:rsidRDefault="000877B0" w:rsidP="000877B0">
            <w:pPr>
              <w:pStyle w:val="ARTBLQTNTextYesNo"/>
            </w:pPr>
            <w:r w:rsidRPr="00371539">
              <w:t>Yes</w:t>
            </w:r>
          </w:p>
        </w:tc>
      </w:tr>
      <w:tr w:rsidR="000877B0" w14:paraId="07D097D8" w14:textId="77777777" w:rsidTr="002F5FDD">
        <w:tc>
          <w:tcPr>
            <w:tcW w:w="1663" w:type="dxa"/>
          </w:tcPr>
          <w:p w14:paraId="6DEC2A86" w14:textId="77777777" w:rsidR="000877B0" w:rsidRPr="00F833E9" w:rsidRDefault="000877B0" w:rsidP="000877B0">
            <w:pPr>
              <w:pStyle w:val="ARTBLQTNCategory"/>
            </w:pPr>
            <w:r>
              <w:t>Medical</w:t>
            </w:r>
          </w:p>
        </w:tc>
        <w:tc>
          <w:tcPr>
            <w:tcW w:w="8079" w:type="dxa"/>
          </w:tcPr>
          <w:p w14:paraId="1828480D" w14:textId="71299131" w:rsidR="000877B0" w:rsidRDefault="000877B0" w:rsidP="000877B0">
            <w:pPr>
              <w:pStyle w:val="ARTBLQTNText"/>
            </w:pPr>
            <w:r>
              <w:t xml:space="preserve">All </w:t>
            </w:r>
            <w:r w:rsidR="00F66592">
              <w:t xml:space="preserve">SDS sheets </w:t>
            </w:r>
            <w:r w:rsidR="009151F3">
              <w:t>were in</w:t>
            </w:r>
            <w:r>
              <w:t xml:space="preserve"> the medical department</w:t>
            </w:r>
            <w:r w:rsidR="00DA6773">
              <w:t>.</w:t>
            </w:r>
          </w:p>
        </w:tc>
        <w:tc>
          <w:tcPr>
            <w:tcW w:w="851" w:type="dxa"/>
          </w:tcPr>
          <w:p w14:paraId="5C60C774" w14:textId="77777777" w:rsidR="000877B0" w:rsidRDefault="000877B0" w:rsidP="000877B0">
            <w:pPr>
              <w:pStyle w:val="ARTBLQTNTextYesNo"/>
            </w:pPr>
            <w:r w:rsidRPr="00371539">
              <w:t>Yes</w:t>
            </w:r>
          </w:p>
        </w:tc>
      </w:tr>
      <w:tr w:rsidR="0004300D" w14:paraId="745DE858" w14:textId="77777777" w:rsidTr="002F5FDD">
        <w:tc>
          <w:tcPr>
            <w:tcW w:w="10593" w:type="dxa"/>
            <w:gridSpan w:val="3"/>
          </w:tcPr>
          <w:p w14:paraId="685DDFC1" w14:textId="40665026" w:rsidR="0004300D" w:rsidRDefault="00E51AAA" w:rsidP="0004300D">
            <w:pPr>
              <w:pStyle w:val="ARTBLQTNHDSub"/>
            </w:pPr>
            <w:r>
              <w:t xml:space="preserve">Large </w:t>
            </w:r>
            <w:r w:rsidR="0004300D">
              <w:t>Sprayer</w:t>
            </w:r>
            <w:r w:rsidR="006B1B15">
              <w:t xml:space="preserve"> </w:t>
            </w:r>
          </w:p>
        </w:tc>
      </w:tr>
      <w:tr w:rsidR="00A57996" w14:paraId="6A3755AD" w14:textId="77777777" w:rsidTr="002F5FDD">
        <w:tc>
          <w:tcPr>
            <w:tcW w:w="1663" w:type="dxa"/>
          </w:tcPr>
          <w:p w14:paraId="79DFB54A" w14:textId="201D4323" w:rsidR="00A57996" w:rsidRPr="00A57996" w:rsidRDefault="00A57996" w:rsidP="000877B0">
            <w:pPr>
              <w:pStyle w:val="ARTBLQTNCategory"/>
            </w:pPr>
            <w:r>
              <w:t>Assembled</w:t>
            </w:r>
          </w:p>
        </w:tc>
        <w:tc>
          <w:tcPr>
            <w:tcW w:w="8079" w:type="dxa"/>
          </w:tcPr>
          <w:p w14:paraId="163ACA87" w14:textId="75FB2FD1" w:rsidR="00A57996" w:rsidRDefault="00A57996" w:rsidP="000877B0">
            <w:pPr>
              <w:pStyle w:val="ARTBLQTNText"/>
            </w:pPr>
            <w:r>
              <w:t xml:space="preserve">Have all sprayers been assembled. </w:t>
            </w:r>
          </w:p>
        </w:tc>
        <w:tc>
          <w:tcPr>
            <w:tcW w:w="851" w:type="dxa"/>
          </w:tcPr>
          <w:p w14:paraId="68784D38" w14:textId="77777777" w:rsidR="00A57996" w:rsidRPr="00B97428" w:rsidRDefault="00A57996" w:rsidP="000877B0">
            <w:pPr>
              <w:pStyle w:val="ARTBLQTNTextYesNo"/>
            </w:pPr>
          </w:p>
        </w:tc>
      </w:tr>
      <w:tr w:rsidR="000877B0" w14:paraId="1CC67367" w14:textId="77777777" w:rsidTr="002F5FDD">
        <w:tc>
          <w:tcPr>
            <w:tcW w:w="1663" w:type="dxa"/>
          </w:tcPr>
          <w:p w14:paraId="51A77420" w14:textId="269D1362" w:rsidR="000877B0" w:rsidRDefault="00F7352E" w:rsidP="000877B0">
            <w:pPr>
              <w:pStyle w:val="ARTBLQTNCategory"/>
            </w:pPr>
            <w:r w:rsidRPr="00A57996">
              <w:t>Quantities</w:t>
            </w:r>
          </w:p>
        </w:tc>
        <w:tc>
          <w:tcPr>
            <w:tcW w:w="8079" w:type="dxa"/>
          </w:tcPr>
          <w:p w14:paraId="201EC8B8" w14:textId="3046C916" w:rsidR="000877B0" w:rsidRDefault="00F66592" w:rsidP="000877B0">
            <w:pPr>
              <w:pStyle w:val="ARTBLQTNText"/>
            </w:pPr>
            <w:r>
              <w:t>E</w:t>
            </w:r>
            <w:r w:rsidR="000877B0">
              <w:t xml:space="preserve">quipment </w:t>
            </w:r>
            <w:r w:rsidR="00F7352E" w:rsidRPr="00A57996">
              <w:t>quantities</w:t>
            </w:r>
            <w:r w:rsidR="00F7352E">
              <w:t xml:space="preserve"> </w:t>
            </w:r>
            <w:r>
              <w:t xml:space="preserve">are </w:t>
            </w:r>
            <w:r w:rsidR="000877B0">
              <w:t>accurately detailed in the IPM log</w:t>
            </w:r>
            <w:r>
              <w:t>.</w:t>
            </w:r>
          </w:p>
        </w:tc>
        <w:tc>
          <w:tcPr>
            <w:tcW w:w="851" w:type="dxa"/>
          </w:tcPr>
          <w:p w14:paraId="5806ED32" w14:textId="77777777" w:rsidR="000877B0" w:rsidRPr="00DF4BFC" w:rsidRDefault="000877B0" w:rsidP="000877B0">
            <w:pPr>
              <w:pStyle w:val="ARTBLQTNTextYesNo"/>
            </w:pPr>
            <w:r w:rsidRPr="00B97428">
              <w:t>Yes</w:t>
            </w:r>
          </w:p>
        </w:tc>
      </w:tr>
      <w:tr w:rsidR="000877B0" w14:paraId="0288E353" w14:textId="77777777" w:rsidTr="002F5FDD">
        <w:tc>
          <w:tcPr>
            <w:tcW w:w="1663" w:type="dxa"/>
          </w:tcPr>
          <w:p w14:paraId="044600E7" w14:textId="77777777" w:rsidR="000877B0" w:rsidRDefault="000877B0" w:rsidP="000877B0">
            <w:pPr>
              <w:pStyle w:val="ARTBLQTNCategory"/>
            </w:pPr>
            <w:r>
              <w:lastRenderedPageBreak/>
              <w:t>Maintained</w:t>
            </w:r>
          </w:p>
        </w:tc>
        <w:tc>
          <w:tcPr>
            <w:tcW w:w="8079" w:type="dxa"/>
          </w:tcPr>
          <w:p w14:paraId="0C9D402A" w14:textId="7FB3D2F5" w:rsidR="000877B0" w:rsidRDefault="000F2B7B" w:rsidP="000877B0">
            <w:pPr>
              <w:pStyle w:val="ARTBLQTNText"/>
            </w:pPr>
            <w:r>
              <w:t>T</w:t>
            </w:r>
            <w:r w:rsidR="000877B0">
              <w:t>he large sprayer</w:t>
            </w:r>
            <w:r>
              <w:t>(s)</w:t>
            </w:r>
            <w:r w:rsidR="000877B0">
              <w:t xml:space="preserve"> </w:t>
            </w:r>
            <w:r w:rsidR="009151F3">
              <w:t>are</w:t>
            </w:r>
            <w:r>
              <w:t xml:space="preserve"> </w:t>
            </w:r>
            <w:r w:rsidR="000877B0">
              <w:t>being correctly maintained</w:t>
            </w:r>
            <w:r>
              <w:t>.</w:t>
            </w:r>
          </w:p>
        </w:tc>
        <w:tc>
          <w:tcPr>
            <w:tcW w:w="851" w:type="dxa"/>
          </w:tcPr>
          <w:p w14:paraId="07B33F1D" w14:textId="77777777" w:rsidR="000877B0" w:rsidRPr="00DF4BFC" w:rsidRDefault="000877B0" w:rsidP="000877B0">
            <w:pPr>
              <w:pStyle w:val="ARTBLQTNTextYesNo"/>
            </w:pPr>
            <w:r w:rsidRPr="00B97428">
              <w:t>Yes</w:t>
            </w:r>
          </w:p>
        </w:tc>
      </w:tr>
      <w:tr w:rsidR="000877B0" w14:paraId="6D98DFE1" w14:textId="77777777" w:rsidTr="002F5FDD">
        <w:tc>
          <w:tcPr>
            <w:tcW w:w="1663" w:type="dxa"/>
          </w:tcPr>
          <w:p w14:paraId="5885ABEF" w14:textId="77777777" w:rsidR="000877B0" w:rsidRDefault="000877B0" w:rsidP="000877B0">
            <w:pPr>
              <w:pStyle w:val="ARTBLQTNCategory"/>
            </w:pPr>
            <w:r>
              <w:t>Yellow Fan Jet</w:t>
            </w:r>
          </w:p>
        </w:tc>
        <w:tc>
          <w:tcPr>
            <w:tcW w:w="8079" w:type="dxa"/>
          </w:tcPr>
          <w:p w14:paraId="1B21E64A" w14:textId="2CCF6487" w:rsidR="000877B0" w:rsidRDefault="009151F3" w:rsidP="000877B0">
            <w:pPr>
              <w:pStyle w:val="ARTBLQTNText"/>
            </w:pPr>
            <w:r>
              <w:t xml:space="preserve">A replacement yellow fan jet tip is </w:t>
            </w:r>
            <w:r w:rsidR="000877B0">
              <w:t>available to service the sprayer</w:t>
            </w:r>
            <w:r w:rsidR="000F2B7B">
              <w:t>.</w:t>
            </w:r>
          </w:p>
        </w:tc>
        <w:tc>
          <w:tcPr>
            <w:tcW w:w="851" w:type="dxa"/>
          </w:tcPr>
          <w:p w14:paraId="7E8C7607" w14:textId="77777777" w:rsidR="000877B0" w:rsidRPr="00DF4BFC" w:rsidRDefault="000877B0" w:rsidP="000877B0">
            <w:pPr>
              <w:pStyle w:val="ARTBLQTNTextYesNo"/>
            </w:pPr>
            <w:r w:rsidRPr="00B97428">
              <w:t>Yes</w:t>
            </w:r>
          </w:p>
        </w:tc>
      </w:tr>
      <w:tr w:rsidR="000877B0" w14:paraId="73C3DB6C" w14:textId="77777777" w:rsidTr="002F5FDD">
        <w:tc>
          <w:tcPr>
            <w:tcW w:w="1663" w:type="dxa"/>
          </w:tcPr>
          <w:p w14:paraId="1CD1A5F7" w14:textId="77777777" w:rsidR="000877B0" w:rsidRDefault="000877B0" w:rsidP="000877B0">
            <w:pPr>
              <w:pStyle w:val="ARTBLQTNCategory"/>
            </w:pPr>
            <w:r>
              <w:t>Pre-Filter</w:t>
            </w:r>
          </w:p>
        </w:tc>
        <w:tc>
          <w:tcPr>
            <w:tcW w:w="8079" w:type="dxa"/>
          </w:tcPr>
          <w:p w14:paraId="31D8A583" w14:textId="0B52B371" w:rsidR="000877B0" w:rsidRDefault="009151F3" w:rsidP="000877B0">
            <w:pPr>
              <w:pStyle w:val="ARTBLQTNText"/>
            </w:pPr>
            <w:r>
              <w:t xml:space="preserve">A replacement pre-filter for the lance-end is </w:t>
            </w:r>
            <w:r w:rsidR="000877B0">
              <w:t>available to service the sprayer</w:t>
            </w:r>
            <w:r w:rsidR="000F2B7B">
              <w:t>.</w:t>
            </w:r>
          </w:p>
        </w:tc>
        <w:tc>
          <w:tcPr>
            <w:tcW w:w="851" w:type="dxa"/>
          </w:tcPr>
          <w:p w14:paraId="5F524F94" w14:textId="77777777" w:rsidR="000877B0" w:rsidRPr="00DF4BFC" w:rsidRDefault="000877B0" w:rsidP="000877B0">
            <w:pPr>
              <w:pStyle w:val="ARTBLQTNTextYesNo"/>
            </w:pPr>
            <w:r w:rsidRPr="00B97428">
              <w:t>Yes</w:t>
            </w:r>
          </w:p>
        </w:tc>
      </w:tr>
      <w:tr w:rsidR="000877B0" w14:paraId="63447FDC" w14:textId="77777777" w:rsidTr="002F5FDD">
        <w:tc>
          <w:tcPr>
            <w:tcW w:w="1663" w:type="dxa"/>
          </w:tcPr>
          <w:p w14:paraId="3BC5A556" w14:textId="77777777" w:rsidR="000877B0" w:rsidRDefault="000877B0" w:rsidP="000877B0">
            <w:pPr>
              <w:pStyle w:val="ARTBLQTNCategory"/>
            </w:pPr>
            <w:r>
              <w:t>Seal Kit</w:t>
            </w:r>
          </w:p>
        </w:tc>
        <w:tc>
          <w:tcPr>
            <w:tcW w:w="8079" w:type="dxa"/>
          </w:tcPr>
          <w:p w14:paraId="2864ABAF" w14:textId="2C095427" w:rsidR="000877B0" w:rsidRDefault="009151F3" w:rsidP="000877B0">
            <w:pPr>
              <w:pStyle w:val="ARTBLQTNText"/>
            </w:pPr>
            <w:r>
              <w:t xml:space="preserve">A replacement seal kit is </w:t>
            </w:r>
            <w:r w:rsidR="000877B0">
              <w:t>available for the sprayer</w:t>
            </w:r>
            <w:r w:rsidR="000F2B7B">
              <w:t>.</w:t>
            </w:r>
          </w:p>
        </w:tc>
        <w:tc>
          <w:tcPr>
            <w:tcW w:w="851" w:type="dxa"/>
          </w:tcPr>
          <w:p w14:paraId="391B3171" w14:textId="77777777" w:rsidR="000877B0" w:rsidRPr="00DF4BFC" w:rsidRDefault="000877B0" w:rsidP="000877B0">
            <w:pPr>
              <w:pStyle w:val="ARTBLQTNTextYesNo"/>
            </w:pPr>
            <w:r w:rsidRPr="00B97428">
              <w:t>Yes</w:t>
            </w:r>
          </w:p>
        </w:tc>
      </w:tr>
      <w:tr w:rsidR="000877B0" w14:paraId="356A135B" w14:textId="77777777" w:rsidTr="002F5FDD">
        <w:tc>
          <w:tcPr>
            <w:tcW w:w="1663" w:type="dxa"/>
          </w:tcPr>
          <w:p w14:paraId="55EA0385" w14:textId="77777777" w:rsidR="000877B0" w:rsidRDefault="000877B0" w:rsidP="000877B0">
            <w:pPr>
              <w:pStyle w:val="ARTBLQTNCategory"/>
            </w:pPr>
            <w:r>
              <w:t>Empty</w:t>
            </w:r>
          </w:p>
        </w:tc>
        <w:tc>
          <w:tcPr>
            <w:tcW w:w="8079" w:type="dxa"/>
          </w:tcPr>
          <w:p w14:paraId="0D95F50A" w14:textId="7A815F44" w:rsidR="000877B0" w:rsidRDefault="000F2B7B" w:rsidP="000877B0">
            <w:pPr>
              <w:pStyle w:val="ARTBLQTNText"/>
            </w:pPr>
            <w:r>
              <w:t>T</w:t>
            </w:r>
            <w:r w:rsidR="000877B0">
              <w:t>he sprayer</w:t>
            </w:r>
            <w:r w:rsidR="0093668C" w:rsidRPr="00A57996">
              <w:t>(s) were</w:t>
            </w:r>
            <w:r w:rsidR="00A57996">
              <w:t>/</w:t>
            </w:r>
            <w:r>
              <w:t xml:space="preserve">was </w:t>
            </w:r>
            <w:r w:rsidR="000877B0">
              <w:t>empty</w:t>
            </w:r>
            <w:r>
              <w:t xml:space="preserve"> </w:t>
            </w:r>
            <w:r w:rsidRPr="0093668C">
              <w:rPr>
                <w:strike/>
              </w:rPr>
              <w:t>and available</w:t>
            </w:r>
            <w:r>
              <w:t xml:space="preserve"> at the time of </w:t>
            </w:r>
            <w:r w:rsidR="009151F3">
              <w:t xml:space="preserve">the </w:t>
            </w:r>
            <w:r>
              <w:t>audit.</w:t>
            </w:r>
          </w:p>
        </w:tc>
        <w:tc>
          <w:tcPr>
            <w:tcW w:w="851" w:type="dxa"/>
          </w:tcPr>
          <w:p w14:paraId="4CE62D71" w14:textId="77777777" w:rsidR="000877B0" w:rsidRPr="00DF4BFC" w:rsidRDefault="000877B0" w:rsidP="000877B0">
            <w:pPr>
              <w:pStyle w:val="ARTBLQTNTextYesNo"/>
            </w:pPr>
            <w:r w:rsidRPr="00B97428">
              <w:t>Yes</w:t>
            </w:r>
          </w:p>
        </w:tc>
      </w:tr>
      <w:tr w:rsidR="000877B0" w14:paraId="78398040" w14:textId="77777777" w:rsidTr="002F5FDD">
        <w:tc>
          <w:tcPr>
            <w:tcW w:w="1663" w:type="dxa"/>
          </w:tcPr>
          <w:p w14:paraId="41755297" w14:textId="77777777" w:rsidR="000877B0" w:rsidRDefault="000877B0" w:rsidP="000877B0">
            <w:pPr>
              <w:pStyle w:val="ARTBLQTNCategory"/>
            </w:pPr>
            <w:r>
              <w:t>Decompressed</w:t>
            </w:r>
          </w:p>
        </w:tc>
        <w:tc>
          <w:tcPr>
            <w:tcW w:w="8079" w:type="dxa"/>
          </w:tcPr>
          <w:p w14:paraId="4CEE3E1A" w14:textId="769DE698" w:rsidR="000877B0" w:rsidRDefault="000F2B7B" w:rsidP="000877B0">
            <w:pPr>
              <w:pStyle w:val="ARTBLQTNText"/>
            </w:pPr>
            <w:r>
              <w:t>T</w:t>
            </w:r>
            <w:r w:rsidR="000877B0">
              <w:t>he sprayer</w:t>
            </w:r>
            <w:r w:rsidR="0093668C" w:rsidRPr="00A57996">
              <w:t>(s) were</w:t>
            </w:r>
            <w:r w:rsidR="00A57996">
              <w:t>/</w:t>
            </w:r>
            <w:r>
              <w:t xml:space="preserve">was </w:t>
            </w:r>
            <w:r w:rsidR="009151F3">
              <w:t xml:space="preserve">found </w:t>
            </w:r>
            <w:r w:rsidR="000877B0">
              <w:t>depressurised</w:t>
            </w:r>
            <w:r>
              <w:t xml:space="preserve"> </w:t>
            </w:r>
            <w:r w:rsidR="009151F3">
              <w:t>during</w:t>
            </w:r>
            <w:r>
              <w:t xml:space="preserve"> </w:t>
            </w:r>
            <w:r w:rsidR="009151F3">
              <w:t xml:space="preserve">the </w:t>
            </w:r>
            <w:r>
              <w:t>audit.</w:t>
            </w:r>
          </w:p>
        </w:tc>
        <w:tc>
          <w:tcPr>
            <w:tcW w:w="851" w:type="dxa"/>
          </w:tcPr>
          <w:p w14:paraId="6AD13DB7" w14:textId="77777777" w:rsidR="000877B0" w:rsidRPr="00DF4BFC" w:rsidRDefault="000877B0" w:rsidP="000877B0">
            <w:pPr>
              <w:pStyle w:val="ARTBLQTNTextYesNo"/>
            </w:pPr>
            <w:r w:rsidRPr="00B97428">
              <w:t>Yes</w:t>
            </w:r>
          </w:p>
        </w:tc>
      </w:tr>
      <w:tr w:rsidR="00E51AAA" w14:paraId="2476D97E" w14:textId="77777777" w:rsidTr="002F5FDD">
        <w:tc>
          <w:tcPr>
            <w:tcW w:w="10593" w:type="dxa"/>
            <w:gridSpan w:val="3"/>
          </w:tcPr>
          <w:p w14:paraId="50FA114F" w14:textId="099519BE" w:rsidR="00E51AAA" w:rsidRPr="00DF4BFC" w:rsidRDefault="000F2B7B" w:rsidP="00E51AAA">
            <w:pPr>
              <w:pStyle w:val="ARTBLQTNHDSub"/>
            </w:pPr>
            <w:r>
              <w:t>Hand</w:t>
            </w:r>
            <w:r w:rsidR="00E51AAA">
              <w:t xml:space="preserve"> Sprayer</w:t>
            </w:r>
          </w:p>
        </w:tc>
      </w:tr>
      <w:tr w:rsidR="000F2B7B" w14:paraId="38D72462" w14:textId="77777777" w:rsidTr="002F5FDD">
        <w:tc>
          <w:tcPr>
            <w:tcW w:w="1663" w:type="dxa"/>
          </w:tcPr>
          <w:p w14:paraId="7E828FC9" w14:textId="3A6340B8" w:rsidR="0093668C" w:rsidRPr="0090472E" w:rsidRDefault="0093668C" w:rsidP="000F2B7B">
            <w:pPr>
              <w:pStyle w:val="ARTBLQTNCategory"/>
            </w:pPr>
            <w:r w:rsidRPr="0090472E">
              <w:t>Quantities</w:t>
            </w:r>
          </w:p>
        </w:tc>
        <w:tc>
          <w:tcPr>
            <w:tcW w:w="8079" w:type="dxa"/>
          </w:tcPr>
          <w:p w14:paraId="71D30A20" w14:textId="5C74365E" w:rsidR="000F2B7B" w:rsidRPr="0090472E" w:rsidRDefault="000F2B7B" w:rsidP="000F2B7B">
            <w:pPr>
              <w:pStyle w:val="ARTBLQTNText"/>
            </w:pPr>
            <w:r w:rsidRPr="0090472E">
              <w:t>Equipment</w:t>
            </w:r>
            <w:r w:rsidR="0093668C" w:rsidRPr="0090472E">
              <w:t xml:space="preserve"> </w:t>
            </w:r>
            <w:r w:rsidR="0090472E" w:rsidRPr="0090472E">
              <w:t>quantities are</w:t>
            </w:r>
            <w:r w:rsidRPr="0090472E">
              <w:t xml:space="preserve"> being accurately detailed in the IPM log.</w:t>
            </w:r>
          </w:p>
        </w:tc>
        <w:tc>
          <w:tcPr>
            <w:tcW w:w="851" w:type="dxa"/>
          </w:tcPr>
          <w:p w14:paraId="4838746C" w14:textId="77777777" w:rsidR="000F2B7B" w:rsidRPr="00DF4BFC" w:rsidRDefault="000F2B7B" w:rsidP="000F2B7B">
            <w:pPr>
              <w:pStyle w:val="ARTBLQTNTextYesNo"/>
            </w:pPr>
            <w:r w:rsidRPr="00F4526C">
              <w:t>Yes</w:t>
            </w:r>
          </w:p>
        </w:tc>
      </w:tr>
      <w:tr w:rsidR="000F2B7B" w14:paraId="0E212969" w14:textId="77777777" w:rsidTr="002F5FDD">
        <w:tc>
          <w:tcPr>
            <w:tcW w:w="1663" w:type="dxa"/>
          </w:tcPr>
          <w:p w14:paraId="309B9294" w14:textId="77777777" w:rsidR="000F2B7B" w:rsidRDefault="000F2B7B" w:rsidP="000F2B7B">
            <w:pPr>
              <w:pStyle w:val="ARTBLQTNCategory"/>
            </w:pPr>
            <w:r>
              <w:t>Maintenance</w:t>
            </w:r>
          </w:p>
        </w:tc>
        <w:tc>
          <w:tcPr>
            <w:tcW w:w="8079" w:type="dxa"/>
          </w:tcPr>
          <w:p w14:paraId="5B52FC79" w14:textId="6DC4D6A4" w:rsidR="000F2B7B" w:rsidRDefault="000F2B7B" w:rsidP="000F2B7B">
            <w:pPr>
              <w:pStyle w:val="ARTBLQTNText"/>
            </w:pPr>
            <w:r>
              <w:t xml:space="preserve">The hand sprayer(s) </w:t>
            </w:r>
            <w:r w:rsidR="009151F3">
              <w:t>are</w:t>
            </w:r>
            <w:r>
              <w:t xml:space="preserve"> being correctly maintained.</w:t>
            </w:r>
          </w:p>
        </w:tc>
        <w:tc>
          <w:tcPr>
            <w:tcW w:w="851" w:type="dxa"/>
          </w:tcPr>
          <w:p w14:paraId="19AC9D74" w14:textId="77777777" w:rsidR="000F2B7B" w:rsidRPr="00DF4BFC" w:rsidRDefault="000F2B7B" w:rsidP="000F2B7B">
            <w:pPr>
              <w:pStyle w:val="ARTBLQTNTextYesNo"/>
            </w:pPr>
            <w:r w:rsidRPr="00F4526C">
              <w:t>Yes</w:t>
            </w:r>
          </w:p>
        </w:tc>
      </w:tr>
      <w:tr w:rsidR="000F2B7B" w14:paraId="29E904D4" w14:textId="77777777" w:rsidTr="002F5FDD">
        <w:tc>
          <w:tcPr>
            <w:tcW w:w="1663" w:type="dxa"/>
          </w:tcPr>
          <w:p w14:paraId="293E5273" w14:textId="77777777" w:rsidR="000F2B7B" w:rsidRDefault="000F2B7B" w:rsidP="000F2B7B">
            <w:pPr>
              <w:pStyle w:val="ARTBLQTNCategory"/>
            </w:pPr>
            <w:r>
              <w:t>Empty</w:t>
            </w:r>
          </w:p>
        </w:tc>
        <w:tc>
          <w:tcPr>
            <w:tcW w:w="8079" w:type="dxa"/>
          </w:tcPr>
          <w:p w14:paraId="56EDCD2F" w14:textId="03473154" w:rsidR="000F2B7B" w:rsidRPr="0090472E" w:rsidRDefault="000F2B7B" w:rsidP="000F2B7B">
            <w:pPr>
              <w:pStyle w:val="ARTBLQTNText"/>
            </w:pPr>
            <w:r w:rsidRPr="0090472E">
              <w:t>The sprayer</w:t>
            </w:r>
            <w:r w:rsidR="0093668C" w:rsidRPr="0090472E">
              <w:t>(s) were</w:t>
            </w:r>
            <w:r w:rsidR="0090472E" w:rsidRPr="0090472E">
              <w:t>/</w:t>
            </w:r>
            <w:r w:rsidRPr="0090472E">
              <w:t xml:space="preserve">was empty and available at the time of </w:t>
            </w:r>
            <w:r w:rsidR="009151F3" w:rsidRPr="0090472E">
              <w:t xml:space="preserve">the </w:t>
            </w:r>
            <w:r w:rsidRPr="0090472E">
              <w:t>audit.</w:t>
            </w:r>
            <w:r w:rsidR="0090472E">
              <w:t xml:space="preserve"> </w:t>
            </w:r>
            <w:r w:rsidR="0090472E" w:rsidRPr="0012525D">
              <w:rPr>
                <w:rStyle w:val="ATBLPinkHidden"/>
              </w:rPr>
              <w:t>In the training we only teach that the large sprayer should be emptied if contains Cimetrol. If the hand sprayer is used with a fogging liquid this is okay</w:t>
            </w:r>
            <w:r w:rsidR="0090472E">
              <w:rPr>
                <w:rStyle w:val="ATBLPinkHidden"/>
              </w:rPr>
              <w:t>?</w:t>
            </w:r>
          </w:p>
        </w:tc>
        <w:tc>
          <w:tcPr>
            <w:tcW w:w="851" w:type="dxa"/>
          </w:tcPr>
          <w:p w14:paraId="7BE561E2" w14:textId="77777777" w:rsidR="000F2B7B" w:rsidRPr="00DF4BFC" w:rsidRDefault="000F2B7B" w:rsidP="000F2B7B">
            <w:pPr>
              <w:pStyle w:val="ARTBLQTNTextYesNo"/>
            </w:pPr>
            <w:r w:rsidRPr="00F4526C">
              <w:t>Yes</w:t>
            </w:r>
          </w:p>
        </w:tc>
      </w:tr>
      <w:tr w:rsidR="000F2B7B" w14:paraId="4135A8A0" w14:textId="77777777" w:rsidTr="002F5FDD">
        <w:tc>
          <w:tcPr>
            <w:tcW w:w="1663" w:type="dxa"/>
          </w:tcPr>
          <w:p w14:paraId="6B6AF7E1" w14:textId="77777777" w:rsidR="000F2B7B" w:rsidRDefault="000F2B7B" w:rsidP="000F2B7B">
            <w:pPr>
              <w:pStyle w:val="ARTBLQTNCategory"/>
            </w:pPr>
            <w:r>
              <w:t>Decompressed</w:t>
            </w:r>
          </w:p>
        </w:tc>
        <w:tc>
          <w:tcPr>
            <w:tcW w:w="8079" w:type="dxa"/>
          </w:tcPr>
          <w:p w14:paraId="01B45BCB" w14:textId="22388193" w:rsidR="000F2B7B" w:rsidRPr="0090472E" w:rsidRDefault="000F2B7B" w:rsidP="000F2B7B">
            <w:pPr>
              <w:pStyle w:val="ARTBLQTNText"/>
            </w:pPr>
            <w:r w:rsidRPr="0090472E">
              <w:t>The sprayer</w:t>
            </w:r>
            <w:r w:rsidR="0093668C" w:rsidRPr="0090472E">
              <w:t>(s) were</w:t>
            </w:r>
            <w:r w:rsidR="0090472E" w:rsidRPr="0090472E">
              <w:t>/</w:t>
            </w:r>
            <w:r w:rsidRPr="0090472E">
              <w:t xml:space="preserve">was </w:t>
            </w:r>
            <w:r w:rsidR="009151F3" w:rsidRPr="0090472E">
              <w:t xml:space="preserve">found </w:t>
            </w:r>
            <w:r w:rsidRPr="0090472E">
              <w:t xml:space="preserve">depressurised </w:t>
            </w:r>
            <w:r w:rsidR="009151F3" w:rsidRPr="0090472E">
              <w:t>during</w:t>
            </w:r>
            <w:r w:rsidRPr="0090472E">
              <w:t xml:space="preserve"> </w:t>
            </w:r>
            <w:r w:rsidR="009151F3" w:rsidRPr="0090472E">
              <w:t xml:space="preserve">the </w:t>
            </w:r>
            <w:r w:rsidRPr="0090472E">
              <w:t>audit.</w:t>
            </w:r>
          </w:p>
        </w:tc>
        <w:tc>
          <w:tcPr>
            <w:tcW w:w="851" w:type="dxa"/>
          </w:tcPr>
          <w:p w14:paraId="7F322155" w14:textId="77777777" w:rsidR="000F2B7B" w:rsidRPr="00DF4BFC" w:rsidRDefault="000F2B7B" w:rsidP="000F2B7B">
            <w:pPr>
              <w:pStyle w:val="ARTBLQTNTextYesNo"/>
            </w:pPr>
            <w:r w:rsidRPr="00F4526C">
              <w:t>Yes</w:t>
            </w:r>
          </w:p>
        </w:tc>
      </w:tr>
      <w:tr w:rsidR="00F466DB" w14:paraId="176F2002" w14:textId="77777777" w:rsidTr="002F5FDD">
        <w:tc>
          <w:tcPr>
            <w:tcW w:w="10593" w:type="dxa"/>
            <w:gridSpan w:val="3"/>
          </w:tcPr>
          <w:p w14:paraId="4292DE83" w14:textId="77777777" w:rsidR="00F466DB" w:rsidRPr="00DF4BFC" w:rsidRDefault="00F466DB" w:rsidP="00F466DB">
            <w:pPr>
              <w:pStyle w:val="ARTBLQTNHDSub"/>
            </w:pPr>
            <w:r>
              <w:t>ULV Foggers</w:t>
            </w:r>
          </w:p>
        </w:tc>
      </w:tr>
      <w:tr w:rsidR="000877B0" w14:paraId="2F51DF7E" w14:textId="77777777" w:rsidTr="002F5FDD">
        <w:tc>
          <w:tcPr>
            <w:tcW w:w="1663" w:type="dxa"/>
          </w:tcPr>
          <w:p w14:paraId="1D2BAD18" w14:textId="632990EB" w:rsidR="000877B0" w:rsidRDefault="0090472E" w:rsidP="000877B0">
            <w:pPr>
              <w:pStyle w:val="ARTBLQTNCategory"/>
            </w:pPr>
            <w:r w:rsidRPr="0090472E">
              <w:t>Quantities</w:t>
            </w:r>
          </w:p>
        </w:tc>
        <w:tc>
          <w:tcPr>
            <w:tcW w:w="8079" w:type="dxa"/>
          </w:tcPr>
          <w:p w14:paraId="2F9C2652" w14:textId="122CFABA" w:rsidR="000877B0" w:rsidRDefault="009151F3" w:rsidP="000877B0">
            <w:pPr>
              <w:pStyle w:val="ARTBLQTNText"/>
            </w:pPr>
            <w:r>
              <w:t xml:space="preserve">Equipment </w:t>
            </w:r>
            <w:r w:rsidR="0090472E">
              <w:t>quantities</w:t>
            </w:r>
            <w:r>
              <w:t xml:space="preserve"> </w:t>
            </w:r>
            <w:r w:rsidR="0090472E">
              <w:t>are</w:t>
            </w:r>
            <w:r>
              <w:t xml:space="preserve"> accurately recorded</w:t>
            </w:r>
            <w:r w:rsidR="000877B0">
              <w:t xml:space="preserve"> in the IPM log</w:t>
            </w:r>
            <w:r w:rsidR="000F2B7B">
              <w:t>.</w:t>
            </w:r>
          </w:p>
        </w:tc>
        <w:tc>
          <w:tcPr>
            <w:tcW w:w="851" w:type="dxa"/>
          </w:tcPr>
          <w:p w14:paraId="1476DEE6" w14:textId="77777777" w:rsidR="000877B0" w:rsidRPr="00DF4BFC" w:rsidRDefault="000877B0" w:rsidP="000877B0">
            <w:pPr>
              <w:pStyle w:val="ARTBLQTNTextYesNo"/>
            </w:pPr>
            <w:r w:rsidRPr="00160105">
              <w:t>Yes</w:t>
            </w:r>
          </w:p>
        </w:tc>
      </w:tr>
      <w:tr w:rsidR="000877B0" w14:paraId="11824C31" w14:textId="77777777" w:rsidTr="002F5FDD">
        <w:tc>
          <w:tcPr>
            <w:tcW w:w="1663" w:type="dxa"/>
          </w:tcPr>
          <w:p w14:paraId="72F7B89E" w14:textId="77777777" w:rsidR="000877B0" w:rsidRDefault="000877B0" w:rsidP="000877B0">
            <w:pPr>
              <w:pStyle w:val="ARTBLQTNCategory"/>
            </w:pPr>
            <w:r>
              <w:t>Maintenance</w:t>
            </w:r>
          </w:p>
        </w:tc>
        <w:tc>
          <w:tcPr>
            <w:tcW w:w="8079" w:type="dxa"/>
          </w:tcPr>
          <w:p w14:paraId="2472690E" w14:textId="3549348B" w:rsidR="000877B0" w:rsidRDefault="000F2B7B" w:rsidP="000877B0">
            <w:pPr>
              <w:pStyle w:val="ARTBLQTNText"/>
            </w:pPr>
            <w:r>
              <w:t xml:space="preserve">The fogger(s) </w:t>
            </w:r>
            <w:r w:rsidR="0093668C" w:rsidRPr="0090472E">
              <w:t>were</w:t>
            </w:r>
            <w:r w:rsidR="0090472E">
              <w:t>/</w:t>
            </w:r>
            <w:proofErr w:type="spellStart"/>
            <w:r w:rsidR="0090472E">
              <w:t>was</w:t>
            </w:r>
            <w:proofErr w:type="spellEnd"/>
            <w:r w:rsidR="0093668C">
              <w:t xml:space="preserve"> </w:t>
            </w:r>
            <w:r w:rsidR="009151F3">
              <w:t>are</w:t>
            </w:r>
            <w:r>
              <w:t xml:space="preserve"> being correctly maintained.</w:t>
            </w:r>
          </w:p>
        </w:tc>
        <w:tc>
          <w:tcPr>
            <w:tcW w:w="851" w:type="dxa"/>
          </w:tcPr>
          <w:p w14:paraId="5435080A" w14:textId="77777777" w:rsidR="000877B0" w:rsidRPr="00DF4BFC" w:rsidRDefault="000877B0" w:rsidP="000877B0">
            <w:pPr>
              <w:pStyle w:val="ARTBLQTNTextYesNo"/>
            </w:pPr>
            <w:r w:rsidRPr="00160105">
              <w:t>Yes</w:t>
            </w:r>
          </w:p>
        </w:tc>
      </w:tr>
      <w:tr w:rsidR="000877B0" w14:paraId="4B7BBF40" w14:textId="77777777" w:rsidTr="002F5FDD">
        <w:tc>
          <w:tcPr>
            <w:tcW w:w="1663" w:type="dxa"/>
          </w:tcPr>
          <w:p w14:paraId="4EB19E22" w14:textId="77777777" w:rsidR="000877B0" w:rsidRDefault="000877B0" w:rsidP="000877B0">
            <w:pPr>
              <w:pStyle w:val="ARTBLQTNCategory"/>
            </w:pPr>
            <w:r>
              <w:t>Empty</w:t>
            </w:r>
          </w:p>
        </w:tc>
        <w:tc>
          <w:tcPr>
            <w:tcW w:w="8079" w:type="dxa"/>
          </w:tcPr>
          <w:p w14:paraId="0F0C703F" w14:textId="33FC4D13" w:rsidR="000877B0" w:rsidRDefault="000F2B7B" w:rsidP="000877B0">
            <w:pPr>
              <w:pStyle w:val="ARTBLQTNText"/>
            </w:pPr>
            <w:r>
              <w:t>T</w:t>
            </w:r>
            <w:r w:rsidR="000877B0">
              <w:t xml:space="preserve">he </w:t>
            </w:r>
            <w:r w:rsidR="000877B0" w:rsidRPr="0090472E">
              <w:t>fogger</w:t>
            </w:r>
            <w:r w:rsidR="0093668C" w:rsidRPr="0090472E">
              <w:t>(s) were</w:t>
            </w:r>
            <w:r w:rsidR="0090472E" w:rsidRPr="0090472E">
              <w:t>/</w:t>
            </w:r>
            <w:r>
              <w:t xml:space="preserve">was </w:t>
            </w:r>
            <w:r w:rsidR="000877B0">
              <w:t>empty</w:t>
            </w:r>
            <w:r>
              <w:t xml:space="preserve"> and available at the time of </w:t>
            </w:r>
            <w:r w:rsidR="009151F3">
              <w:t xml:space="preserve">the </w:t>
            </w:r>
            <w:r>
              <w:t>audit.</w:t>
            </w:r>
            <w:r w:rsidR="0090472E">
              <w:t xml:space="preserve"> </w:t>
            </w:r>
            <w:r w:rsidR="0090472E" w:rsidRPr="0012525D">
              <w:rPr>
                <w:rStyle w:val="ATBLPinkHidden"/>
              </w:rPr>
              <w:t>Does not need to be emptied</w:t>
            </w:r>
          </w:p>
        </w:tc>
        <w:tc>
          <w:tcPr>
            <w:tcW w:w="851" w:type="dxa"/>
          </w:tcPr>
          <w:p w14:paraId="6B3AD7F5" w14:textId="77777777" w:rsidR="000877B0" w:rsidRPr="00DF4BFC" w:rsidRDefault="000877B0" w:rsidP="000877B0">
            <w:pPr>
              <w:pStyle w:val="ARTBLQTNTextYesNo"/>
            </w:pPr>
            <w:r w:rsidRPr="00160105">
              <w:t>Yes</w:t>
            </w:r>
          </w:p>
        </w:tc>
      </w:tr>
      <w:tr w:rsidR="000877B0" w14:paraId="64C20704" w14:textId="77777777" w:rsidTr="002F5FDD">
        <w:tc>
          <w:tcPr>
            <w:tcW w:w="1663" w:type="dxa"/>
          </w:tcPr>
          <w:p w14:paraId="6564CDCB" w14:textId="77777777" w:rsidR="000877B0" w:rsidRDefault="000877B0" w:rsidP="000877B0">
            <w:pPr>
              <w:pStyle w:val="ARTBLQTNCategory"/>
            </w:pPr>
            <w:r>
              <w:t>Base</w:t>
            </w:r>
          </w:p>
        </w:tc>
        <w:tc>
          <w:tcPr>
            <w:tcW w:w="8079" w:type="dxa"/>
          </w:tcPr>
          <w:p w14:paraId="6737D2E3" w14:textId="56B3CC50" w:rsidR="000877B0" w:rsidRDefault="000F2B7B" w:rsidP="000877B0">
            <w:pPr>
              <w:pStyle w:val="ARTBLQTNText"/>
            </w:pPr>
            <w:r>
              <w:t>T</w:t>
            </w:r>
            <w:r w:rsidR="000877B0">
              <w:t xml:space="preserve">he base </w:t>
            </w:r>
            <w:r>
              <w:t xml:space="preserve">was </w:t>
            </w:r>
            <w:r w:rsidR="000877B0">
              <w:t>connected</w:t>
            </w:r>
            <w:r>
              <w:t xml:space="preserve"> and available.</w:t>
            </w:r>
          </w:p>
        </w:tc>
        <w:tc>
          <w:tcPr>
            <w:tcW w:w="851" w:type="dxa"/>
          </w:tcPr>
          <w:p w14:paraId="63A24F1D" w14:textId="77777777" w:rsidR="000877B0" w:rsidRPr="00DF4BFC" w:rsidRDefault="000877B0" w:rsidP="000877B0">
            <w:pPr>
              <w:pStyle w:val="ARTBLQTNTextYesNo"/>
            </w:pPr>
            <w:r w:rsidRPr="00160105">
              <w:t>Yes</w:t>
            </w:r>
          </w:p>
        </w:tc>
      </w:tr>
      <w:tr w:rsidR="00F466DB" w14:paraId="04893E29" w14:textId="77777777" w:rsidTr="002F5FDD">
        <w:tc>
          <w:tcPr>
            <w:tcW w:w="10593" w:type="dxa"/>
            <w:gridSpan w:val="3"/>
          </w:tcPr>
          <w:p w14:paraId="02940B7C" w14:textId="77777777" w:rsidR="00F466DB" w:rsidRPr="00DF4BFC" w:rsidRDefault="00F466DB" w:rsidP="00F466DB">
            <w:pPr>
              <w:pStyle w:val="ARTBLQTNHDSub"/>
            </w:pPr>
            <w:r>
              <w:t>Gel Gun</w:t>
            </w:r>
          </w:p>
        </w:tc>
      </w:tr>
      <w:tr w:rsidR="000877B0" w14:paraId="480DFF31" w14:textId="77777777" w:rsidTr="002F5FDD">
        <w:tc>
          <w:tcPr>
            <w:tcW w:w="1663" w:type="dxa"/>
          </w:tcPr>
          <w:p w14:paraId="20226186" w14:textId="1BCEE617" w:rsidR="000877B0" w:rsidRDefault="0090472E" w:rsidP="000877B0">
            <w:pPr>
              <w:pStyle w:val="ARTBLQTNCategory"/>
            </w:pPr>
            <w:r w:rsidRPr="0090472E">
              <w:t>Quantities</w:t>
            </w:r>
          </w:p>
        </w:tc>
        <w:tc>
          <w:tcPr>
            <w:tcW w:w="8079" w:type="dxa"/>
          </w:tcPr>
          <w:p w14:paraId="620405BE" w14:textId="2D6FB1BF" w:rsidR="000877B0" w:rsidRDefault="000F2B7B" w:rsidP="000877B0">
            <w:pPr>
              <w:pStyle w:val="ARTBLQTNText"/>
            </w:pPr>
            <w:r>
              <w:t xml:space="preserve">The gel gun equipment </w:t>
            </w:r>
            <w:r w:rsidR="0090472E">
              <w:t>quantities are</w:t>
            </w:r>
            <w:r>
              <w:t xml:space="preserve"> being accurately detailed in the IPM log.</w:t>
            </w:r>
          </w:p>
        </w:tc>
        <w:tc>
          <w:tcPr>
            <w:tcW w:w="851" w:type="dxa"/>
          </w:tcPr>
          <w:p w14:paraId="4F5D4432" w14:textId="77777777" w:rsidR="000877B0" w:rsidRPr="00DF4BFC" w:rsidRDefault="000877B0" w:rsidP="000877B0">
            <w:pPr>
              <w:pStyle w:val="ARTBLQTNTextYesNo"/>
            </w:pPr>
            <w:r w:rsidRPr="004D5EC3">
              <w:t>Yes</w:t>
            </w:r>
          </w:p>
        </w:tc>
      </w:tr>
      <w:tr w:rsidR="000877B0" w14:paraId="45D0A66A" w14:textId="77777777" w:rsidTr="002F5FDD">
        <w:tc>
          <w:tcPr>
            <w:tcW w:w="1663" w:type="dxa"/>
          </w:tcPr>
          <w:p w14:paraId="5C03CA26" w14:textId="77777777" w:rsidR="000877B0" w:rsidRDefault="000877B0" w:rsidP="000877B0">
            <w:pPr>
              <w:pStyle w:val="ARTBLQTNCategory"/>
            </w:pPr>
            <w:r>
              <w:t>Maintenance</w:t>
            </w:r>
          </w:p>
        </w:tc>
        <w:tc>
          <w:tcPr>
            <w:tcW w:w="8079" w:type="dxa"/>
          </w:tcPr>
          <w:p w14:paraId="186EFB5C" w14:textId="5126BFF2" w:rsidR="000877B0" w:rsidRDefault="000F2B7B" w:rsidP="000877B0">
            <w:pPr>
              <w:pStyle w:val="ARTBLQTNText"/>
            </w:pPr>
            <w:r>
              <w:t xml:space="preserve">The </w:t>
            </w:r>
            <w:r w:rsidR="0093668C" w:rsidRPr="0090472E">
              <w:t>gel gun(s)</w:t>
            </w:r>
            <w:r w:rsidR="0093668C">
              <w:t xml:space="preserve"> </w:t>
            </w:r>
            <w:r w:rsidR="009151F3">
              <w:t>are</w:t>
            </w:r>
            <w:r>
              <w:t xml:space="preserve"> being correctly maintained.</w:t>
            </w:r>
          </w:p>
        </w:tc>
        <w:tc>
          <w:tcPr>
            <w:tcW w:w="851" w:type="dxa"/>
          </w:tcPr>
          <w:p w14:paraId="74ADACF2" w14:textId="77777777" w:rsidR="000877B0" w:rsidRPr="00DF4BFC" w:rsidRDefault="000877B0" w:rsidP="000877B0">
            <w:pPr>
              <w:pStyle w:val="ARTBLQTNTextYesNo"/>
            </w:pPr>
            <w:r w:rsidRPr="004D5EC3">
              <w:t>Yes</w:t>
            </w:r>
          </w:p>
        </w:tc>
      </w:tr>
      <w:tr w:rsidR="000877B0" w14:paraId="1E526971" w14:textId="77777777" w:rsidTr="002F5FDD">
        <w:tc>
          <w:tcPr>
            <w:tcW w:w="1663" w:type="dxa"/>
          </w:tcPr>
          <w:p w14:paraId="708D1CED" w14:textId="77777777" w:rsidR="000877B0" w:rsidRDefault="000877B0" w:rsidP="000877B0">
            <w:pPr>
              <w:pStyle w:val="ARTBLQTNCategory"/>
            </w:pPr>
            <w:r>
              <w:t>Needles</w:t>
            </w:r>
          </w:p>
        </w:tc>
        <w:tc>
          <w:tcPr>
            <w:tcW w:w="8079" w:type="dxa"/>
          </w:tcPr>
          <w:p w14:paraId="709BA9EE" w14:textId="1007AFA8" w:rsidR="000877B0" w:rsidRDefault="000F2B7B" w:rsidP="000877B0">
            <w:pPr>
              <w:pStyle w:val="ARTBLQTNText"/>
            </w:pPr>
            <w:r>
              <w:t>T</w:t>
            </w:r>
            <w:r w:rsidR="000877B0">
              <w:t xml:space="preserve">here </w:t>
            </w:r>
            <w:r>
              <w:t xml:space="preserve">were </w:t>
            </w:r>
            <w:r w:rsidR="000877B0">
              <w:t>sufficient replacement needles for the gel gun</w:t>
            </w:r>
            <w:r>
              <w:t>.</w:t>
            </w:r>
          </w:p>
        </w:tc>
        <w:tc>
          <w:tcPr>
            <w:tcW w:w="851" w:type="dxa"/>
          </w:tcPr>
          <w:p w14:paraId="1ED2F6CA" w14:textId="77777777" w:rsidR="000877B0" w:rsidRPr="00DF4BFC" w:rsidRDefault="000877B0" w:rsidP="000877B0">
            <w:pPr>
              <w:pStyle w:val="ARTBLQTNTextYesNo"/>
            </w:pPr>
            <w:r w:rsidRPr="004D5EC3">
              <w:t>Yes</w:t>
            </w:r>
          </w:p>
        </w:tc>
      </w:tr>
      <w:tr w:rsidR="00F466DB" w14:paraId="5CF5C07E" w14:textId="77777777" w:rsidTr="002F5FDD">
        <w:tc>
          <w:tcPr>
            <w:tcW w:w="10593" w:type="dxa"/>
            <w:gridSpan w:val="3"/>
          </w:tcPr>
          <w:p w14:paraId="5AA3E785" w14:textId="77777777" w:rsidR="00F466DB" w:rsidRPr="00DF4BFC" w:rsidRDefault="00F466DB" w:rsidP="00F466DB">
            <w:pPr>
              <w:pStyle w:val="ARTBLQTNHDSub"/>
            </w:pPr>
            <w:r>
              <w:t>Birchmeier DR5 Duster</w:t>
            </w:r>
          </w:p>
        </w:tc>
      </w:tr>
      <w:tr w:rsidR="000F2B7B" w14:paraId="392252AE" w14:textId="77777777" w:rsidTr="002F5FDD">
        <w:tc>
          <w:tcPr>
            <w:tcW w:w="1663" w:type="dxa"/>
          </w:tcPr>
          <w:p w14:paraId="31EAA58C" w14:textId="062A5426" w:rsidR="000F2B7B" w:rsidRDefault="0090472E" w:rsidP="000F2B7B">
            <w:pPr>
              <w:pStyle w:val="ARTBLQTNCategory"/>
            </w:pPr>
            <w:r w:rsidRPr="0090472E">
              <w:t>Quantities</w:t>
            </w:r>
          </w:p>
        </w:tc>
        <w:tc>
          <w:tcPr>
            <w:tcW w:w="8079" w:type="dxa"/>
          </w:tcPr>
          <w:p w14:paraId="11DDBDFC" w14:textId="6C967A16" w:rsidR="000F2B7B" w:rsidRDefault="000F2B7B" w:rsidP="000F2B7B">
            <w:pPr>
              <w:pStyle w:val="ARTBLQTNText"/>
            </w:pPr>
            <w:r>
              <w:t xml:space="preserve">The duster equipment </w:t>
            </w:r>
            <w:r w:rsidR="0090472E">
              <w:t>quantities</w:t>
            </w:r>
            <w:r>
              <w:t xml:space="preserve"> </w:t>
            </w:r>
            <w:r w:rsidR="0090472E">
              <w:t>are</w:t>
            </w:r>
            <w:r>
              <w:t xml:space="preserve"> being accurately detailed in the IPM log.</w:t>
            </w:r>
          </w:p>
        </w:tc>
        <w:tc>
          <w:tcPr>
            <w:tcW w:w="851" w:type="dxa"/>
          </w:tcPr>
          <w:p w14:paraId="02CE2306" w14:textId="27B16BF0" w:rsidR="000F2B7B" w:rsidRPr="002D7435" w:rsidRDefault="000F2B7B" w:rsidP="000F2B7B">
            <w:pPr>
              <w:pStyle w:val="ARTBLQTNTextYesNo"/>
            </w:pPr>
            <w:r>
              <w:t>Yes</w:t>
            </w:r>
          </w:p>
        </w:tc>
      </w:tr>
      <w:tr w:rsidR="000F2B7B" w14:paraId="34D66A09" w14:textId="77777777" w:rsidTr="002F5FDD">
        <w:tc>
          <w:tcPr>
            <w:tcW w:w="1663" w:type="dxa"/>
          </w:tcPr>
          <w:p w14:paraId="5AE6802F" w14:textId="77777777" w:rsidR="000F2B7B" w:rsidRDefault="000F2B7B" w:rsidP="000F2B7B">
            <w:pPr>
              <w:pStyle w:val="ARTBLQTNCategory"/>
            </w:pPr>
            <w:r>
              <w:t>Maintained</w:t>
            </w:r>
          </w:p>
        </w:tc>
        <w:tc>
          <w:tcPr>
            <w:tcW w:w="8079" w:type="dxa"/>
          </w:tcPr>
          <w:p w14:paraId="57D05FD1" w14:textId="1C34C070" w:rsidR="000F2B7B" w:rsidRDefault="000F2B7B" w:rsidP="000F2B7B">
            <w:pPr>
              <w:pStyle w:val="ARTBLQTNText"/>
            </w:pPr>
            <w:r>
              <w:t>The compression duster is being well-maintained.</w:t>
            </w:r>
          </w:p>
        </w:tc>
        <w:tc>
          <w:tcPr>
            <w:tcW w:w="851" w:type="dxa"/>
          </w:tcPr>
          <w:p w14:paraId="6FF8BF79" w14:textId="77777777" w:rsidR="000F2B7B" w:rsidRPr="00DF4BFC" w:rsidRDefault="000F2B7B" w:rsidP="000F2B7B">
            <w:pPr>
              <w:pStyle w:val="ARTBLQTNTextYesNo"/>
            </w:pPr>
            <w:r w:rsidRPr="002D7435">
              <w:t>Yes</w:t>
            </w:r>
          </w:p>
        </w:tc>
      </w:tr>
      <w:tr w:rsidR="000F2B7B" w14:paraId="488648CC" w14:textId="77777777" w:rsidTr="002F5FDD">
        <w:tc>
          <w:tcPr>
            <w:tcW w:w="1663" w:type="dxa"/>
          </w:tcPr>
          <w:p w14:paraId="20AEB676" w14:textId="77777777" w:rsidR="000F2B7B" w:rsidRDefault="000F2B7B" w:rsidP="000F2B7B">
            <w:pPr>
              <w:pStyle w:val="ARTBLQTNCategory"/>
            </w:pPr>
            <w:r>
              <w:t>Wet</w:t>
            </w:r>
          </w:p>
        </w:tc>
        <w:tc>
          <w:tcPr>
            <w:tcW w:w="8079" w:type="dxa"/>
          </w:tcPr>
          <w:p w14:paraId="699A8283" w14:textId="124B337F" w:rsidR="000F2B7B" w:rsidRDefault="000F2B7B" w:rsidP="000F2B7B">
            <w:pPr>
              <w:pStyle w:val="ARTBLQTNText"/>
            </w:pPr>
            <w:r>
              <w:t>The compression duster was dry.</w:t>
            </w:r>
          </w:p>
        </w:tc>
        <w:tc>
          <w:tcPr>
            <w:tcW w:w="851" w:type="dxa"/>
          </w:tcPr>
          <w:p w14:paraId="678DDDE3" w14:textId="77777777" w:rsidR="000F2B7B" w:rsidRPr="00DF4BFC" w:rsidRDefault="000F2B7B" w:rsidP="000F2B7B">
            <w:pPr>
              <w:pStyle w:val="ARTBLQTNTextYesNo"/>
            </w:pPr>
            <w:r w:rsidRPr="002D7435">
              <w:t>Yes</w:t>
            </w:r>
          </w:p>
        </w:tc>
      </w:tr>
      <w:tr w:rsidR="000F2B7B" w14:paraId="3852E43E" w14:textId="77777777" w:rsidTr="002F5FDD">
        <w:tc>
          <w:tcPr>
            <w:tcW w:w="10593" w:type="dxa"/>
            <w:gridSpan w:val="3"/>
          </w:tcPr>
          <w:p w14:paraId="62A39333" w14:textId="77777777" w:rsidR="000F2B7B" w:rsidRPr="00DF4BFC" w:rsidRDefault="000F2B7B" w:rsidP="000F2B7B">
            <w:pPr>
              <w:pStyle w:val="ARTBLQTNHDSub"/>
            </w:pPr>
            <w:r>
              <w:t>Electric Duster</w:t>
            </w:r>
          </w:p>
        </w:tc>
      </w:tr>
      <w:tr w:rsidR="000F2B7B" w14:paraId="1EC093B6" w14:textId="77777777" w:rsidTr="002F5FDD">
        <w:tc>
          <w:tcPr>
            <w:tcW w:w="1663" w:type="dxa"/>
          </w:tcPr>
          <w:p w14:paraId="3A5B48F6" w14:textId="6DBC8F92" w:rsidR="000F2B7B" w:rsidRDefault="0090472E" w:rsidP="000F2B7B">
            <w:pPr>
              <w:pStyle w:val="ARTBLQTNCategory"/>
            </w:pPr>
            <w:r w:rsidRPr="0090472E">
              <w:t>Quantities</w:t>
            </w:r>
          </w:p>
        </w:tc>
        <w:tc>
          <w:tcPr>
            <w:tcW w:w="8079" w:type="dxa"/>
          </w:tcPr>
          <w:p w14:paraId="5B0AE3DA" w14:textId="32C91F64" w:rsidR="000F2B7B" w:rsidRDefault="000F2B7B" w:rsidP="000F2B7B">
            <w:pPr>
              <w:pStyle w:val="ARTBLQTNText"/>
            </w:pPr>
            <w:r>
              <w:t xml:space="preserve">The electric duster equipment </w:t>
            </w:r>
            <w:r w:rsidR="0090472E">
              <w:t>quantities are</w:t>
            </w:r>
            <w:r>
              <w:t xml:space="preserve"> being accurately detailed in the IPM log.</w:t>
            </w:r>
          </w:p>
        </w:tc>
        <w:tc>
          <w:tcPr>
            <w:tcW w:w="851" w:type="dxa"/>
          </w:tcPr>
          <w:p w14:paraId="4BD3FDE8" w14:textId="77A1A1C1" w:rsidR="000F2B7B" w:rsidRPr="001B41EB" w:rsidRDefault="000F2B7B" w:rsidP="000F2B7B">
            <w:pPr>
              <w:pStyle w:val="ARTBLQTNTextYesNo"/>
            </w:pPr>
            <w:r>
              <w:t>Yes</w:t>
            </w:r>
          </w:p>
        </w:tc>
      </w:tr>
      <w:tr w:rsidR="000F2B7B" w14:paraId="3D9DC3E8" w14:textId="77777777" w:rsidTr="002F5FDD">
        <w:tc>
          <w:tcPr>
            <w:tcW w:w="1663" w:type="dxa"/>
          </w:tcPr>
          <w:p w14:paraId="5F0AFAC2" w14:textId="77777777" w:rsidR="000F2B7B" w:rsidRDefault="000F2B7B" w:rsidP="000F2B7B">
            <w:pPr>
              <w:pStyle w:val="ARTBLQTNCategory"/>
            </w:pPr>
            <w:r>
              <w:t>Maintained</w:t>
            </w:r>
          </w:p>
        </w:tc>
        <w:tc>
          <w:tcPr>
            <w:tcW w:w="8079" w:type="dxa"/>
          </w:tcPr>
          <w:p w14:paraId="4342D552" w14:textId="5628FBF9" w:rsidR="000F2B7B" w:rsidRDefault="000F2B7B" w:rsidP="000F2B7B">
            <w:pPr>
              <w:pStyle w:val="ARTBLQTNText"/>
            </w:pPr>
            <w:r>
              <w:t xml:space="preserve">The </w:t>
            </w:r>
            <w:r w:rsidR="00696BDB">
              <w:t>electric</w:t>
            </w:r>
            <w:r>
              <w:t xml:space="preserve"> duster is being well-maintained.</w:t>
            </w:r>
          </w:p>
        </w:tc>
        <w:tc>
          <w:tcPr>
            <w:tcW w:w="851" w:type="dxa"/>
          </w:tcPr>
          <w:p w14:paraId="75FE7364" w14:textId="77777777" w:rsidR="000F2B7B" w:rsidRPr="00DF4BFC" w:rsidRDefault="000F2B7B" w:rsidP="000F2B7B">
            <w:pPr>
              <w:pStyle w:val="ARTBLQTNTextYesNo"/>
            </w:pPr>
            <w:r w:rsidRPr="001B41EB">
              <w:t>Yes</w:t>
            </w:r>
          </w:p>
        </w:tc>
      </w:tr>
      <w:tr w:rsidR="000F2B7B" w14:paraId="7DF0DD92" w14:textId="77777777" w:rsidTr="002F5FDD">
        <w:tc>
          <w:tcPr>
            <w:tcW w:w="1663" w:type="dxa"/>
          </w:tcPr>
          <w:p w14:paraId="6871696E" w14:textId="77777777" w:rsidR="000F2B7B" w:rsidRDefault="000F2B7B" w:rsidP="000F2B7B">
            <w:pPr>
              <w:pStyle w:val="ARTBLQTNCategory"/>
            </w:pPr>
            <w:r>
              <w:t>Storage Cap</w:t>
            </w:r>
          </w:p>
        </w:tc>
        <w:tc>
          <w:tcPr>
            <w:tcW w:w="8079" w:type="dxa"/>
          </w:tcPr>
          <w:p w14:paraId="61E68C1B" w14:textId="2F45E723" w:rsidR="000F2B7B" w:rsidRDefault="00696BDB" w:rsidP="000F2B7B">
            <w:pPr>
              <w:pStyle w:val="ARTBLQTNText"/>
            </w:pPr>
            <w:r>
              <w:t>T</w:t>
            </w:r>
            <w:r w:rsidR="000F2B7B">
              <w:t xml:space="preserve">he storage </w:t>
            </w:r>
            <w:r w:rsidR="009151F3">
              <w:t xml:space="preserve">cap </w:t>
            </w:r>
            <w:r w:rsidR="006B1B15" w:rsidRPr="0090472E">
              <w:t>was</w:t>
            </w:r>
            <w:r w:rsidR="006B1B15">
              <w:t xml:space="preserve"> </w:t>
            </w:r>
            <w:r w:rsidR="009151F3">
              <w:t xml:space="preserve">on the duster </w:t>
            </w:r>
            <w:r w:rsidR="0090472E" w:rsidRPr="0090472E">
              <w:t>when not in use.</w:t>
            </w:r>
          </w:p>
        </w:tc>
        <w:tc>
          <w:tcPr>
            <w:tcW w:w="851" w:type="dxa"/>
          </w:tcPr>
          <w:p w14:paraId="6499DE45" w14:textId="77777777" w:rsidR="000F2B7B" w:rsidRPr="00DF4BFC" w:rsidRDefault="000F2B7B" w:rsidP="000F2B7B">
            <w:pPr>
              <w:pStyle w:val="ARTBLQTNTextYesNo"/>
            </w:pPr>
            <w:r w:rsidRPr="001B41EB">
              <w:t>Yes</w:t>
            </w:r>
          </w:p>
        </w:tc>
      </w:tr>
      <w:tr w:rsidR="000F2B7B" w14:paraId="3C296160" w14:textId="77777777" w:rsidTr="002F5FDD">
        <w:tc>
          <w:tcPr>
            <w:tcW w:w="10593" w:type="dxa"/>
            <w:gridSpan w:val="3"/>
          </w:tcPr>
          <w:p w14:paraId="1C712872" w14:textId="7D79D07E" w:rsidR="000F2B7B" w:rsidRPr="00DF4BFC" w:rsidRDefault="000F2B7B" w:rsidP="000F2B7B">
            <w:pPr>
              <w:pStyle w:val="ARTBLQTNHDSub"/>
            </w:pPr>
            <w:r>
              <w:t>Personal Protective Equipment</w:t>
            </w:r>
            <w:r w:rsidR="002B702B">
              <w:t xml:space="preserve"> </w:t>
            </w:r>
          </w:p>
        </w:tc>
      </w:tr>
      <w:tr w:rsidR="000F2B7B" w14:paraId="7E542A04" w14:textId="77777777" w:rsidTr="002F5FDD">
        <w:tc>
          <w:tcPr>
            <w:tcW w:w="1663" w:type="dxa"/>
          </w:tcPr>
          <w:p w14:paraId="1A89700D" w14:textId="7568AE8A" w:rsidR="000F2B7B" w:rsidRPr="00E53F69" w:rsidRDefault="0090472E" w:rsidP="000F2B7B">
            <w:pPr>
              <w:pStyle w:val="ARTBLQTNCategory"/>
            </w:pPr>
            <w:r>
              <w:t xml:space="preserve">Quantities </w:t>
            </w:r>
          </w:p>
        </w:tc>
        <w:tc>
          <w:tcPr>
            <w:tcW w:w="8079" w:type="dxa"/>
          </w:tcPr>
          <w:p w14:paraId="259C63D6" w14:textId="623CBE84" w:rsidR="000F2B7B" w:rsidRDefault="000F2B7B" w:rsidP="000F2B7B">
            <w:pPr>
              <w:pStyle w:val="ARTBLQTNText"/>
            </w:pPr>
            <w:r>
              <w:t xml:space="preserve">Adequate stock </w:t>
            </w:r>
            <w:r w:rsidR="0090472E">
              <w:t>quantities</w:t>
            </w:r>
            <w:r>
              <w:t xml:space="preserve"> of personal protective equipment and filters </w:t>
            </w:r>
            <w:r w:rsidR="00696BDB">
              <w:t xml:space="preserve">were </w:t>
            </w:r>
            <w:r>
              <w:t>available</w:t>
            </w:r>
            <w:r w:rsidR="00696BDB">
              <w:t>.</w:t>
            </w:r>
          </w:p>
        </w:tc>
        <w:tc>
          <w:tcPr>
            <w:tcW w:w="851" w:type="dxa"/>
          </w:tcPr>
          <w:p w14:paraId="7BAEDCA9" w14:textId="77777777" w:rsidR="000F2B7B" w:rsidRPr="00DF4BFC" w:rsidRDefault="000F2B7B" w:rsidP="000F2B7B">
            <w:pPr>
              <w:pStyle w:val="ARTBLQTNTextYesNo"/>
            </w:pPr>
            <w:r w:rsidRPr="00796E53">
              <w:t>Yes</w:t>
            </w:r>
          </w:p>
        </w:tc>
      </w:tr>
      <w:tr w:rsidR="000F2B7B" w14:paraId="3CF6194D" w14:textId="77777777" w:rsidTr="002F5FDD">
        <w:tc>
          <w:tcPr>
            <w:tcW w:w="1663" w:type="dxa"/>
          </w:tcPr>
          <w:p w14:paraId="7DDCC792" w14:textId="77777777" w:rsidR="000F2B7B" w:rsidRPr="00E53F69" w:rsidRDefault="000F2B7B" w:rsidP="000F2B7B">
            <w:pPr>
              <w:pStyle w:val="ARTBLQTNCategory"/>
            </w:pPr>
            <w:r>
              <w:t>Compliance</w:t>
            </w:r>
          </w:p>
        </w:tc>
        <w:tc>
          <w:tcPr>
            <w:tcW w:w="8079" w:type="dxa"/>
          </w:tcPr>
          <w:p w14:paraId="19E13071" w14:textId="12A4BC29" w:rsidR="000F2B7B" w:rsidRDefault="00696BDB" w:rsidP="000F2B7B">
            <w:pPr>
              <w:pStyle w:val="ARTBLQTNText"/>
            </w:pPr>
            <w:r>
              <w:t>T</w:t>
            </w:r>
            <w:r w:rsidR="000F2B7B">
              <w:t xml:space="preserve">he PPE </w:t>
            </w:r>
            <w:r>
              <w:t xml:space="preserve">standards were </w:t>
            </w:r>
            <w:r w:rsidR="000F2B7B">
              <w:t xml:space="preserve">compliant </w:t>
            </w:r>
            <w:r>
              <w:t xml:space="preserve">with IPM Best Practice and </w:t>
            </w:r>
            <w:r w:rsidR="000F2B7B">
              <w:t>the Nutrastat IPM Plan</w:t>
            </w:r>
            <w:r>
              <w:t>.</w:t>
            </w:r>
          </w:p>
        </w:tc>
        <w:tc>
          <w:tcPr>
            <w:tcW w:w="851" w:type="dxa"/>
          </w:tcPr>
          <w:p w14:paraId="6F0C1107" w14:textId="77777777" w:rsidR="000F2B7B" w:rsidRPr="00DF4BFC" w:rsidRDefault="000F2B7B" w:rsidP="000F2B7B">
            <w:pPr>
              <w:pStyle w:val="ARTBLQTNTextYesNo"/>
            </w:pPr>
            <w:r w:rsidRPr="00796E53">
              <w:t>Yes</w:t>
            </w:r>
          </w:p>
        </w:tc>
      </w:tr>
      <w:tr w:rsidR="000F2B7B" w14:paraId="4681A643" w14:textId="77777777" w:rsidTr="002F5FDD">
        <w:tc>
          <w:tcPr>
            <w:tcW w:w="1663" w:type="dxa"/>
          </w:tcPr>
          <w:p w14:paraId="48357E35" w14:textId="77777777" w:rsidR="000F2B7B" w:rsidRPr="00E53F69" w:rsidRDefault="000F2B7B" w:rsidP="000F2B7B">
            <w:pPr>
              <w:pStyle w:val="ARTBLQTNCategory"/>
            </w:pPr>
            <w:r>
              <w:t>Maintained</w:t>
            </w:r>
          </w:p>
        </w:tc>
        <w:tc>
          <w:tcPr>
            <w:tcW w:w="8079" w:type="dxa"/>
          </w:tcPr>
          <w:p w14:paraId="47378BEC" w14:textId="320A4D7A" w:rsidR="000F2B7B" w:rsidRDefault="00696BDB" w:rsidP="000F2B7B">
            <w:pPr>
              <w:pStyle w:val="ARTBLQTNText"/>
            </w:pPr>
            <w:r>
              <w:t xml:space="preserve">The </w:t>
            </w:r>
            <w:r w:rsidR="000F2B7B">
              <w:t xml:space="preserve">PPE </w:t>
            </w:r>
            <w:r>
              <w:t xml:space="preserve">was </w:t>
            </w:r>
            <w:r w:rsidR="000F2B7B">
              <w:t>clean and well-maintained</w:t>
            </w:r>
            <w:r>
              <w:t>.</w:t>
            </w:r>
          </w:p>
        </w:tc>
        <w:tc>
          <w:tcPr>
            <w:tcW w:w="851" w:type="dxa"/>
          </w:tcPr>
          <w:p w14:paraId="38FFC051" w14:textId="77777777" w:rsidR="000F2B7B" w:rsidRPr="00DF4BFC" w:rsidRDefault="000F2B7B" w:rsidP="000F2B7B">
            <w:pPr>
              <w:pStyle w:val="ARTBLQTNTextYesNo"/>
            </w:pPr>
            <w:r w:rsidRPr="00796E53">
              <w:t>Yes</w:t>
            </w:r>
          </w:p>
        </w:tc>
      </w:tr>
      <w:tr w:rsidR="000F2B7B" w14:paraId="1B09A8AD" w14:textId="77777777" w:rsidTr="002F5FDD">
        <w:tc>
          <w:tcPr>
            <w:tcW w:w="1663" w:type="dxa"/>
          </w:tcPr>
          <w:p w14:paraId="76D43313" w14:textId="77777777" w:rsidR="000F2B7B" w:rsidRPr="00E53F69" w:rsidRDefault="000F2B7B" w:rsidP="000F2B7B">
            <w:pPr>
              <w:pStyle w:val="ARTBLQTNCategory"/>
            </w:pPr>
            <w:r>
              <w:t>Separate</w:t>
            </w:r>
          </w:p>
        </w:tc>
        <w:tc>
          <w:tcPr>
            <w:tcW w:w="8079" w:type="dxa"/>
          </w:tcPr>
          <w:p w14:paraId="45B85ED5" w14:textId="77028F47" w:rsidR="000F2B7B" w:rsidRDefault="00696BDB" w:rsidP="000F2B7B">
            <w:pPr>
              <w:pStyle w:val="ARTBLQTNText"/>
            </w:pPr>
            <w:r>
              <w:t>T</w:t>
            </w:r>
            <w:r w:rsidR="000F2B7B">
              <w:t xml:space="preserve">he PPE </w:t>
            </w:r>
            <w:r>
              <w:t xml:space="preserve">is </w:t>
            </w:r>
            <w:r w:rsidR="000F2B7B">
              <w:t>being stored separately from the chemicals</w:t>
            </w:r>
            <w:r>
              <w:t xml:space="preserve"> to prevent contamination.</w:t>
            </w:r>
          </w:p>
        </w:tc>
        <w:tc>
          <w:tcPr>
            <w:tcW w:w="851" w:type="dxa"/>
          </w:tcPr>
          <w:p w14:paraId="4D1ADFD4" w14:textId="77777777" w:rsidR="000F2B7B" w:rsidRPr="00DF4BFC" w:rsidRDefault="000F2B7B" w:rsidP="000F2B7B">
            <w:pPr>
              <w:pStyle w:val="ARTBLQTNTextYesNo"/>
            </w:pPr>
            <w:r w:rsidRPr="00796E53">
              <w:t>Yes</w:t>
            </w:r>
          </w:p>
        </w:tc>
      </w:tr>
      <w:tr w:rsidR="000F2B7B" w14:paraId="694FF4DF" w14:textId="77777777" w:rsidTr="002F5FDD">
        <w:tc>
          <w:tcPr>
            <w:tcW w:w="10593" w:type="dxa"/>
            <w:gridSpan w:val="3"/>
          </w:tcPr>
          <w:p w14:paraId="5C98B476" w14:textId="77777777" w:rsidR="000F2B7B" w:rsidRPr="00DF4BFC" w:rsidRDefault="000F2B7B" w:rsidP="000F2B7B">
            <w:pPr>
              <w:pStyle w:val="ARTBLQTNHDSub"/>
            </w:pPr>
            <w:r>
              <w:t>Rodent Traps and Attractant</w:t>
            </w:r>
          </w:p>
        </w:tc>
      </w:tr>
      <w:tr w:rsidR="000F2B7B" w14:paraId="7E6D14AF" w14:textId="77777777" w:rsidTr="002F5FDD">
        <w:tc>
          <w:tcPr>
            <w:tcW w:w="1663" w:type="dxa"/>
          </w:tcPr>
          <w:p w14:paraId="3B71FF54" w14:textId="37812EFF" w:rsidR="000F2B7B" w:rsidRPr="00E53F69" w:rsidRDefault="00F10113" w:rsidP="000F2B7B">
            <w:pPr>
              <w:pStyle w:val="ARTBLQTNCategory"/>
            </w:pPr>
            <w:r>
              <w:t>Quantities</w:t>
            </w:r>
            <w:r w:rsidR="000F2B7B">
              <w:t>: Rat</w:t>
            </w:r>
          </w:p>
        </w:tc>
        <w:tc>
          <w:tcPr>
            <w:tcW w:w="8079" w:type="dxa"/>
          </w:tcPr>
          <w:p w14:paraId="1F5D1E12" w14:textId="7BB3284E" w:rsidR="000F2B7B" w:rsidRDefault="000F2B7B" w:rsidP="000F2B7B">
            <w:pPr>
              <w:pStyle w:val="ARTBLQTNText"/>
            </w:pPr>
            <w:r>
              <w:t xml:space="preserve">Adequate stock </w:t>
            </w:r>
            <w:r w:rsidR="00F10113">
              <w:t>quantities</w:t>
            </w:r>
            <w:r>
              <w:t xml:space="preserve"> </w:t>
            </w:r>
            <w:r w:rsidR="00F10113">
              <w:t>are</w:t>
            </w:r>
            <w:r w:rsidR="00696BDB">
              <w:t xml:space="preserve"> </w:t>
            </w:r>
            <w:r>
              <w:t>available</w:t>
            </w:r>
            <w:r w:rsidR="00696BDB">
              <w:t>.</w:t>
            </w:r>
          </w:p>
        </w:tc>
        <w:tc>
          <w:tcPr>
            <w:tcW w:w="851" w:type="dxa"/>
          </w:tcPr>
          <w:p w14:paraId="5257693C" w14:textId="77777777" w:rsidR="000F2B7B" w:rsidRPr="00DF4BFC" w:rsidRDefault="000F2B7B" w:rsidP="000F2B7B">
            <w:pPr>
              <w:pStyle w:val="ARTBLQTNTextYesNo"/>
            </w:pPr>
            <w:r w:rsidRPr="00365005">
              <w:t>Yes</w:t>
            </w:r>
          </w:p>
        </w:tc>
      </w:tr>
      <w:tr w:rsidR="000F2B7B" w14:paraId="1CC89C1D" w14:textId="77777777" w:rsidTr="002F5FDD">
        <w:tc>
          <w:tcPr>
            <w:tcW w:w="1663" w:type="dxa"/>
          </w:tcPr>
          <w:p w14:paraId="39BF8160" w14:textId="77C5BFE4" w:rsidR="000F2B7B" w:rsidRPr="00E53F69" w:rsidRDefault="00F10113" w:rsidP="000F2B7B">
            <w:pPr>
              <w:pStyle w:val="ARTBLQTNCategory"/>
            </w:pPr>
            <w:r>
              <w:t>Quantities</w:t>
            </w:r>
            <w:r w:rsidR="000F2B7B">
              <w:t>: Mouse</w:t>
            </w:r>
          </w:p>
        </w:tc>
        <w:tc>
          <w:tcPr>
            <w:tcW w:w="8079" w:type="dxa"/>
          </w:tcPr>
          <w:p w14:paraId="02D306D6" w14:textId="4760E091" w:rsidR="000F2B7B" w:rsidRDefault="00696BDB" w:rsidP="000F2B7B">
            <w:pPr>
              <w:pStyle w:val="ARTBLQTNText"/>
            </w:pPr>
            <w:r>
              <w:t xml:space="preserve">Adequate stock </w:t>
            </w:r>
            <w:r w:rsidR="00F10113">
              <w:t>quantities</w:t>
            </w:r>
            <w:r>
              <w:t xml:space="preserve"> </w:t>
            </w:r>
            <w:r w:rsidR="00F10113">
              <w:t>are</w:t>
            </w:r>
            <w:r>
              <w:t xml:space="preserve"> available.</w:t>
            </w:r>
          </w:p>
        </w:tc>
        <w:tc>
          <w:tcPr>
            <w:tcW w:w="851" w:type="dxa"/>
          </w:tcPr>
          <w:p w14:paraId="74B9F3BD" w14:textId="77777777" w:rsidR="000F2B7B" w:rsidRPr="00DF4BFC" w:rsidRDefault="000F2B7B" w:rsidP="000F2B7B">
            <w:pPr>
              <w:pStyle w:val="ARTBLQTNTextYesNo"/>
            </w:pPr>
            <w:r w:rsidRPr="00365005">
              <w:t>Yes</w:t>
            </w:r>
          </w:p>
        </w:tc>
      </w:tr>
      <w:tr w:rsidR="000F2B7B" w14:paraId="737F4271" w14:textId="77777777" w:rsidTr="002F5FDD">
        <w:tc>
          <w:tcPr>
            <w:tcW w:w="1663" w:type="dxa"/>
          </w:tcPr>
          <w:p w14:paraId="5719D814" w14:textId="77777777" w:rsidR="000F2B7B" w:rsidRPr="00E53F69" w:rsidRDefault="000F2B7B" w:rsidP="000F2B7B">
            <w:pPr>
              <w:pStyle w:val="ARTBLQTNCategory"/>
            </w:pPr>
            <w:r>
              <w:t>Attractant</w:t>
            </w:r>
          </w:p>
        </w:tc>
        <w:tc>
          <w:tcPr>
            <w:tcW w:w="8079" w:type="dxa"/>
          </w:tcPr>
          <w:p w14:paraId="1583656A" w14:textId="053F7C14" w:rsidR="000F2B7B" w:rsidRDefault="00696BDB" w:rsidP="000F2B7B">
            <w:pPr>
              <w:pStyle w:val="ARTBLQTNText"/>
            </w:pPr>
            <w:r>
              <w:t>T</w:t>
            </w:r>
            <w:r w:rsidR="000F2B7B">
              <w:t xml:space="preserve">here </w:t>
            </w:r>
            <w:r w:rsidR="009151F3">
              <w:t xml:space="preserve">is </w:t>
            </w:r>
            <w:r w:rsidR="000F2B7B">
              <w:t xml:space="preserve">a tube of </w:t>
            </w:r>
            <w:r>
              <w:t xml:space="preserve">Romax </w:t>
            </w:r>
            <w:r w:rsidR="000F2B7B">
              <w:t xml:space="preserve">rodent attractant in the pest locker, and it </w:t>
            </w:r>
            <w:r>
              <w:t xml:space="preserve">is </w:t>
            </w:r>
            <w:r w:rsidR="000F2B7B">
              <w:t>in date</w:t>
            </w:r>
            <w:r>
              <w:t>.</w:t>
            </w:r>
          </w:p>
        </w:tc>
        <w:tc>
          <w:tcPr>
            <w:tcW w:w="851" w:type="dxa"/>
          </w:tcPr>
          <w:p w14:paraId="6CD6476E" w14:textId="77777777" w:rsidR="000F2B7B" w:rsidRPr="00DF4BFC" w:rsidRDefault="000F2B7B" w:rsidP="000F2B7B">
            <w:pPr>
              <w:pStyle w:val="ARTBLQTNTextYesNo"/>
            </w:pPr>
            <w:r w:rsidRPr="00365005">
              <w:t>Yes</w:t>
            </w:r>
          </w:p>
        </w:tc>
      </w:tr>
      <w:tr w:rsidR="000F2B7B" w14:paraId="434F5FD0" w14:textId="77777777" w:rsidTr="002F5FDD">
        <w:tc>
          <w:tcPr>
            <w:tcW w:w="10593" w:type="dxa"/>
            <w:gridSpan w:val="3"/>
          </w:tcPr>
          <w:p w14:paraId="7424D013" w14:textId="3F761B71" w:rsidR="000F2B7B" w:rsidRPr="00DF4BFC" w:rsidRDefault="000F2B7B" w:rsidP="000F2B7B">
            <w:pPr>
              <w:pStyle w:val="ARTBLQTNHDSub"/>
            </w:pPr>
            <w:r>
              <w:t>Stock Levels</w:t>
            </w:r>
            <w:r w:rsidR="001C596F">
              <w:t xml:space="preserve"> </w:t>
            </w:r>
          </w:p>
        </w:tc>
      </w:tr>
      <w:tr w:rsidR="000F2B7B" w14:paraId="0DB6F931" w14:textId="77777777" w:rsidTr="002F5FDD">
        <w:tc>
          <w:tcPr>
            <w:tcW w:w="1663" w:type="dxa"/>
          </w:tcPr>
          <w:p w14:paraId="571B9297" w14:textId="77777777" w:rsidR="000F2B7B" w:rsidRPr="00E53F69" w:rsidRDefault="000F2B7B" w:rsidP="000F2B7B">
            <w:pPr>
              <w:pStyle w:val="ARTBLQTNCategory"/>
            </w:pPr>
            <w:r>
              <w:t>Chemicals</w:t>
            </w:r>
          </w:p>
        </w:tc>
        <w:tc>
          <w:tcPr>
            <w:tcW w:w="8079" w:type="dxa"/>
          </w:tcPr>
          <w:p w14:paraId="57D39780" w14:textId="7C696BFC" w:rsidR="000F2B7B" w:rsidRDefault="00696BDB" w:rsidP="000F2B7B">
            <w:pPr>
              <w:pStyle w:val="ARTBLQTNText"/>
            </w:pPr>
            <w:r>
              <w:t>C</w:t>
            </w:r>
            <w:r w:rsidR="000F2B7B">
              <w:t xml:space="preserve">hemical stock levels </w:t>
            </w:r>
            <w:r>
              <w:t xml:space="preserve">are </w:t>
            </w:r>
            <w:r w:rsidR="000F2B7B">
              <w:t xml:space="preserve">being maintained </w:t>
            </w:r>
            <w:r w:rsidR="009151F3">
              <w:t>in accordance with</w:t>
            </w:r>
            <w:r w:rsidR="000F2B7B">
              <w:t xml:space="preserve"> the IPM Log</w:t>
            </w:r>
            <w:r>
              <w:t>.</w:t>
            </w:r>
          </w:p>
        </w:tc>
        <w:tc>
          <w:tcPr>
            <w:tcW w:w="851" w:type="dxa"/>
          </w:tcPr>
          <w:p w14:paraId="6B67F1DF" w14:textId="77777777" w:rsidR="000F2B7B" w:rsidRPr="00DF4BFC" w:rsidRDefault="000F2B7B" w:rsidP="000F2B7B">
            <w:pPr>
              <w:pStyle w:val="ARTBLQTNTextYesNo"/>
            </w:pPr>
            <w:r w:rsidRPr="00E226EB">
              <w:t>Yes</w:t>
            </w:r>
          </w:p>
        </w:tc>
      </w:tr>
      <w:tr w:rsidR="000F2B7B" w14:paraId="111E0466" w14:textId="77777777" w:rsidTr="002F5FDD">
        <w:tc>
          <w:tcPr>
            <w:tcW w:w="1663" w:type="dxa"/>
          </w:tcPr>
          <w:p w14:paraId="3F8285F9" w14:textId="77777777" w:rsidR="000F2B7B" w:rsidRPr="00E53F69" w:rsidRDefault="000F2B7B" w:rsidP="000F2B7B">
            <w:pPr>
              <w:pStyle w:val="ARTBLQTNCategory"/>
            </w:pPr>
            <w:r>
              <w:lastRenderedPageBreak/>
              <w:t>Compliance</w:t>
            </w:r>
          </w:p>
        </w:tc>
        <w:tc>
          <w:tcPr>
            <w:tcW w:w="8079" w:type="dxa"/>
          </w:tcPr>
          <w:p w14:paraId="0D5A6BA4" w14:textId="4F1C57F6" w:rsidR="000F2B7B" w:rsidRDefault="00696BDB" w:rsidP="000F2B7B">
            <w:pPr>
              <w:pStyle w:val="ARTBLQTNText"/>
            </w:pPr>
            <w:r>
              <w:t>T</w:t>
            </w:r>
            <w:r w:rsidR="000F2B7B">
              <w:t xml:space="preserve">here </w:t>
            </w:r>
            <w:r>
              <w:t xml:space="preserve">were no </w:t>
            </w:r>
            <w:r w:rsidR="000F2B7B">
              <w:t>differences in the</w:t>
            </w:r>
            <w:r w:rsidR="000F2B7B" w:rsidRPr="007C2A20">
              <w:t xml:space="preserve"> </w:t>
            </w:r>
            <w:r w:rsidR="000F2B7B">
              <w:t xml:space="preserve">chemical levels compared with the IPM </w:t>
            </w:r>
            <w:r>
              <w:t>Log.</w:t>
            </w:r>
          </w:p>
        </w:tc>
        <w:tc>
          <w:tcPr>
            <w:tcW w:w="851" w:type="dxa"/>
          </w:tcPr>
          <w:p w14:paraId="60E01F4F" w14:textId="77777777" w:rsidR="000F2B7B" w:rsidRPr="00DF4BFC" w:rsidRDefault="000F2B7B" w:rsidP="000F2B7B">
            <w:pPr>
              <w:pStyle w:val="ARTBLQTNTextYesNo"/>
            </w:pPr>
            <w:r w:rsidRPr="00E226EB">
              <w:t>Yes</w:t>
            </w:r>
          </w:p>
        </w:tc>
      </w:tr>
      <w:tr w:rsidR="000F2B7B" w14:paraId="2061F263" w14:textId="77777777" w:rsidTr="002F5FDD">
        <w:tc>
          <w:tcPr>
            <w:tcW w:w="1663" w:type="dxa"/>
          </w:tcPr>
          <w:p w14:paraId="479B89B5" w14:textId="77777777" w:rsidR="000F2B7B" w:rsidRPr="00E53F69" w:rsidRDefault="000F2B7B" w:rsidP="000F2B7B">
            <w:pPr>
              <w:pStyle w:val="ARTBLQTNCategory"/>
            </w:pPr>
            <w:r>
              <w:t>Expired</w:t>
            </w:r>
          </w:p>
        </w:tc>
        <w:tc>
          <w:tcPr>
            <w:tcW w:w="8079" w:type="dxa"/>
          </w:tcPr>
          <w:p w14:paraId="34FEB7A0" w14:textId="4FED9FCE" w:rsidR="000F2B7B" w:rsidRDefault="000F2B7B" w:rsidP="000F2B7B">
            <w:pPr>
              <w:pStyle w:val="ARTBLQTNText"/>
            </w:pPr>
            <w:r>
              <w:t xml:space="preserve">All chemicals </w:t>
            </w:r>
            <w:r w:rsidR="009151F3">
              <w:t xml:space="preserve">are up to date and </w:t>
            </w:r>
            <w:r>
              <w:t>not expired</w:t>
            </w:r>
            <w:r w:rsidR="00696BDB">
              <w:t>.</w:t>
            </w:r>
          </w:p>
        </w:tc>
        <w:tc>
          <w:tcPr>
            <w:tcW w:w="851" w:type="dxa"/>
          </w:tcPr>
          <w:p w14:paraId="2AD74AEB" w14:textId="77777777" w:rsidR="000F2B7B" w:rsidRPr="00DF4BFC" w:rsidRDefault="000F2B7B" w:rsidP="000F2B7B">
            <w:pPr>
              <w:pStyle w:val="ARTBLQTNTextYesNo"/>
            </w:pPr>
            <w:r w:rsidRPr="00E226EB">
              <w:t>Yes</w:t>
            </w:r>
          </w:p>
        </w:tc>
      </w:tr>
      <w:tr w:rsidR="000F2B7B" w14:paraId="41FD56BA" w14:textId="77777777" w:rsidTr="002F5FDD">
        <w:tc>
          <w:tcPr>
            <w:tcW w:w="1663" w:type="dxa"/>
          </w:tcPr>
          <w:p w14:paraId="689C91B6" w14:textId="77777777" w:rsidR="000F2B7B" w:rsidRPr="00E53F69" w:rsidRDefault="000F2B7B" w:rsidP="000F2B7B">
            <w:pPr>
              <w:pStyle w:val="ARTBLQTNCategory"/>
            </w:pPr>
            <w:r>
              <w:t>UV Tubes</w:t>
            </w:r>
          </w:p>
        </w:tc>
        <w:tc>
          <w:tcPr>
            <w:tcW w:w="8079" w:type="dxa"/>
          </w:tcPr>
          <w:p w14:paraId="598ED379" w14:textId="6969A13A" w:rsidR="000F2B7B" w:rsidRDefault="00696BDB" w:rsidP="000F2B7B">
            <w:pPr>
              <w:pStyle w:val="ARTBLQTNText"/>
            </w:pPr>
            <w:r>
              <w:t>T</w:t>
            </w:r>
            <w:r w:rsidR="000F2B7B">
              <w:t xml:space="preserve">here </w:t>
            </w:r>
            <w:r>
              <w:t xml:space="preserve">were </w:t>
            </w:r>
            <w:r w:rsidR="000F2B7B">
              <w:t>s</w:t>
            </w:r>
            <w:r w:rsidR="000F2B7B" w:rsidRPr="0021388D">
              <w:t>ufficient Electric Fly Killer Ultraviolet tubes</w:t>
            </w:r>
            <w:r w:rsidR="000F2B7B">
              <w:t xml:space="preserve"> for all fly killers</w:t>
            </w:r>
            <w:r>
              <w:t>.</w:t>
            </w:r>
          </w:p>
        </w:tc>
        <w:tc>
          <w:tcPr>
            <w:tcW w:w="851" w:type="dxa"/>
          </w:tcPr>
          <w:p w14:paraId="5753B96C" w14:textId="77777777" w:rsidR="000F2B7B" w:rsidRPr="00DF4BFC" w:rsidRDefault="000F2B7B" w:rsidP="000F2B7B">
            <w:pPr>
              <w:pStyle w:val="ARTBLQTNTextYesNo"/>
            </w:pPr>
            <w:r w:rsidRPr="00E226EB">
              <w:t>Yes</w:t>
            </w:r>
          </w:p>
        </w:tc>
      </w:tr>
      <w:tr w:rsidR="000F2B7B" w14:paraId="7CA2699B" w14:textId="77777777" w:rsidTr="002F5FDD">
        <w:tc>
          <w:tcPr>
            <w:tcW w:w="1663" w:type="dxa"/>
          </w:tcPr>
          <w:p w14:paraId="2EF4E607" w14:textId="77777777" w:rsidR="000F2B7B" w:rsidRPr="00E53F69" w:rsidRDefault="000F2B7B" w:rsidP="000F2B7B">
            <w:pPr>
              <w:pStyle w:val="ARTBLQTNCategory"/>
            </w:pPr>
            <w:r>
              <w:t xml:space="preserve">Glue Boards </w:t>
            </w:r>
          </w:p>
        </w:tc>
        <w:tc>
          <w:tcPr>
            <w:tcW w:w="8079" w:type="dxa"/>
          </w:tcPr>
          <w:p w14:paraId="042966D3" w14:textId="4D087E46" w:rsidR="000F2B7B" w:rsidRDefault="00696BDB" w:rsidP="000F2B7B">
            <w:pPr>
              <w:pStyle w:val="ARTBLQTNText"/>
            </w:pPr>
            <w:r>
              <w:t>T</w:t>
            </w:r>
            <w:r w:rsidR="000F2B7B">
              <w:t xml:space="preserve">here </w:t>
            </w:r>
            <w:r>
              <w:t xml:space="preserve">were </w:t>
            </w:r>
            <w:r w:rsidR="000F2B7B">
              <w:t>s</w:t>
            </w:r>
            <w:r w:rsidR="000F2B7B" w:rsidRPr="0021388D">
              <w:t xml:space="preserve">ufficient </w:t>
            </w:r>
            <w:r w:rsidR="00B5510F">
              <w:t>replacement glue boards for the Electric Fly Killer</w:t>
            </w:r>
            <w:r>
              <w:t>.</w:t>
            </w:r>
          </w:p>
        </w:tc>
        <w:tc>
          <w:tcPr>
            <w:tcW w:w="851" w:type="dxa"/>
          </w:tcPr>
          <w:p w14:paraId="435A5CAE" w14:textId="77777777" w:rsidR="000F2B7B" w:rsidRPr="00DF4BFC" w:rsidRDefault="000F2B7B" w:rsidP="000F2B7B">
            <w:pPr>
              <w:pStyle w:val="ARTBLQTNTextYesNo"/>
            </w:pPr>
            <w:r w:rsidRPr="00E226EB">
              <w:t>Yes</w:t>
            </w:r>
          </w:p>
        </w:tc>
      </w:tr>
      <w:tr w:rsidR="000F2B7B" w14:paraId="39F673B2" w14:textId="77777777" w:rsidTr="002F5FDD">
        <w:tc>
          <w:tcPr>
            <w:tcW w:w="1663" w:type="dxa"/>
          </w:tcPr>
          <w:p w14:paraId="7DBA5CCF" w14:textId="77777777" w:rsidR="000F2B7B" w:rsidRPr="00E53F69" w:rsidRDefault="000F2B7B" w:rsidP="000F2B7B">
            <w:pPr>
              <w:pStyle w:val="ARTBLQTNCategory"/>
            </w:pPr>
            <w:r>
              <w:t>Silent Sentry</w:t>
            </w:r>
          </w:p>
        </w:tc>
        <w:tc>
          <w:tcPr>
            <w:tcW w:w="8079" w:type="dxa"/>
          </w:tcPr>
          <w:p w14:paraId="71877AFD" w14:textId="78AD987C" w:rsidR="000F2B7B" w:rsidRDefault="00696BDB" w:rsidP="000F2B7B">
            <w:pPr>
              <w:pStyle w:val="ARTBLQTNText"/>
            </w:pPr>
            <w:r>
              <w:t>M</w:t>
            </w:r>
            <w:r w:rsidR="000F2B7B">
              <w:t xml:space="preserve">ost </w:t>
            </w:r>
            <w:r w:rsidR="000F2B7B" w:rsidRPr="0021388D">
              <w:t xml:space="preserve">Silent Sentry boxes </w:t>
            </w:r>
            <w:r>
              <w:t xml:space="preserve">were </w:t>
            </w:r>
            <w:r w:rsidR="000F2B7B" w:rsidRPr="0021388D">
              <w:t>deployed</w:t>
            </w:r>
            <w:r w:rsidR="000F2B7B">
              <w:t xml:space="preserve"> </w:t>
            </w:r>
            <w:r w:rsidR="009151F3">
              <w:t>across departments rather than</w:t>
            </w:r>
            <w:r>
              <w:t xml:space="preserve"> left in the store.</w:t>
            </w:r>
          </w:p>
        </w:tc>
        <w:tc>
          <w:tcPr>
            <w:tcW w:w="851" w:type="dxa"/>
          </w:tcPr>
          <w:p w14:paraId="75863D9C" w14:textId="77777777" w:rsidR="000F2B7B" w:rsidRPr="00DF4BFC" w:rsidRDefault="000F2B7B" w:rsidP="000F2B7B">
            <w:pPr>
              <w:pStyle w:val="ARTBLQTNTextYesNo"/>
            </w:pPr>
            <w:r w:rsidRPr="00E226EB">
              <w:t>Yes</w:t>
            </w:r>
          </w:p>
        </w:tc>
      </w:tr>
      <w:tr w:rsidR="000F2B7B" w14:paraId="2967498E" w14:textId="77777777" w:rsidTr="002F5FDD">
        <w:tc>
          <w:tcPr>
            <w:tcW w:w="1663" w:type="dxa"/>
          </w:tcPr>
          <w:p w14:paraId="3EC14E67" w14:textId="77777777" w:rsidR="000F2B7B" w:rsidRPr="00E53F69" w:rsidRDefault="000F2B7B" w:rsidP="000F2B7B">
            <w:pPr>
              <w:pStyle w:val="ARTBLQTNCategory"/>
            </w:pPr>
            <w:r>
              <w:t>Standard Trap</w:t>
            </w:r>
          </w:p>
        </w:tc>
        <w:tc>
          <w:tcPr>
            <w:tcW w:w="8079" w:type="dxa"/>
          </w:tcPr>
          <w:p w14:paraId="18E99DFC" w14:textId="43E71CAE" w:rsidR="000F2B7B" w:rsidRDefault="00696BDB" w:rsidP="000F2B7B">
            <w:pPr>
              <w:pStyle w:val="ARTBLQTNText"/>
            </w:pPr>
            <w:r>
              <w:t>T</w:t>
            </w:r>
            <w:r w:rsidR="000F2B7B">
              <w:t xml:space="preserve">here </w:t>
            </w:r>
            <w:r>
              <w:t xml:space="preserve">are </w:t>
            </w:r>
            <w:r w:rsidR="000F2B7B">
              <w:t>s</w:t>
            </w:r>
            <w:r w:rsidR="000F2B7B" w:rsidRPr="0021388D">
              <w:t xml:space="preserve">ufficient </w:t>
            </w:r>
            <w:r w:rsidR="000F2B7B">
              <w:t>standard cockroach traps</w:t>
            </w:r>
            <w:r>
              <w:t>.</w:t>
            </w:r>
          </w:p>
        </w:tc>
        <w:tc>
          <w:tcPr>
            <w:tcW w:w="851" w:type="dxa"/>
          </w:tcPr>
          <w:p w14:paraId="555E9AD9" w14:textId="77777777" w:rsidR="000F2B7B" w:rsidRPr="00DF4BFC" w:rsidRDefault="000F2B7B" w:rsidP="000F2B7B">
            <w:pPr>
              <w:pStyle w:val="ARTBLQTNTextYesNo"/>
            </w:pPr>
            <w:r w:rsidRPr="00E226EB">
              <w:t>Yes</w:t>
            </w:r>
          </w:p>
        </w:tc>
      </w:tr>
      <w:tr w:rsidR="000F2B7B" w14:paraId="14F832CF" w14:textId="77777777" w:rsidTr="002F5FDD">
        <w:tc>
          <w:tcPr>
            <w:tcW w:w="1663" w:type="dxa"/>
          </w:tcPr>
          <w:p w14:paraId="7A7D9470" w14:textId="77777777" w:rsidR="000F2B7B" w:rsidRPr="00E53F69" w:rsidRDefault="000F2B7B" w:rsidP="000F2B7B">
            <w:pPr>
              <w:pStyle w:val="ARTBLQTNCategory"/>
            </w:pPr>
            <w:r>
              <w:t>Monitor Trap</w:t>
            </w:r>
          </w:p>
        </w:tc>
        <w:tc>
          <w:tcPr>
            <w:tcW w:w="8079" w:type="dxa"/>
          </w:tcPr>
          <w:p w14:paraId="3EB4944F" w14:textId="0840DA1D" w:rsidR="000F2B7B" w:rsidRDefault="00696BDB" w:rsidP="000F2B7B">
            <w:pPr>
              <w:pStyle w:val="ARTBLQTNText"/>
            </w:pPr>
            <w:r>
              <w:t>T</w:t>
            </w:r>
            <w:r w:rsidR="000F2B7B">
              <w:t xml:space="preserve">here </w:t>
            </w:r>
            <w:r>
              <w:t xml:space="preserve">are </w:t>
            </w:r>
            <w:r w:rsidR="000F2B7B">
              <w:t>s</w:t>
            </w:r>
            <w:r w:rsidR="000F2B7B" w:rsidRPr="0021388D">
              <w:t xml:space="preserve">ufficient </w:t>
            </w:r>
            <w:r w:rsidR="000F2B7B">
              <w:t>monitor cockroach traps</w:t>
            </w:r>
            <w:r>
              <w:t>.</w:t>
            </w:r>
          </w:p>
        </w:tc>
        <w:tc>
          <w:tcPr>
            <w:tcW w:w="851" w:type="dxa"/>
          </w:tcPr>
          <w:p w14:paraId="30AA6BD9" w14:textId="77777777" w:rsidR="000F2B7B" w:rsidRPr="00DF4BFC" w:rsidRDefault="000F2B7B" w:rsidP="000F2B7B">
            <w:pPr>
              <w:pStyle w:val="ARTBLQTNTextYesNo"/>
            </w:pPr>
            <w:r w:rsidRPr="00E226EB">
              <w:t>Yes</w:t>
            </w:r>
          </w:p>
        </w:tc>
      </w:tr>
      <w:tr w:rsidR="000F2B7B" w14:paraId="0A34DFB2" w14:textId="77777777" w:rsidTr="002F5FDD">
        <w:tc>
          <w:tcPr>
            <w:tcW w:w="1663" w:type="dxa"/>
          </w:tcPr>
          <w:p w14:paraId="10C1F3E9" w14:textId="77777777" w:rsidR="000F2B7B" w:rsidRDefault="000F2B7B" w:rsidP="000F2B7B">
            <w:pPr>
              <w:pStyle w:val="ARTBLQTNCategory"/>
            </w:pPr>
            <w:r>
              <w:t>Bedbug Trap</w:t>
            </w:r>
          </w:p>
        </w:tc>
        <w:tc>
          <w:tcPr>
            <w:tcW w:w="8079" w:type="dxa"/>
          </w:tcPr>
          <w:p w14:paraId="7BB6FAC5" w14:textId="0C1528CA" w:rsidR="000F2B7B" w:rsidRDefault="00696BDB" w:rsidP="000F2B7B">
            <w:pPr>
              <w:pStyle w:val="ARTBLQTNText"/>
            </w:pPr>
            <w:r>
              <w:t>T</w:t>
            </w:r>
            <w:r w:rsidR="000F2B7B">
              <w:t xml:space="preserve">here </w:t>
            </w:r>
            <w:r>
              <w:t xml:space="preserve">are </w:t>
            </w:r>
            <w:r w:rsidR="000F2B7B">
              <w:t>s</w:t>
            </w:r>
            <w:r w:rsidR="000F2B7B" w:rsidRPr="0021388D">
              <w:t xml:space="preserve">ufficient </w:t>
            </w:r>
            <w:r w:rsidR="000F2B7B">
              <w:t>bedbug traps</w:t>
            </w:r>
            <w:r w:rsidR="00491C85">
              <w:t>.</w:t>
            </w:r>
          </w:p>
        </w:tc>
        <w:tc>
          <w:tcPr>
            <w:tcW w:w="851" w:type="dxa"/>
          </w:tcPr>
          <w:p w14:paraId="35BF628F" w14:textId="77777777" w:rsidR="000F2B7B" w:rsidRPr="00DF4BFC" w:rsidRDefault="000F2B7B" w:rsidP="000F2B7B">
            <w:pPr>
              <w:pStyle w:val="ARTBLQTNTextYesNo"/>
            </w:pPr>
            <w:r w:rsidRPr="00E226EB">
              <w:t>Yes</w:t>
            </w:r>
          </w:p>
        </w:tc>
      </w:tr>
      <w:tr w:rsidR="00696BDB" w14:paraId="6863CC00" w14:textId="77777777" w:rsidTr="002F5FDD">
        <w:tc>
          <w:tcPr>
            <w:tcW w:w="1663" w:type="dxa"/>
          </w:tcPr>
          <w:p w14:paraId="14C0DA10" w14:textId="0067F131" w:rsidR="00696BDB" w:rsidRDefault="00696BDB" w:rsidP="00696BDB">
            <w:pPr>
              <w:pStyle w:val="ARTBLQTNCategory"/>
            </w:pPr>
            <w:r>
              <w:t>Bedbug Trap Use</w:t>
            </w:r>
          </w:p>
        </w:tc>
        <w:tc>
          <w:tcPr>
            <w:tcW w:w="8079" w:type="dxa"/>
          </w:tcPr>
          <w:p w14:paraId="457A430C" w14:textId="6BCAA0E2" w:rsidR="00696BDB" w:rsidRDefault="00696BDB" w:rsidP="00696BDB">
            <w:pPr>
              <w:pStyle w:val="ARTBLQTNText"/>
            </w:pPr>
            <w:r>
              <w:t>Bedbug traps are not being used instead of cockroach traps.</w:t>
            </w:r>
            <w:r w:rsidR="00F10113">
              <w:t xml:space="preserve"> </w:t>
            </w:r>
            <w:r w:rsidR="00F10113" w:rsidRPr="0012525D">
              <w:rPr>
                <w:rStyle w:val="ATBLPinkHidden"/>
              </w:rPr>
              <w:t>N/A to IPM Store</w:t>
            </w:r>
            <w:r w:rsidR="00F10113">
              <w:rPr>
                <w:rStyle w:val="ATBLPinkHidden"/>
              </w:rPr>
              <w:t>, should be in departments</w:t>
            </w:r>
          </w:p>
        </w:tc>
        <w:tc>
          <w:tcPr>
            <w:tcW w:w="851" w:type="dxa"/>
          </w:tcPr>
          <w:p w14:paraId="7E6AF5C7" w14:textId="253EE56E" w:rsidR="00696BDB" w:rsidRPr="00E226EB" w:rsidRDefault="00696BDB" w:rsidP="00696BDB">
            <w:pPr>
              <w:pStyle w:val="ARTBLQTNTextYesNo"/>
            </w:pPr>
            <w:r w:rsidRPr="00E226EB">
              <w:t>Yes</w:t>
            </w:r>
          </w:p>
        </w:tc>
      </w:tr>
      <w:tr w:rsidR="00F10113" w14:paraId="02C48D07" w14:textId="77777777" w:rsidTr="002F5FDD">
        <w:tc>
          <w:tcPr>
            <w:tcW w:w="1663" w:type="dxa"/>
          </w:tcPr>
          <w:p w14:paraId="62A31D46" w14:textId="5E4CC8C3" w:rsidR="00F10113" w:rsidRDefault="00F10113" w:rsidP="00696BDB">
            <w:pPr>
              <w:pStyle w:val="ARTBLQTNCategory"/>
            </w:pPr>
            <w:r>
              <w:t>Not Nutrastat Supplied</w:t>
            </w:r>
          </w:p>
        </w:tc>
        <w:tc>
          <w:tcPr>
            <w:tcW w:w="8079" w:type="dxa"/>
          </w:tcPr>
          <w:p w14:paraId="26A6ED4F" w14:textId="6F61445E" w:rsidR="00F10113" w:rsidRDefault="00F10113" w:rsidP="00696BDB">
            <w:pPr>
              <w:pStyle w:val="ARTBLQTNText"/>
            </w:pPr>
            <w:r>
              <w:t>Any chemicals onboard for pest control not supplied by Nutrastat are compliant and have required SDS available in English.</w:t>
            </w:r>
          </w:p>
        </w:tc>
        <w:tc>
          <w:tcPr>
            <w:tcW w:w="851" w:type="dxa"/>
          </w:tcPr>
          <w:p w14:paraId="6CEAB23C" w14:textId="76CC2C2F" w:rsidR="00F10113" w:rsidRPr="00E226EB" w:rsidRDefault="00F10113" w:rsidP="00696BDB">
            <w:pPr>
              <w:pStyle w:val="ARTBLQTNTextYesNo"/>
            </w:pPr>
            <w:r w:rsidRPr="00E226EB">
              <w:t>Yes</w:t>
            </w:r>
          </w:p>
        </w:tc>
      </w:tr>
      <w:tr w:rsidR="00696BDB" w14:paraId="3C0E618A" w14:textId="77777777" w:rsidTr="002F5FDD">
        <w:tc>
          <w:tcPr>
            <w:tcW w:w="10593" w:type="dxa"/>
            <w:gridSpan w:val="3"/>
          </w:tcPr>
          <w:p w14:paraId="297657AD" w14:textId="77777777" w:rsidR="00696BDB" w:rsidRPr="00DF4BFC" w:rsidRDefault="00696BDB" w:rsidP="00696BDB">
            <w:pPr>
              <w:pStyle w:val="ARTBLQTNHDSub"/>
            </w:pPr>
            <w:r>
              <w:t>C</w:t>
            </w:r>
            <w:r w:rsidRPr="00B7599E">
              <w:t xml:space="preserve">hemical </w:t>
            </w:r>
            <w:r>
              <w:t>T</w:t>
            </w:r>
            <w:r w:rsidRPr="00B7599E">
              <w:t>ransportation</w:t>
            </w:r>
          </w:p>
        </w:tc>
      </w:tr>
      <w:tr w:rsidR="00696BDB" w14:paraId="721E30A5" w14:textId="77777777" w:rsidTr="002F5FDD">
        <w:tc>
          <w:tcPr>
            <w:tcW w:w="1663" w:type="dxa"/>
          </w:tcPr>
          <w:p w14:paraId="0EC0AEDF" w14:textId="77777777" w:rsidR="00696BDB" w:rsidRDefault="00696BDB" w:rsidP="00696BDB">
            <w:pPr>
              <w:pStyle w:val="ARTBLQTNCategory"/>
            </w:pPr>
            <w:r>
              <w:t>T</w:t>
            </w:r>
            <w:r w:rsidRPr="00B7599E">
              <w:t>ransportation</w:t>
            </w:r>
          </w:p>
        </w:tc>
        <w:tc>
          <w:tcPr>
            <w:tcW w:w="8079" w:type="dxa"/>
          </w:tcPr>
          <w:p w14:paraId="11015C48" w14:textId="42281B3C" w:rsidR="00696BDB" w:rsidRDefault="00BA2FBC" w:rsidP="00696BDB">
            <w:pPr>
              <w:pStyle w:val="ARTBLQTNText"/>
            </w:pPr>
            <w:r>
              <w:rPr>
                <w:rFonts w:asciiTheme="majorHAnsi" w:hAnsiTheme="majorHAnsi" w:cstheme="majorHAnsi"/>
              </w:rPr>
              <w:t xml:space="preserve">A portable, coloured container labelled ‘Poison’ was </w:t>
            </w:r>
            <w:r w:rsidR="00696BDB">
              <w:rPr>
                <w:rFonts w:asciiTheme="majorHAnsi" w:hAnsiTheme="majorHAnsi" w:cstheme="majorHAnsi"/>
              </w:rPr>
              <w:t>available to carry chemicals.</w:t>
            </w:r>
            <w:r w:rsidR="00875B2C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14:paraId="7C3E03A1" w14:textId="77777777" w:rsidR="00696BDB" w:rsidRPr="00DF4BFC" w:rsidRDefault="00696BDB" w:rsidP="00696BDB">
            <w:pPr>
              <w:pStyle w:val="ARTBLQTNTextYesNo"/>
            </w:pPr>
            <w:r>
              <w:t>Yes</w:t>
            </w:r>
          </w:p>
        </w:tc>
      </w:tr>
    </w:tbl>
    <w:p w14:paraId="0B3D1F35" w14:textId="77777777" w:rsidR="00534849" w:rsidRPr="0017484A" w:rsidRDefault="00534849" w:rsidP="00534849"/>
    <w:p w14:paraId="42E2F212" w14:textId="77777777" w:rsidR="00850BA9" w:rsidRDefault="00850BA9" w:rsidP="00850BA9">
      <w:pPr>
        <w:pStyle w:val="ATBLtoTBLSpace"/>
      </w:pPr>
    </w:p>
    <w:p w14:paraId="176D70C3" w14:textId="77777777" w:rsidR="00850BA9" w:rsidRDefault="00850BA9" w:rsidP="00850BA9">
      <w:pPr>
        <w:spacing w:line="259" w:lineRule="auto"/>
      </w:pPr>
    </w:p>
    <w:p w14:paraId="5C8BA29C" w14:textId="77777777" w:rsidR="000973BD" w:rsidRDefault="009B358C" w:rsidP="00A62B29">
      <w:pPr>
        <w:pStyle w:val="Heading1"/>
      </w:pPr>
      <w:bookmarkStart w:id="25" w:name="_Toc233173053"/>
      <w:r>
        <w:lastRenderedPageBreak/>
        <w:t xml:space="preserve">Video </w:t>
      </w:r>
      <w:r w:rsidRPr="00A62B29">
        <w:t>Dialogue</w:t>
      </w:r>
      <w:bookmarkEnd w:id="25"/>
    </w:p>
    <w:p w14:paraId="73EA163B" w14:textId="68E89E23" w:rsidR="00EE55BE" w:rsidRDefault="009B358C" w:rsidP="00EE55BE">
      <w:r>
        <w:t>A</w:t>
      </w:r>
      <w:r w:rsidR="00EE55BE">
        <w:t xml:space="preserve"> powerful way to help you prove your point. When you click Online Video, you can paste in the embed code for the video you want to add. You can also </w:t>
      </w:r>
      <w:r w:rsidR="009151F3">
        <w:t>enter a keyword to search online for a video that best matches</w:t>
      </w:r>
      <w:r w:rsidR="00EE55BE">
        <w:t xml:space="preserve"> your document. To make your document look professionally produced, Word provides header, footer, cover page</w:t>
      </w:r>
      <w:r w:rsidR="009151F3">
        <w:t>, and text box designs that complement one another</w:t>
      </w:r>
      <w:r w:rsidR="00EE55BE">
        <w:t>.</w:t>
      </w:r>
    </w:p>
    <w:p w14:paraId="7663D449" w14:textId="77777777" w:rsidR="00107996" w:rsidRDefault="00107996" w:rsidP="00107996">
      <w:pPr>
        <w:pStyle w:val="Heading2"/>
      </w:pPr>
      <w:bookmarkStart w:id="26" w:name="_Toc233173054"/>
      <w:r>
        <w:t>Video Example</w:t>
      </w:r>
      <w:bookmarkEnd w:id="26"/>
    </w:p>
    <w:p w14:paraId="6ED3E249" w14:textId="41AFEB4A" w:rsidR="00EE55BE" w:rsidRDefault="00EE55BE" w:rsidP="00EE55BE">
      <w:r>
        <w:t>For example, you can add a matching cover page, header</w:t>
      </w:r>
      <w:r w:rsidR="00107996">
        <w:t>, and sidebar. Click Insert, then choose the elements you want from the different galleries. Themes and styles also help coordinate your document</w:t>
      </w:r>
      <w:r w:rsidR="009151F3">
        <w:t>. When</w:t>
      </w:r>
      <w:r w:rsidR="00107996">
        <w:t xml:space="preserve"> you click Design and choose a new Theme, the pictures, charts, and SmartArt graphics change to match</w:t>
      </w:r>
      <w:r>
        <w:t>.</w:t>
      </w:r>
    </w:p>
    <w:p w14:paraId="519D0EC4" w14:textId="77777777" w:rsidR="00107996" w:rsidRDefault="00107996" w:rsidP="00107996">
      <w:pPr>
        <w:pStyle w:val="Heading3"/>
      </w:pPr>
      <w:bookmarkStart w:id="27" w:name="_Toc233173055"/>
      <w:r>
        <w:t>Another Example</w:t>
      </w:r>
      <w:bookmarkEnd w:id="27"/>
    </w:p>
    <w:p w14:paraId="114C65F9" w14:textId="18E4A7E5" w:rsidR="00EE55BE" w:rsidRDefault="00EE55BE" w:rsidP="00EE55BE">
      <w:r>
        <w:t>For example, you can add a matching cover page, header</w:t>
      </w:r>
      <w:r w:rsidR="00107996">
        <w:t>, and sidebar. Click Insert, then choose the elements you want from the different galleries. Themes and styles also help coordinate your document</w:t>
      </w:r>
      <w:r w:rsidR="009151F3">
        <w:t>. When</w:t>
      </w:r>
      <w:r w:rsidR="00107996">
        <w:t xml:space="preserve"> you click Design and choose a new Theme, the pictures, charts, and SmartArt graphics change to match</w:t>
      </w:r>
      <w:r>
        <w:t>.</w:t>
      </w:r>
    </w:p>
    <w:p w14:paraId="3AF0C318" w14:textId="77777777" w:rsidR="00E331E3" w:rsidRDefault="00E331E3" w:rsidP="00E331E3">
      <w:pPr>
        <w:pStyle w:val="Heading4"/>
      </w:pPr>
      <w:bookmarkStart w:id="28" w:name="_Toc233173056"/>
      <w:r>
        <w:t>Head 4</w:t>
      </w:r>
      <w:bookmarkEnd w:id="28"/>
    </w:p>
    <w:p w14:paraId="41794E0E" w14:textId="0095E97C" w:rsidR="00EE55BE" w:rsidRDefault="00F0501F" w:rsidP="00EE55BE">
      <w:r>
        <w:t>A video is</w:t>
      </w:r>
      <w:r w:rsidR="00EE55BE">
        <w:t xml:space="preserve"> a powerful way to help you prove your point. When you click Online Video, you can paste in the embed code for the video you want to add. You can also </w:t>
      </w:r>
      <w:r w:rsidR="009151F3">
        <w:t>enter a keyword to search online for a video that best matches</w:t>
      </w:r>
      <w:r w:rsidR="00EE55BE">
        <w:t xml:space="preserve"> your document. To make your document look professionally produced, Word provides header, footer, cover page</w:t>
      </w:r>
      <w:r w:rsidR="009151F3">
        <w:t>, and text box designs that complement one another</w:t>
      </w:r>
      <w:r w:rsidR="00EE55BE">
        <w:t>.</w:t>
      </w:r>
    </w:p>
    <w:p w14:paraId="65B43CDC" w14:textId="77777777" w:rsidR="00613289" w:rsidRDefault="00613289" w:rsidP="00D83DE3">
      <w:pPr>
        <w:pStyle w:val="AListBullet01HD"/>
      </w:pPr>
      <w:r>
        <w:t xml:space="preserve">List Bullet </w:t>
      </w:r>
      <w:r w:rsidR="000877B0">
        <w:t>0</w:t>
      </w:r>
      <w:r>
        <w:t>1</w:t>
      </w:r>
    </w:p>
    <w:p w14:paraId="4E8FB297" w14:textId="77777777" w:rsidR="00E331E3" w:rsidRPr="00E331E3" w:rsidRDefault="00696078" w:rsidP="00E331E3">
      <w:pPr>
        <w:pStyle w:val="AListBullet01"/>
      </w:pPr>
      <w:r>
        <w:t xml:space="preserve">List Bullet </w:t>
      </w:r>
      <w:r w:rsidR="000877B0">
        <w:t>0</w:t>
      </w:r>
      <w:r>
        <w:t>1</w:t>
      </w:r>
    </w:p>
    <w:p w14:paraId="79C32F8E" w14:textId="77777777" w:rsidR="00E331E3" w:rsidRDefault="00613289" w:rsidP="00696078">
      <w:pPr>
        <w:pStyle w:val="AListBullet01"/>
      </w:pPr>
      <w:r>
        <w:t xml:space="preserve">List Bullet </w:t>
      </w:r>
      <w:r w:rsidR="000877B0">
        <w:t>0</w:t>
      </w:r>
      <w:r>
        <w:t>1</w:t>
      </w:r>
    </w:p>
    <w:p w14:paraId="50045F95" w14:textId="77777777" w:rsidR="00613289" w:rsidRDefault="00613289" w:rsidP="00D83DE3">
      <w:pPr>
        <w:pStyle w:val="AListBullet02HD"/>
      </w:pPr>
      <w:r>
        <w:t xml:space="preserve">List Bullet </w:t>
      </w:r>
      <w:r w:rsidR="000877B0">
        <w:t>0</w:t>
      </w:r>
      <w:r>
        <w:t>2</w:t>
      </w:r>
    </w:p>
    <w:p w14:paraId="52D3C0DA" w14:textId="77777777" w:rsidR="00D83DE3" w:rsidRDefault="00D83DE3" w:rsidP="00533E9F">
      <w:pPr>
        <w:pStyle w:val="AListBullet02"/>
      </w:pPr>
      <w:r>
        <w:t xml:space="preserve">List Bullet </w:t>
      </w:r>
      <w:r w:rsidR="000877B0">
        <w:t>0</w:t>
      </w:r>
      <w:r>
        <w:t>2</w:t>
      </w:r>
    </w:p>
    <w:p w14:paraId="209A505A" w14:textId="77777777" w:rsidR="00D83DE3" w:rsidRDefault="00D83DE3" w:rsidP="00D83DE3">
      <w:pPr>
        <w:pStyle w:val="ListBullet2"/>
      </w:pPr>
      <w:r>
        <w:t xml:space="preserve">List Bullet </w:t>
      </w:r>
      <w:r w:rsidR="000877B0">
        <w:t>0</w:t>
      </w:r>
      <w:r>
        <w:t>2</w:t>
      </w:r>
    </w:p>
    <w:p w14:paraId="5B094869" w14:textId="77777777" w:rsidR="00533E9F" w:rsidRDefault="00533E9F" w:rsidP="00533E9F">
      <w:pPr>
        <w:pStyle w:val="AListBullet03HD"/>
      </w:pPr>
      <w:r>
        <w:t xml:space="preserve">List Bullet </w:t>
      </w:r>
      <w:r w:rsidR="000877B0">
        <w:t>0</w:t>
      </w:r>
      <w:r>
        <w:t>3</w:t>
      </w:r>
    </w:p>
    <w:p w14:paraId="0E2BDB6F" w14:textId="77777777" w:rsidR="00533E9F" w:rsidRDefault="00533E9F" w:rsidP="00533E9F">
      <w:pPr>
        <w:pStyle w:val="AListBullet03"/>
      </w:pPr>
      <w:r>
        <w:t xml:space="preserve">List Bullet </w:t>
      </w:r>
      <w:r w:rsidR="000877B0">
        <w:t>0</w:t>
      </w:r>
      <w:r>
        <w:t>3</w:t>
      </w:r>
    </w:p>
    <w:p w14:paraId="438DEB65" w14:textId="77777777" w:rsidR="00533E9F" w:rsidRDefault="00533E9F" w:rsidP="00533E9F">
      <w:pPr>
        <w:pStyle w:val="AListBullet04HD"/>
      </w:pPr>
      <w:r>
        <w:t xml:space="preserve">List Bullet </w:t>
      </w:r>
      <w:r w:rsidR="000877B0">
        <w:t>0</w:t>
      </w:r>
      <w:r>
        <w:t>4</w:t>
      </w:r>
    </w:p>
    <w:p w14:paraId="368C52C4" w14:textId="77777777" w:rsidR="00533E9F" w:rsidRDefault="00533E9F" w:rsidP="00533E9F">
      <w:pPr>
        <w:pStyle w:val="AListBullet04"/>
      </w:pPr>
      <w:r>
        <w:t xml:space="preserve">List Bullet </w:t>
      </w:r>
      <w:r w:rsidR="000877B0">
        <w:t>0</w:t>
      </w:r>
      <w:r>
        <w:t>4</w:t>
      </w:r>
    </w:p>
    <w:p w14:paraId="404FF136" w14:textId="77777777" w:rsidR="000877B0" w:rsidRDefault="000877B0" w:rsidP="000877B0">
      <w:pPr>
        <w:pStyle w:val="AListBullet04"/>
        <w:numPr>
          <w:ilvl w:val="0"/>
          <w:numId w:val="0"/>
        </w:numPr>
        <w:ind w:left="1361" w:hanging="227"/>
      </w:pPr>
    </w:p>
    <w:p w14:paraId="53870877" w14:textId="77777777" w:rsidR="002A0D28" w:rsidRDefault="002A0D28" w:rsidP="000877B0">
      <w:pPr>
        <w:pStyle w:val="AListBullet04"/>
        <w:numPr>
          <w:ilvl w:val="0"/>
          <w:numId w:val="0"/>
        </w:numPr>
        <w:ind w:left="1361" w:hanging="227"/>
      </w:pPr>
    </w:p>
    <w:p w14:paraId="55E56D72" w14:textId="77777777" w:rsidR="00E331E3" w:rsidRDefault="00E331E3">
      <w:pPr>
        <w:spacing w:after="0"/>
        <w:ind w:left="0"/>
      </w:pPr>
    </w:p>
    <w:p w14:paraId="4DB8C74B" w14:textId="77777777" w:rsidR="00215D93" w:rsidRDefault="00215D93" w:rsidP="00BE02FB">
      <w:pPr>
        <w:pStyle w:val="Heading1"/>
      </w:pPr>
      <w:bookmarkStart w:id="29" w:name="_Toc233173057"/>
      <w:bookmarkStart w:id="30" w:name="_Toc127081036"/>
      <w:r>
        <w:lastRenderedPageBreak/>
        <w:t>Galley</w:t>
      </w:r>
      <w:bookmarkEnd w:id="29"/>
    </w:p>
    <w:p w14:paraId="397B9243" w14:textId="54A6E8A2" w:rsidR="00390F8F" w:rsidRPr="00390F8F" w:rsidRDefault="00390F8F" w:rsidP="00390F8F">
      <w:r>
        <w:t>The Integrated Pest Management observations for this department.</w:t>
      </w:r>
    </w:p>
    <w:p w14:paraId="44C25AE5" w14:textId="77777777" w:rsidR="00774E63" w:rsidRPr="00FA3672" w:rsidRDefault="00FA3672" w:rsidP="00FA3672">
      <w:pPr>
        <w:pStyle w:val="Heading2"/>
      </w:pPr>
      <w:bookmarkStart w:id="31" w:name="_Toc233173058"/>
      <w:r>
        <w:t>Pest Observations</w:t>
      </w:r>
      <w:bookmarkEnd w:id="31"/>
    </w:p>
    <w:tbl>
      <w:tblPr>
        <w:tblStyle w:val="TableGrid"/>
        <w:tblW w:w="10546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ook w:val="04A0" w:firstRow="1" w:lastRow="0" w:firstColumn="1" w:lastColumn="0" w:noHBand="0" w:noVBand="1"/>
      </w:tblPr>
      <w:tblGrid>
        <w:gridCol w:w="1661"/>
        <w:gridCol w:w="8223"/>
        <w:gridCol w:w="662"/>
      </w:tblGrid>
      <w:tr w:rsidR="002F5FDD" w14:paraId="6C8F3EFF" w14:textId="77777777" w:rsidTr="002F5FDD">
        <w:tc>
          <w:tcPr>
            <w:tcW w:w="10546" w:type="dxa"/>
            <w:gridSpan w:val="3"/>
            <w:shd w:val="clear" w:color="auto" w:fill="5D9BB2" w:themeFill="accent2"/>
          </w:tcPr>
          <w:p w14:paraId="1A5290F1" w14:textId="7A2A702D" w:rsidR="002F5FDD" w:rsidRDefault="002F5FDD" w:rsidP="00B17B6D">
            <w:pPr>
              <w:pStyle w:val="ARTBLQTNHDYesNoWT"/>
            </w:pPr>
            <w:bookmarkStart w:id="32" w:name="_Toc233173059"/>
            <w:bookmarkStart w:id="33" w:name="_Toc127081032"/>
            <w:r>
              <w:t xml:space="preserve">Pest </w:t>
            </w:r>
            <w:r w:rsidRPr="00774E63">
              <w:t>Observations</w:t>
            </w:r>
            <w:bookmarkEnd w:id="32"/>
          </w:p>
        </w:tc>
      </w:tr>
      <w:tr w:rsidR="005A64F8" w14:paraId="52D61AC9" w14:textId="77777777" w:rsidTr="002F5FDD">
        <w:tc>
          <w:tcPr>
            <w:tcW w:w="10546" w:type="dxa"/>
            <w:gridSpan w:val="3"/>
          </w:tcPr>
          <w:p w14:paraId="4E70A77C" w14:textId="77777777" w:rsidR="005A64F8" w:rsidRDefault="005A64F8" w:rsidP="005A64F8">
            <w:pPr>
              <w:pStyle w:val="ARTBLQTNHDSub"/>
            </w:pPr>
            <w:r>
              <w:t>Pests Observed in the Department</w:t>
            </w:r>
          </w:p>
        </w:tc>
      </w:tr>
      <w:tr w:rsidR="008277F5" w14:paraId="2AF6BE53" w14:textId="77777777" w:rsidTr="002F5FDD">
        <w:tc>
          <w:tcPr>
            <w:tcW w:w="1661" w:type="dxa"/>
          </w:tcPr>
          <w:p w14:paraId="7ACE6995" w14:textId="77777777" w:rsidR="008277F5" w:rsidRDefault="008277F5" w:rsidP="008277F5">
            <w:pPr>
              <w:pStyle w:val="ARTBLQTNCategory"/>
            </w:pPr>
            <w:r w:rsidRPr="00E863A2">
              <w:t>Cockroaches</w:t>
            </w:r>
          </w:p>
        </w:tc>
        <w:tc>
          <w:tcPr>
            <w:tcW w:w="8223" w:type="dxa"/>
          </w:tcPr>
          <w:p w14:paraId="5BB56DCA" w14:textId="19C62F67" w:rsidR="008277F5" w:rsidRDefault="00A62B29" w:rsidP="008277F5">
            <w:pPr>
              <w:pStyle w:val="ARTBLQTNText"/>
            </w:pPr>
            <w:r>
              <w:t>N</w:t>
            </w:r>
            <w:r w:rsidR="0081181C">
              <w:t xml:space="preserve">o </w:t>
            </w:r>
            <w:r w:rsidR="00774E63">
              <w:t xml:space="preserve">cockroaches </w:t>
            </w:r>
            <w:r w:rsidR="00F66592">
              <w:t xml:space="preserve">were </w:t>
            </w:r>
            <w:r w:rsidR="00774E63">
              <w:t xml:space="preserve">seen </w:t>
            </w:r>
            <w:r w:rsidR="008277F5" w:rsidRPr="00E863A2">
              <w:t>in this department</w:t>
            </w:r>
            <w:r w:rsidR="00F66592">
              <w:t>.</w:t>
            </w:r>
          </w:p>
        </w:tc>
        <w:tc>
          <w:tcPr>
            <w:tcW w:w="662" w:type="dxa"/>
          </w:tcPr>
          <w:p w14:paraId="5A41D78A" w14:textId="77777777" w:rsidR="008277F5" w:rsidRDefault="008277F5" w:rsidP="008277F5">
            <w:pPr>
              <w:pStyle w:val="ARTBLQTNTextYesNo"/>
            </w:pPr>
            <w:r w:rsidRPr="00DF4BFC">
              <w:t>Yes</w:t>
            </w:r>
          </w:p>
        </w:tc>
      </w:tr>
      <w:tr w:rsidR="00774E63" w14:paraId="16349CAB" w14:textId="77777777" w:rsidTr="002F5FDD">
        <w:tc>
          <w:tcPr>
            <w:tcW w:w="1661" w:type="dxa"/>
          </w:tcPr>
          <w:p w14:paraId="56F02CED" w14:textId="77777777" w:rsidR="00774E63" w:rsidRDefault="00774E63" w:rsidP="00774E63">
            <w:pPr>
              <w:pStyle w:val="ARTBLQTNCategory"/>
            </w:pPr>
            <w:r w:rsidRPr="00E863A2">
              <w:t>Flies</w:t>
            </w:r>
          </w:p>
        </w:tc>
        <w:tc>
          <w:tcPr>
            <w:tcW w:w="8223" w:type="dxa"/>
          </w:tcPr>
          <w:p w14:paraId="56F85178" w14:textId="46C419FC" w:rsidR="00774E63" w:rsidRDefault="00A62B29" w:rsidP="00774E63">
            <w:pPr>
              <w:pStyle w:val="ARTBLQTNText"/>
            </w:pPr>
            <w:r>
              <w:t>N</w:t>
            </w:r>
            <w:r w:rsidR="0081181C">
              <w:t>o</w:t>
            </w:r>
            <w:r w:rsidR="00774E63" w:rsidRPr="00420B48">
              <w:t xml:space="preserve"> </w:t>
            </w:r>
            <w:r w:rsidR="00774E63">
              <w:t>flies</w:t>
            </w:r>
            <w:r w:rsidR="00774E63" w:rsidRPr="00420B48">
              <w:t xml:space="preserve"> </w:t>
            </w:r>
            <w:r w:rsidR="00F66592">
              <w:t xml:space="preserve">were </w:t>
            </w:r>
            <w:r w:rsidR="00774E63" w:rsidRPr="00420B48">
              <w:t>seen in this department</w:t>
            </w:r>
            <w:r w:rsidR="00F66592">
              <w:t>.</w:t>
            </w:r>
          </w:p>
        </w:tc>
        <w:tc>
          <w:tcPr>
            <w:tcW w:w="662" w:type="dxa"/>
          </w:tcPr>
          <w:p w14:paraId="0F5A4C7A" w14:textId="77777777" w:rsidR="00774E63" w:rsidRDefault="00774E63" w:rsidP="00774E63">
            <w:pPr>
              <w:pStyle w:val="ARTBLQTNTextYesNo"/>
            </w:pPr>
            <w:r w:rsidRPr="00DF4BFC">
              <w:t>Yes</w:t>
            </w:r>
          </w:p>
        </w:tc>
      </w:tr>
      <w:tr w:rsidR="00AA6D85" w14:paraId="60DA2D55" w14:textId="77777777" w:rsidTr="002F5FDD">
        <w:tc>
          <w:tcPr>
            <w:tcW w:w="1661" w:type="dxa"/>
          </w:tcPr>
          <w:p w14:paraId="22A7D312" w14:textId="233334D8" w:rsidR="00AA6D85" w:rsidRPr="00E863A2" w:rsidRDefault="00AA6D85" w:rsidP="00774E63">
            <w:pPr>
              <w:pStyle w:val="ARTBLQTNCategory"/>
            </w:pPr>
            <w:r>
              <w:t>Mosquitoes</w:t>
            </w:r>
          </w:p>
        </w:tc>
        <w:tc>
          <w:tcPr>
            <w:tcW w:w="8223" w:type="dxa"/>
          </w:tcPr>
          <w:p w14:paraId="1B591A81" w14:textId="6FAAAAF0" w:rsidR="00AA6D85" w:rsidRDefault="00AA6D85" w:rsidP="00774E63">
            <w:pPr>
              <w:pStyle w:val="ARTBLQTNText"/>
            </w:pPr>
            <w:r>
              <w:t>No mosquitoes were seen in this department.</w:t>
            </w:r>
          </w:p>
        </w:tc>
        <w:tc>
          <w:tcPr>
            <w:tcW w:w="662" w:type="dxa"/>
          </w:tcPr>
          <w:p w14:paraId="445A8CD9" w14:textId="2449F4F2" w:rsidR="00AA6D85" w:rsidRPr="00DF4BFC" w:rsidRDefault="00AA6D85" w:rsidP="00774E63">
            <w:pPr>
              <w:pStyle w:val="ARTBLQTNTextYesNo"/>
            </w:pPr>
            <w:r w:rsidRPr="00DF4BFC">
              <w:t>Yes</w:t>
            </w:r>
          </w:p>
        </w:tc>
      </w:tr>
      <w:tr w:rsidR="00774E63" w14:paraId="18B3BEF9" w14:textId="77777777" w:rsidTr="002F5FDD">
        <w:tc>
          <w:tcPr>
            <w:tcW w:w="1661" w:type="dxa"/>
          </w:tcPr>
          <w:p w14:paraId="7B6B165F" w14:textId="77777777" w:rsidR="00774E63" w:rsidRPr="00F833E9" w:rsidRDefault="00774E63" w:rsidP="00774E63">
            <w:pPr>
              <w:pStyle w:val="ARTBLQTNCategory"/>
            </w:pPr>
            <w:r w:rsidRPr="00E863A2">
              <w:t>Bedbugs</w:t>
            </w:r>
          </w:p>
        </w:tc>
        <w:tc>
          <w:tcPr>
            <w:tcW w:w="8223" w:type="dxa"/>
          </w:tcPr>
          <w:p w14:paraId="56463AF0" w14:textId="109D52C0" w:rsidR="00774E63" w:rsidRDefault="00A62B29" w:rsidP="00774E63">
            <w:pPr>
              <w:pStyle w:val="ARTBLQTNText"/>
            </w:pPr>
            <w:r>
              <w:t>N</w:t>
            </w:r>
            <w:r w:rsidR="00774E63" w:rsidRPr="00420B48">
              <w:t xml:space="preserve">o </w:t>
            </w:r>
            <w:r w:rsidR="00774E63">
              <w:t>bedbugs</w:t>
            </w:r>
            <w:r w:rsidR="00774E63" w:rsidRPr="00420B48">
              <w:t xml:space="preserve"> </w:t>
            </w:r>
            <w:r w:rsidR="00F66592">
              <w:t xml:space="preserve">were </w:t>
            </w:r>
            <w:r w:rsidR="00774E63" w:rsidRPr="00420B48">
              <w:t>seen in this department</w:t>
            </w:r>
            <w:r w:rsidR="00F66592">
              <w:t>.</w:t>
            </w:r>
          </w:p>
        </w:tc>
        <w:tc>
          <w:tcPr>
            <w:tcW w:w="662" w:type="dxa"/>
          </w:tcPr>
          <w:p w14:paraId="5F4FEFEA" w14:textId="77777777" w:rsidR="00774E63" w:rsidRDefault="00774E63" w:rsidP="00774E63">
            <w:pPr>
              <w:pStyle w:val="ARTBLQTNTextYesNo"/>
            </w:pPr>
            <w:r w:rsidRPr="00DF4BFC">
              <w:t>Yes</w:t>
            </w:r>
          </w:p>
        </w:tc>
      </w:tr>
      <w:tr w:rsidR="00774E63" w14:paraId="7F813A64" w14:textId="77777777" w:rsidTr="002F5FDD">
        <w:tc>
          <w:tcPr>
            <w:tcW w:w="1661" w:type="dxa"/>
          </w:tcPr>
          <w:p w14:paraId="42B21D90" w14:textId="77777777" w:rsidR="00774E63" w:rsidRDefault="00774E63" w:rsidP="00774E63">
            <w:pPr>
              <w:pStyle w:val="ARTBLQTNCategory"/>
            </w:pPr>
            <w:r w:rsidRPr="00E863A2">
              <w:t>S</w:t>
            </w:r>
            <w:r>
              <w:t>PI</w:t>
            </w:r>
          </w:p>
        </w:tc>
        <w:tc>
          <w:tcPr>
            <w:tcW w:w="8223" w:type="dxa"/>
          </w:tcPr>
          <w:p w14:paraId="4625059D" w14:textId="12F01D3E" w:rsidR="00774E63" w:rsidRDefault="00A62B29" w:rsidP="00774E63">
            <w:pPr>
              <w:pStyle w:val="ARTBLQTNText"/>
            </w:pPr>
            <w:r>
              <w:t>N</w:t>
            </w:r>
            <w:r w:rsidR="00774E63" w:rsidRPr="00420B48">
              <w:t xml:space="preserve">o </w:t>
            </w:r>
            <w:r w:rsidR="00774E63">
              <w:t>Stored Product Insects (SPI)</w:t>
            </w:r>
            <w:r w:rsidR="00774E63" w:rsidRPr="00420B48">
              <w:t xml:space="preserve"> </w:t>
            </w:r>
            <w:r w:rsidR="00F66592">
              <w:t xml:space="preserve">were </w:t>
            </w:r>
            <w:r w:rsidR="00774E63" w:rsidRPr="00420B48">
              <w:t>seen in this department</w:t>
            </w:r>
            <w:r w:rsidR="00F66592">
              <w:t>.</w:t>
            </w:r>
          </w:p>
        </w:tc>
        <w:tc>
          <w:tcPr>
            <w:tcW w:w="662" w:type="dxa"/>
          </w:tcPr>
          <w:p w14:paraId="15552BE2" w14:textId="77777777" w:rsidR="00774E63" w:rsidRDefault="00774E63" w:rsidP="00774E63">
            <w:pPr>
              <w:pStyle w:val="ARTBLQTNTextYesNo"/>
            </w:pPr>
            <w:r w:rsidRPr="00DF4BFC">
              <w:t>Yes</w:t>
            </w:r>
          </w:p>
        </w:tc>
      </w:tr>
      <w:tr w:rsidR="00774E63" w14:paraId="426D22C1" w14:textId="77777777" w:rsidTr="002F5FDD">
        <w:tc>
          <w:tcPr>
            <w:tcW w:w="1661" w:type="dxa"/>
          </w:tcPr>
          <w:p w14:paraId="1BA9FE80" w14:textId="77777777" w:rsidR="00774E63" w:rsidRDefault="00774E63" w:rsidP="00774E63">
            <w:pPr>
              <w:pStyle w:val="ARTBLQTNCategory"/>
            </w:pPr>
            <w:r>
              <w:t>Rodents</w:t>
            </w:r>
          </w:p>
        </w:tc>
        <w:tc>
          <w:tcPr>
            <w:tcW w:w="8223" w:type="dxa"/>
          </w:tcPr>
          <w:p w14:paraId="639524D4" w14:textId="13F0FD42" w:rsidR="00774E63" w:rsidRDefault="00A62B29" w:rsidP="00774E63">
            <w:pPr>
              <w:pStyle w:val="ARTBLQTNText"/>
            </w:pPr>
            <w:r>
              <w:t>N</w:t>
            </w:r>
            <w:r w:rsidR="00774E63" w:rsidRPr="00420B48">
              <w:t xml:space="preserve">o </w:t>
            </w:r>
            <w:r w:rsidR="00774E63">
              <w:t>rodents (rats or mice)</w:t>
            </w:r>
            <w:r w:rsidR="00774E63" w:rsidRPr="00420B48">
              <w:t xml:space="preserve"> </w:t>
            </w:r>
            <w:r w:rsidR="00F66592">
              <w:t xml:space="preserve">were </w:t>
            </w:r>
            <w:r w:rsidR="00774E63" w:rsidRPr="00420B48">
              <w:t>seen in this department</w:t>
            </w:r>
            <w:r w:rsidR="00F66592">
              <w:t>.</w:t>
            </w:r>
          </w:p>
        </w:tc>
        <w:tc>
          <w:tcPr>
            <w:tcW w:w="662" w:type="dxa"/>
          </w:tcPr>
          <w:p w14:paraId="6BB2B8EC" w14:textId="77777777" w:rsidR="00774E63" w:rsidRPr="00DF4BFC" w:rsidRDefault="00774E63" w:rsidP="00774E63">
            <w:pPr>
              <w:pStyle w:val="ARTBLQTNTextYesNo"/>
            </w:pPr>
            <w:r w:rsidRPr="00DF4BFC">
              <w:t>Yes</w:t>
            </w:r>
          </w:p>
        </w:tc>
      </w:tr>
      <w:tr w:rsidR="00774E63" w14:paraId="64AB991D" w14:textId="77777777" w:rsidTr="002F5FDD">
        <w:tc>
          <w:tcPr>
            <w:tcW w:w="1661" w:type="dxa"/>
          </w:tcPr>
          <w:p w14:paraId="6FDB2B0A" w14:textId="77777777" w:rsidR="00774E63" w:rsidRDefault="00774E63" w:rsidP="00774E63">
            <w:pPr>
              <w:pStyle w:val="ARTBLQTNCategory"/>
            </w:pPr>
            <w:r>
              <w:t>Other pests</w:t>
            </w:r>
          </w:p>
        </w:tc>
        <w:tc>
          <w:tcPr>
            <w:tcW w:w="8223" w:type="dxa"/>
          </w:tcPr>
          <w:p w14:paraId="460F122C" w14:textId="181AF69F" w:rsidR="00774E63" w:rsidRDefault="00A62B29" w:rsidP="00774E63">
            <w:pPr>
              <w:pStyle w:val="ARTBLQTNText"/>
            </w:pPr>
            <w:r>
              <w:t>N</w:t>
            </w:r>
            <w:r w:rsidR="00774E63" w:rsidRPr="00420B48">
              <w:t xml:space="preserve">o </w:t>
            </w:r>
            <w:r w:rsidR="00774E63">
              <w:t xml:space="preserve">other pest types </w:t>
            </w:r>
            <w:r w:rsidR="00F66592">
              <w:t xml:space="preserve">were </w:t>
            </w:r>
            <w:r w:rsidR="00774E63" w:rsidRPr="00420B48">
              <w:t>seen in this department</w:t>
            </w:r>
            <w:r w:rsidR="00F66592">
              <w:t>.</w:t>
            </w:r>
          </w:p>
        </w:tc>
        <w:tc>
          <w:tcPr>
            <w:tcW w:w="662" w:type="dxa"/>
          </w:tcPr>
          <w:p w14:paraId="4B38FF6B" w14:textId="77777777" w:rsidR="00774E63" w:rsidRPr="00DF4BFC" w:rsidRDefault="00774E63" w:rsidP="00774E63">
            <w:pPr>
              <w:pStyle w:val="ARTBLQTNTextYesNo"/>
            </w:pPr>
            <w:r w:rsidRPr="00DF4BFC">
              <w:t>Yes</w:t>
            </w:r>
          </w:p>
        </w:tc>
      </w:tr>
    </w:tbl>
    <w:p w14:paraId="261DE74C" w14:textId="77777777" w:rsidR="00A71E6F" w:rsidRDefault="00A71E6F" w:rsidP="00A71E6F">
      <w:pPr>
        <w:pStyle w:val="Heading2"/>
      </w:pPr>
      <w:bookmarkStart w:id="34" w:name="_Toc233173060"/>
      <w:r>
        <w:t>Cockroach Trap Monitoring Standards</w:t>
      </w:r>
      <w:bookmarkEnd w:id="33"/>
      <w:bookmarkEnd w:id="34"/>
    </w:p>
    <w:tbl>
      <w:tblPr>
        <w:tblStyle w:val="TableGrid"/>
        <w:tblW w:w="10593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ook w:val="04A0" w:firstRow="1" w:lastRow="0" w:firstColumn="1" w:lastColumn="0" w:noHBand="0" w:noVBand="1"/>
      </w:tblPr>
      <w:tblGrid>
        <w:gridCol w:w="1098"/>
        <w:gridCol w:w="9495"/>
      </w:tblGrid>
      <w:tr w:rsidR="00A71E6F" w14:paraId="29A296DB" w14:textId="77777777" w:rsidTr="00A4161A">
        <w:tc>
          <w:tcPr>
            <w:tcW w:w="1098" w:type="dxa"/>
            <w:shd w:val="clear" w:color="auto" w:fill="73B9D3" w:themeFill="accent1"/>
          </w:tcPr>
          <w:p w14:paraId="643F0874" w14:textId="77777777" w:rsidR="00A71E6F" w:rsidRPr="00BE02FB" w:rsidRDefault="00A71E6F" w:rsidP="00B17B6D">
            <w:pPr>
              <w:pStyle w:val="ARTBLLOHDRITWH"/>
            </w:pPr>
            <w:r>
              <w:t>Criteria:</w:t>
            </w:r>
          </w:p>
        </w:tc>
        <w:tc>
          <w:tcPr>
            <w:tcW w:w="9495" w:type="dxa"/>
          </w:tcPr>
          <w:p w14:paraId="61342CAB" w14:textId="42A121A9" w:rsidR="00A71E6F" w:rsidRPr="00BE02FB" w:rsidRDefault="00A71E6F" w:rsidP="00B17B6D">
            <w:pPr>
              <w:pStyle w:val="ARTBLLOCriteriaText"/>
            </w:pPr>
            <w:r w:rsidRPr="00A71E6F">
              <w:t xml:space="preserve">It is a public health requirement to monitor </w:t>
            </w:r>
            <w:r w:rsidR="00F66592">
              <w:t xml:space="preserve">high-risk areas for insect pests using sticky monitoring traps; however, not all departments will have these traps, especially when no food is </w:t>
            </w:r>
            <w:r w:rsidRPr="00A71E6F">
              <w:t>present.</w:t>
            </w:r>
          </w:p>
        </w:tc>
      </w:tr>
    </w:tbl>
    <w:p w14:paraId="22FDE986" w14:textId="77777777" w:rsidR="00215D93" w:rsidRDefault="00215D93" w:rsidP="00A71E6F">
      <w:pPr>
        <w:pStyle w:val="ATBL2TBLSpacebetweentablesparagraphs"/>
      </w:pPr>
    </w:p>
    <w:tbl>
      <w:tblPr>
        <w:tblStyle w:val="TableGrid"/>
        <w:tblW w:w="10593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ook w:val="04A0" w:firstRow="1" w:lastRow="0" w:firstColumn="1" w:lastColumn="0" w:noHBand="0" w:noVBand="1"/>
      </w:tblPr>
      <w:tblGrid>
        <w:gridCol w:w="1663"/>
        <w:gridCol w:w="8079"/>
        <w:gridCol w:w="851"/>
      </w:tblGrid>
      <w:tr w:rsidR="002F5FDD" w14:paraId="5C19219C" w14:textId="77777777" w:rsidTr="00A4161A">
        <w:tc>
          <w:tcPr>
            <w:tcW w:w="10593" w:type="dxa"/>
            <w:gridSpan w:val="3"/>
            <w:shd w:val="clear" w:color="auto" w:fill="5D9BB2" w:themeFill="accent2"/>
          </w:tcPr>
          <w:p w14:paraId="1DF1B0D2" w14:textId="1B577BD2" w:rsidR="002F5FDD" w:rsidRDefault="002F5FDD" w:rsidP="00B17B6D">
            <w:pPr>
              <w:pStyle w:val="ARTBLQTNHDYesNoWT"/>
            </w:pPr>
            <w:bookmarkStart w:id="35" w:name="_Toc233173061"/>
            <w:r>
              <w:t>Cockroach Traps</w:t>
            </w:r>
            <w:bookmarkEnd w:id="35"/>
          </w:p>
        </w:tc>
      </w:tr>
      <w:tr w:rsidR="005A64F8" w14:paraId="572DC988" w14:textId="77777777" w:rsidTr="00A4161A">
        <w:tc>
          <w:tcPr>
            <w:tcW w:w="10593" w:type="dxa"/>
            <w:gridSpan w:val="3"/>
          </w:tcPr>
          <w:p w14:paraId="4B2B4CCA" w14:textId="77777777" w:rsidR="005A64F8" w:rsidRDefault="005A64F8" w:rsidP="005A64F8">
            <w:pPr>
              <w:pStyle w:val="ARTBLQTNHDSub"/>
            </w:pPr>
            <w:r>
              <w:t>Standard and Monitor Traps</w:t>
            </w:r>
          </w:p>
        </w:tc>
      </w:tr>
      <w:tr w:rsidR="00B23D12" w14:paraId="13823D5E" w14:textId="77777777" w:rsidTr="00A4161A">
        <w:trPr>
          <w:hidden/>
        </w:trPr>
        <w:tc>
          <w:tcPr>
            <w:tcW w:w="1663" w:type="dxa"/>
          </w:tcPr>
          <w:p w14:paraId="46DD64BA" w14:textId="6F3B83D6" w:rsidR="00B23D12" w:rsidRPr="00FD4B6E" w:rsidRDefault="00B23D12" w:rsidP="00B23D12">
            <w:pPr>
              <w:pStyle w:val="ARTBLQTNCategory"/>
              <w:rPr>
                <w:rStyle w:val="ATBLPinkHidden"/>
              </w:rPr>
            </w:pPr>
            <w:proofErr w:type="spellStart"/>
            <w:r w:rsidRPr="00FD4B6E">
              <w:rPr>
                <w:rStyle w:val="ATBLPinkHidden"/>
              </w:rPr>
              <w:t>CRT</w:t>
            </w:r>
            <w:r>
              <w:t>Missing</w:t>
            </w:r>
            <w:proofErr w:type="spellEnd"/>
          </w:p>
        </w:tc>
        <w:tc>
          <w:tcPr>
            <w:tcW w:w="8079" w:type="dxa"/>
          </w:tcPr>
          <w:p w14:paraId="366E143B" w14:textId="24695CA0" w:rsidR="00B23D12" w:rsidRDefault="00B23D12" w:rsidP="00B23D12">
            <w:pPr>
              <w:pStyle w:val="ARTBLQTNText"/>
            </w:pPr>
            <w:r>
              <w:t>All traps were in place</w:t>
            </w:r>
            <w:r w:rsidR="00A40D23">
              <w:t xml:space="preserve"> as per the IPM Log</w:t>
            </w:r>
            <w:r>
              <w:t>, and none were missing.</w:t>
            </w:r>
          </w:p>
        </w:tc>
        <w:tc>
          <w:tcPr>
            <w:tcW w:w="851" w:type="dxa"/>
          </w:tcPr>
          <w:p w14:paraId="380ADB0C" w14:textId="0C2BE907" w:rsidR="00B23D12" w:rsidRDefault="00B23D12" w:rsidP="00B23D12">
            <w:pPr>
              <w:pStyle w:val="ARTBLQTNTextYesNo"/>
            </w:pPr>
            <w:r>
              <w:t>Yes</w:t>
            </w:r>
          </w:p>
        </w:tc>
      </w:tr>
      <w:tr w:rsidR="00B23D12" w14:paraId="009EC6B7" w14:textId="77777777" w:rsidTr="00A4161A">
        <w:trPr>
          <w:hidden/>
        </w:trPr>
        <w:tc>
          <w:tcPr>
            <w:tcW w:w="1663" w:type="dxa"/>
          </w:tcPr>
          <w:p w14:paraId="129952AE" w14:textId="1BB5326A" w:rsidR="00B23D12" w:rsidRDefault="00B23D12" w:rsidP="00B23D12">
            <w:pPr>
              <w:pStyle w:val="ARTBLQTNCategory"/>
            </w:pPr>
            <w:proofErr w:type="spellStart"/>
            <w:r w:rsidRPr="00FD4B6E">
              <w:rPr>
                <w:rStyle w:val="ATBLPinkHidden"/>
              </w:rPr>
              <w:t>CRT</w:t>
            </w:r>
            <w:r w:rsidRPr="00A71E6F">
              <w:t>Assembly</w:t>
            </w:r>
            <w:proofErr w:type="spellEnd"/>
          </w:p>
        </w:tc>
        <w:tc>
          <w:tcPr>
            <w:tcW w:w="8079" w:type="dxa"/>
          </w:tcPr>
          <w:p w14:paraId="1F05A2BF" w14:textId="30226428" w:rsidR="00B23D12" w:rsidRDefault="00B23D12" w:rsidP="00B23D12">
            <w:pPr>
              <w:pStyle w:val="ARTBLQTNText"/>
            </w:pPr>
            <w:r>
              <w:t>T</w:t>
            </w:r>
            <w:r w:rsidRPr="00A71E6F">
              <w:t xml:space="preserve">he traps </w:t>
            </w:r>
            <w:r>
              <w:t xml:space="preserve">were </w:t>
            </w:r>
            <w:r w:rsidRPr="00A71E6F">
              <w:t>assembled correctly</w:t>
            </w:r>
            <w:r>
              <w:t>.</w:t>
            </w:r>
          </w:p>
        </w:tc>
        <w:tc>
          <w:tcPr>
            <w:tcW w:w="851" w:type="dxa"/>
          </w:tcPr>
          <w:sdt>
            <w:sdtPr>
              <w:alias w:val="CRT Assembly"/>
              <w:tag w:val="CRT_Assembly"/>
              <w:id w:val="-1869831419"/>
              <w:placeholder>
                <w:docPart w:val="D8DE4A3FD30541C28BCAAAA70742DC94"/>
              </w:placeholder>
              <w:dataBinding w:prefixMappings="xmlns:ns0='http://Greg_Maxey/CC_Mapping_Part'" w:xpath="/ns0:CC_Map_Root[1]/ns0:CRT_Assembley[1]" w:storeItemID="{3000428E-BEF6-4961-BEAB-BB9515CA7A6C}"/>
              <w:dropDownList w:lastValue="Yes">
                <w:listItem w:value="Choose an item."/>
                <w:listItem w:displayText="Yes" w:value="Yes"/>
                <w:listItem w:displayText="No" w:value="No"/>
              </w:dropDownList>
            </w:sdtPr>
            <w:sdtEndPr/>
            <w:sdtContent>
              <w:p w14:paraId="36414271" w14:textId="77777777" w:rsidR="00B23D12" w:rsidRDefault="00B23D12" w:rsidP="00B23D12">
                <w:pPr>
                  <w:pStyle w:val="ARTBLQTNTextYesNo"/>
                </w:pPr>
                <w:r w:rsidRPr="0027253A">
                  <w:t>Yes</w:t>
                </w:r>
              </w:p>
            </w:sdtContent>
          </w:sdt>
        </w:tc>
      </w:tr>
      <w:tr w:rsidR="00B23D12" w14:paraId="049DDAE0" w14:textId="77777777" w:rsidTr="00A4161A">
        <w:trPr>
          <w:hidden/>
        </w:trPr>
        <w:tc>
          <w:tcPr>
            <w:tcW w:w="1663" w:type="dxa"/>
          </w:tcPr>
          <w:p w14:paraId="663A0FE7" w14:textId="3A7629A5" w:rsidR="00B23D12" w:rsidRDefault="00B23D12" w:rsidP="00B23D12">
            <w:pPr>
              <w:pStyle w:val="ARTBLQTNCategory"/>
            </w:pPr>
            <w:proofErr w:type="spellStart"/>
            <w:r w:rsidRPr="00FD4B6E">
              <w:rPr>
                <w:rStyle w:val="ATBLPinkHidden"/>
              </w:rPr>
              <w:t>CRT</w:t>
            </w:r>
            <w:r>
              <w:t>Ramps</w:t>
            </w:r>
            <w:proofErr w:type="spellEnd"/>
          </w:p>
        </w:tc>
        <w:tc>
          <w:tcPr>
            <w:tcW w:w="8079" w:type="dxa"/>
          </w:tcPr>
          <w:p w14:paraId="5C80FE50" w14:textId="087902F2" w:rsidR="00B23D12" w:rsidRDefault="00B23D12" w:rsidP="00B23D12">
            <w:pPr>
              <w:pStyle w:val="ARTBLQTNText"/>
            </w:pPr>
            <w:r>
              <w:t>The ramps folded in and were not pulled out.</w:t>
            </w:r>
          </w:p>
        </w:tc>
        <w:tc>
          <w:tcPr>
            <w:tcW w:w="851" w:type="dxa"/>
          </w:tcPr>
          <w:sdt>
            <w:sdtPr>
              <w:alias w:val="CRT Ramps"/>
              <w:tag w:val="CRT_Ramps"/>
              <w:id w:val="-878010648"/>
              <w:placeholder>
                <w:docPart w:val="BADCBC6256DD48DC853D2EFA54306500"/>
              </w:placeholder>
              <w:dataBinding w:prefixMappings="xmlns:ns0='http://Greg_Maxey/CC_Mapping_Part'" w:xpath="/ns0:CC_Map_Root[1]/ns0:CRT_Ramps[1]" w:storeItemID="{3000428E-BEF6-4961-BEAB-BB9515CA7A6C}"/>
              <w:dropDownList w:lastValue="Yes">
                <w:listItem w:value="Choose an item."/>
                <w:listItem w:displayText="Yes" w:value="Yes"/>
                <w:listItem w:displayText="No" w:value="No"/>
              </w:dropDownList>
            </w:sdtPr>
            <w:sdtEndPr/>
            <w:sdtContent>
              <w:p w14:paraId="5BA92FDB" w14:textId="77777777" w:rsidR="00B23D12" w:rsidRPr="00DF4BFC" w:rsidRDefault="00B23D12" w:rsidP="00B23D12">
                <w:pPr>
                  <w:pStyle w:val="ARTBLQTNTextYesNo"/>
                </w:pPr>
                <w:r w:rsidRPr="0027253A">
                  <w:t>Yes</w:t>
                </w:r>
              </w:p>
            </w:sdtContent>
          </w:sdt>
        </w:tc>
      </w:tr>
      <w:tr w:rsidR="00B23D12" w14:paraId="43377A31" w14:textId="77777777" w:rsidTr="00A4161A">
        <w:trPr>
          <w:hidden/>
        </w:trPr>
        <w:tc>
          <w:tcPr>
            <w:tcW w:w="1663" w:type="dxa"/>
          </w:tcPr>
          <w:p w14:paraId="36E26F95" w14:textId="62287662" w:rsidR="00B23D12" w:rsidRDefault="00B23D12" w:rsidP="00B23D12">
            <w:pPr>
              <w:pStyle w:val="ARTBLQTNCategory"/>
            </w:pPr>
            <w:proofErr w:type="spellStart"/>
            <w:r w:rsidRPr="00FD4B6E">
              <w:rPr>
                <w:rStyle w:val="ATBLPinkHidden"/>
              </w:rPr>
              <w:t>CRT</w:t>
            </w:r>
            <w:r>
              <w:t>Location</w:t>
            </w:r>
            <w:proofErr w:type="spellEnd"/>
          </w:p>
        </w:tc>
        <w:tc>
          <w:tcPr>
            <w:tcW w:w="8079" w:type="dxa"/>
          </w:tcPr>
          <w:p w14:paraId="27DF876A" w14:textId="0ABAB877" w:rsidR="00B23D12" w:rsidRDefault="00B23D12" w:rsidP="00B23D12">
            <w:pPr>
              <w:pStyle w:val="ARTBLQTNText"/>
            </w:pPr>
            <w:r>
              <w:t xml:space="preserve">The monitoring traps are correctly placed according to the </w:t>
            </w:r>
            <w:r w:rsidRPr="00896147">
              <w:t xml:space="preserve">IPM </w:t>
            </w:r>
            <w:r>
              <w:t>Log.</w:t>
            </w:r>
          </w:p>
        </w:tc>
        <w:tc>
          <w:tcPr>
            <w:tcW w:w="851" w:type="dxa"/>
          </w:tcPr>
          <w:sdt>
            <w:sdtPr>
              <w:alias w:val="CRT Location"/>
              <w:tag w:val="CRT_Location"/>
              <w:id w:val="753318609"/>
              <w:placeholder>
                <w:docPart w:val="75CF73E8A93144AD9AAAF994D1463805"/>
              </w:placeholder>
              <w:dataBinding w:prefixMappings="xmlns:ns0='http://Greg_Maxey/CC_Mapping_Part'" w:xpath="/ns0:CC_Map_Root[1]/ns0:CRT_Location[1]" w:storeItemID="{3000428E-BEF6-4961-BEAB-BB9515CA7A6C}"/>
              <w:dropDownList w:lastValue="Yes">
                <w:listItem w:value="Choose an item."/>
                <w:listItem w:displayText="Yes" w:value="Yes"/>
                <w:listItem w:displayText="No" w:value="No"/>
              </w:dropDownList>
            </w:sdtPr>
            <w:sdtEndPr/>
            <w:sdtContent>
              <w:p w14:paraId="455AB0A5" w14:textId="77777777" w:rsidR="00B23D12" w:rsidRDefault="00B23D12" w:rsidP="00B23D12">
                <w:pPr>
                  <w:pStyle w:val="ARTBLQTNTextYesNo"/>
                </w:pPr>
                <w:r w:rsidRPr="0027253A">
                  <w:t>Yes</w:t>
                </w:r>
              </w:p>
            </w:sdtContent>
          </w:sdt>
        </w:tc>
      </w:tr>
      <w:tr w:rsidR="00B23D12" w14:paraId="2340ADC0" w14:textId="77777777" w:rsidTr="00A4161A">
        <w:trPr>
          <w:hidden/>
        </w:trPr>
        <w:tc>
          <w:tcPr>
            <w:tcW w:w="1663" w:type="dxa"/>
          </w:tcPr>
          <w:p w14:paraId="425771E2" w14:textId="3B6F32A2" w:rsidR="00B23D12" w:rsidRDefault="008B1878" w:rsidP="00B23D12">
            <w:pPr>
              <w:pStyle w:val="ARTBLQTNCategory"/>
            </w:pPr>
            <w:proofErr w:type="spellStart"/>
            <w:r w:rsidRPr="00FD4B6E">
              <w:rPr>
                <w:rStyle w:val="ATBLPinkHidden"/>
              </w:rPr>
              <w:t>CRT</w:t>
            </w:r>
            <w:r w:rsidR="00B23D12">
              <w:t>Type</w:t>
            </w:r>
            <w:proofErr w:type="spellEnd"/>
          </w:p>
        </w:tc>
        <w:tc>
          <w:tcPr>
            <w:tcW w:w="8079" w:type="dxa"/>
          </w:tcPr>
          <w:p w14:paraId="2FB8BAE7" w14:textId="0F3928D5" w:rsidR="00B23D12" w:rsidRDefault="00B23D12" w:rsidP="00B23D12">
            <w:pPr>
              <w:pStyle w:val="ARTBLQTNText"/>
            </w:pPr>
            <w:r>
              <w:t>The correct trap type was used in accordance with the IPM Log.</w:t>
            </w:r>
          </w:p>
        </w:tc>
        <w:tc>
          <w:tcPr>
            <w:tcW w:w="851" w:type="dxa"/>
          </w:tcPr>
          <w:sdt>
            <w:sdtPr>
              <w:alias w:val="CRT Type"/>
              <w:tag w:val="CRT_Type"/>
              <w:id w:val="297889941"/>
              <w:placeholder>
                <w:docPart w:val="20C9E5B671D2425C8AA83A4C0E86E2AA"/>
              </w:placeholder>
              <w:dataBinding w:prefixMappings="xmlns:ns0='http://Greg_Maxey/CC_Mapping_Part'" w:xpath="/ns0:CC_Map_Root[1]/ns0:CRT_Type[2]" w:storeItemID="{3000428E-BEF6-4961-BEAB-BB9515CA7A6C}"/>
              <w:dropDownList w:lastValue="Yes">
                <w:listItem w:value="Choose an item."/>
                <w:listItem w:displayText="Yes" w:value="Yes"/>
                <w:listItem w:displayText="No" w:value="No"/>
              </w:dropDownList>
            </w:sdtPr>
            <w:sdtEndPr/>
            <w:sdtContent>
              <w:p w14:paraId="5CE6F48D" w14:textId="77777777" w:rsidR="00B23D12" w:rsidRPr="00DF4BFC" w:rsidRDefault="00B23D12" w:rsidP="00B23D12">
                <w:pPr>
                  <w:pStyle w:val="ARTBLQTNTextYesNo"/>
                </w:pPr>
                <w:r w:rsidRPr="0027253A">
                  <w:t>Yes</w:t>
                </w:r>
              </w:p>
            </w:sdtContent>
          </w:sdt>
        </w:tc>
      </w:tr>
      <w:tr w:rsidR="00B23D12" w14:paraId="653A7F15" w14:textId="77777777" w:rsidTr="00A4161A">
        <w:trPr>
          <w:hidden/>
        </w:trPr>
        <w:tc>
          <w:tcPr>
            <w:tcW w:w="1663" w:type="dxa"/>
          </w:tcPr>
          <w:p w14:paraId="03566124" w14:textId="0F356D49" w:rsidR="00B23D12" w:rsidRDefault="008B1878" w:rsidP="00B23D12">
            <w:pPr>
              <w:pStyle w:val="ARTBLQTNCategory"/>
            </w:pPr>
            <w:proofErr w:type="spellStart"/>
            <w:r w:rsidRPr="00FD4B6E">
              <w:rPr>
                <w:rStyle w:val="ATBLPinkHidden"/>
              </w:rPr>
              <w:t>CRT</w:t>
            </w:r>
            <w:r w:rsidR="00B23D12" w:rsidRPr="00E53F69">
              <w:t>Silicon</w:t>
            </w:r>
            <w:r w:rsidR="00563392">
              <w:t>e</w:t>
            </w:r>
            <w:proofErr w:type="spellEnd"/>
            <w:r w:rsidR="00B23D12" w:rsidRPr="00E53F69">
              <w:t xml:space="preserve"> Paper</w:t>
            </w:r>
          </w:p>
        </w:tc>
        <w:tc>
          <w:tcPr>
            <w:tcW w:w="8079" w:type="dxa"/>
          </w:tcPr>
          <w:p w14:paraId="23D95302" w14:textId="2001EF05" w:rsidR="00B23D12" w:rsidRDefault="00B23D12" w:rsidP="00B23D12">
            <w:pPr>
              <w:pStyle w:val="ARTBLQTNText"/>
            </w:pPr>
            <w:r>
              <w:t xml:space="preserve">The </w:t>
            </w:r>
            <w:r w:rsidR="00563392">
              <w:t>silicone</w:t>
            </w:r>
            <w:r>
              <w:t xml:space="preserve"> release paper on the trap was being removed.</w:t>
            </w:r>
          </w:p>
        </w:tc>
        <w:tc>
          <w:tcPr>
            <w:tcW w:w="851" w:type="dxa"/>
          </w:tcPr>
          <w:p w14:paraId="63523EA7" w14:textId="77777777" w:rsidR="00B23D12" w:rsidRPr="00DF4BFC" w:rsidRDefault="00B23D12" w:rsidP="00B23D12">
            <w:pPr>
              <w:pStyle w:val="ARTBLQTNTextYesNo"/>
            </w:pPr>
            <w:r w:rsidRPr="00DF4BFC">
              <w:t>Yes</w:t>
            </w:r>
          </w:p>
        </w:tc>
      </w:tr>
      <w:tr w:rsidR="00B23D12" w14:paraId="03943DDD" w14:textId="77777777" w:rsidTr="00A4161A">
        <w:trPr>
          <w:hidden/>
        </w:trPr>
        <w:tc>
          <w:tcPr>
            <w:tcW w:w="1663" w:type="dxa"/>
          </w:tcPr>
          <w:p w14:paraId="102A307C" w14:textId="0BE10B5D" w:rsidR="00B23D12" w:rsidRPr="00F833E9" w:rsidRDefault="008B1878" w:rsidP="00B23D12">
            <w:pPr>
              <w:pStyle w:val="ARTBLQTNCategory"/>
            </w:pPr>
            <w:proofErr w:type="spellStart"/>
            <w:r w:rsidRPr="00FD4B6E">
              <w:rPr>
                <w:rStyle w:val="ATBLPinkHidden"/>
              </w:rPr>
              <w:t>CRT</w:t>
            </w:r>
            <w:r w:rsidR="00B23D12">
              <w:t>Condition</w:t>
            </w:r>
            <w:proofErr w:type="spellEnd"/>
          </w:p>
        </w:tc>
        <w:tc>
          <w:tcPr>
            <w:tcW w:w="8079" w:type="dxa"/>
          </w:tcPr>
          <w:p w14:paraId="3D92AF15" w14:textId="2F19C203" w:rsidR="00B23D12" w:rsidRDefault="00B23D12" w:rsidP="00B23D12">
            <w:pPr>
              <w:pStyle w:val="ARTBLQTNText"/>
            </w:pPr>
            <w:r>
              <w:t>The traps are in good condition, not wet, soiled, or crushed.</w:t>
            </w:r>
          </w:p>
        </w:tc>
        <w:tc>
          <w:tcPr>
            <w:tcW w:w="851" w:type="dxa"/>
          </w:tcPr>
          <w:p w14:paraId="3F538EA6" w14:textId="77777777" w:rsidR="00B23D12" w:rsidRDefault="00B23D12" w:rsidP="00B23D12">
            <w:pPr>
              <w:pStyle w:val="ARTBLQTNTextYesNo"/>
            </w:pPr>
            <w:r w:rsidRPr="00DF4BFC">
              <w:t>Yes</w:t>
            </w:r>
          </w:p>
        </w:tc>
      </w:tr>
      <w:tr w:rsidR="00B23D12" w14:paraId="767B59DE" w14:textId="77777777" w:rsidTr="00A4161A">
        <w:trPr>
          <w:hidden/>
        </w:trPr>
        <w:tc>
          <w:tcPr>
            <w:tcW w:w="1663" w:type="dxa"/>
          </w:tcPr>
          <w:p w14:paraId="69160CAB" w14:textId="537D9C7E" w:rsidR="00B23D12" w:rsidRDefault="008B1878" w:rsidP="00B23D12">
            <w:pPr>
              <w:pStyle w:val="ARTBLQTNCategory"/>
            </w:pPr>
            <w:proofErr w:type="spellStart"/>
            <w:r w:rsidRPr="00FD4B6E">
              <w:rPr>
                <w:rStyle w:val="ATBLPinkHidden"/>
              </w:rPr>
              <w:t>CRT</w:t>
            </w:r>
            <w:r w:rsidR="00B23D12">
              <w:t>Deck</w:t>
            </w:r>
            <w:proofErr w:type="spellEnd"/>
          </w:p>
        </w:tc>
        <w:tc>
          <w:tcPr>
            <w:tcW w:w="8079" w:type="dxa"/>
          </w:tcPr>
          <w:p w14:paraId="0DF0DD9B" w14:textId="75005758" w:rsidR="00B23D12" w:rsidRDefault="00B23D12" w:rsidP="00B23D12">
            <w:pPr>
              <w:pStyle w:val="ARTBLQTNText"/>
            </w:pPr>
            <w:r>
              <w:t>The traps are correctly placed on the deck.</w:t>
            </w:r>
          </w:p>
        </w:tc>
        <w:tc>
          <w:tcPr>
            <w:tcW w:w="851" w:type="dxa"/>
          </w:tcPr>
          <w:p w14:paraId="6C7242D8" w14:textId="77777777" w:rsidR="00B23D12" w:rsidRDefault="00B23D12" w:rsidP="00B23D12">
            <w:pPr>
              <w:pStyle w:val="ARTBLQTNTextYesNo"/>
            </w:pPr>
            <w:r w:rsidRPr="00DF4BFC">
              <w:t>Yes</w:t>
            </w:r>
          </w:p>
        </w:tc>
      </w:tr>
      <w:tr w:rsidR="00B23D12" w14:paraId="62D7F6FC" w14:textId="77777777" w:rsidTr="00A4161A">
        <w:trPr>
          <w:hidden/>
        </w:trPr>
        <w:tc>
          <w:tcPr>
            <w:tcW w:w="1663" w:type="dxa"/>
          </w:tcPr>
          <w:p w14:paraId="75338E29" w14:textId="14E95FF9" w:rsidR="00B23D12" w:rsidRDefault="008B1878" w:rsidP="00B23D12">
            <w:pPr>
              <w:pStyle w:val="ARTBLQTNCategory"/>
            </w:pPr>
            <w:proofErr w:type="spellStart"/>
            <w:r w:rsidRPr="00FD4B6E">
              <w:rPr>
                <w:rStyle w:val="ATBLPinkHidden"/>
              </w:rPr>
              <w:t>CRT</w:t>
            </w:r>
            <w:r w:rsidR="00B23D12" w:rsidRPr="00E53F69">
              <w:t>Washdown</w:t>
            </w:r>
            <w:proofErr w:type="spellEnd"/>
          </w:p>
        </w:tc>
        <w:tc>
          <w:tcPr>
            <w:tcW w:w="8079" w:type="dxa"/>
          </w:tcPr>
          <w:p w14:paraId="55E1A61E" w14:textId="40DAAEEC" w:rsidR="00B23D12" w:rsidRDefault="00B23D12" w:rsidP="00B23D12">
            <w:pPr>
              <w:pStyle w:val="ARTBLQTNText"/>
            </w:pPr>
            <w:r>
              <w:t>The traps are lifted before washdown, and they remain dry.</w:t>
            </w:r>
          </w:p>
        </w:tc>
        <w:tc>
          <w:tcPr>
            <w:tcW w:w="851" w:type="dxa"/>
          </w:tcPr>
          <w:p w14:paraId="4CAEA40A" w14:textId="77777777" w:rsidR="00B23D12" w:rsidRPr="00DF4BFC" w:rsidRDefault="00B23D12" w:rsidP="00B23D12">
            <w:pPr>
              <w:pStyle w:val="ARTBLQTNTextYesNo"/>
            </w:pPr>
            <w:r w:rsidRPr="00DF4BFC">
              <w:t>Yes</w:t>
            </w:r>
          </w:p>
        </w:tc>
      </w:tr>
      <w:tr w:rsidR="00B23D12" w14:paraId="4093B559" w14:textId="77777777" w:rsidTr="00A4161A">
        <w:trPr>
          <w:hidden/>
        </w:trPr>
        <w:tc>
          <w:tcPr>
            <w:tcW w:w="1663" w:type="dxa"/>
          </w:tcPr>
          <w:p w14:paraId="122B1C35" w14:textId="581390E6" w:rsidR="00B23D12" w:rsidRDefault="008B1878" w:rsidP="00B23D12">
            <w:pPr>
              <w:pStyle w:val="ARTBLQTNCategory"/>
            </w:pPr>
            <w:proofErr w:type="spellStart"/>
            <w:r w:rsidRPr="00FD4B6E">
              <w:rPr>
                <w:rStyle w:val="ATBLPinkHidden"/>
              </w:rPr>
              <w:t>CRT</w:t>
            </w:r>
            <w:r w:rsidR="00B23D12">
              <w:t>Vertical</w:t>
            </w:r>
            <w:proofErr w:type="spellEnd"/>
          </w:p>
        </w:tc>
        <w:tc>
          <w:tcPr>
            <w:tcW w:w="8079" w:type="dxa"/>
          </w:tcPr>
          <w:p w14:paraId="1AE5DDFF" w14:textId="1B6D4D5E" w:rsidR="00B23D12" w:rsidRDefault="00B23D12" w:rsidP="00B23D12">
            <w:pPr>
              <w:pStyle w:val="ARTBLQTNText"/>
            </w:pPr>
            <w:r>
              <w:t>No t</w:t>
            </w:r>
            <w:r w:rsidRPr="00BA13CF">
              <w:t>raps were positioned vertically</w:t>
            </w:r>
            <w:r>
              <w:t>.</w:t>
            </w:r>
          </w:p>
        </w:tc>
        <w:tc>
          <w:tcPr>
            <w:tcW w:w="851" w:type="dxa"/>
          </w:tcPr>
          <w:p w14:paraId="7F8230B6" w14:textId="77777777" w:rsidR="00B23D12" w:rsidRPr="00DF4BFC" w:rsidRDefault="00B23D12" w:rsidP="00B23D12">
            <w:pPr>
              <w:pStyle w:val="ARTBLQTNTextYesNo"/>
            </w:pPr>
            <w:r w:rsidRPr="00DF4BFC">
              <w:t>Yes</w:t>
            </w:r>
          </w:p>
        </w:tc>
      </w:tr>
      <w:tr w:rsidR="00B23D12" w14:paraId="1AFA95FF" w14:textId="77777777" w:rsidTr="00A4161A">
        <w:trPr>
          <w:hidden/>
        </w:trPr>
        <w:tc>
          <w:tcPr>
            <w:tcW w:w="1663" w:type="dxa"/>
          </w:tcPr>
          <w:p w14:paraId="7DA0DB4A" w14:textId="01AA9F4D" w:rsidR="00B23D12" w:rsidRDefault="008B1878" w:rsidP="00B23D12">
            <w:pPr>
              <w:pStyle w:val="ARTBLQTNCategory"/>
            </w:pPr>
            <w:proofErr w:type="spellStart"/>
            <w:r w:rsidRPr="00FD4B6E">
              <w:rPr>
                <w:rStyle w:val="ATBLPinkHidden"/>
              </w:rPr>
              <w:t>CRT</w:t>
            </w:r>
            <w:r w:rsidR="00B23D12">
              <w:t>Positioning</w:t>
            </w:r>
            <w:proofErr w:type="spellEnd"/>
          </w:p>
        </w:tc>
        <w:tc>
          <w:tcPr>
            <w:tcW w:w="8079" w:type="dxa"/>
          </w:tcPr>
          <w:p w14:paraId="1F099C6C" w14:textId="6DB4D869" w:rsidR="00B23D12" w:rsidRDefault="00B23D12" w:rsidP="00B23D12">
            <w:pPr>
              <w:pStyle w:val="ARTBLQTNText"/>
            </w:pPr>
            <w:r>
              <w:t xml:space="preserve">No traps were positioned inside </w:t>
            </w:r>
            <w:r w:rsidRPr="00FC7892">
              <w:t>storage spaces</w:t>
            </w:r>
            <w:r>
              <w:t>.</w:t>
            </w:r>
          </w:p>
        </w:tc>
        <w:tc>
          <w:tcPr>
            <w:tcW w:w="851" w:type="dxa"/>
          </w:tcPr>
          <w:p w14:paraId="4EC29C7F" w14:textId="77777777" w:rsidR="00B23D12" w:rsidRPr="00DF4BFC" w:rsidRDefault="00B23D12" w:rsidP="00B23D12">
            <w:pPr>
              <w:pStyle w:val="ARTBLQTNTextYesNo"/>
            </w:pPr>
            <w:r w:rsidRPr="00DF4BFC">
              <w:t>Yes</w:t>
            </w:r>
          </w:p>
        </w:tc>
      </w:tr>
      <w:tr w:rsidR="00B23D12" w14:paraId="677BD248" w14:textId="77777777" w:rsidTr="00A4161A">
        <w:trPr>
          <w:hidden/>
        </w:trPr>
        <w:tc>
          <w:tcPr>
            <w:tcW w:w="1663" w:type="dxa"/>
          </w:tcPr>
          <w:p w14:paraId="1A5913A8" w14:textId="09ADF4FD" w:rsidR="00B23D12" w:rsidRDefault="008B1878" w:rsidP="00B23D12">
            <w:pPr>
              <w:pStyle w:val="ARTBLQTNCategory"/>
            </w:pPr>
            <w:proofErr w:type="spellStart"/>
            <w:r w:rsidRPr="00FD4B6E">
              <w:rPr>
                <w:rStyle w:val="ATBLPinkHidden"/>
              </w:rPr>
              <w:t>CRT</w:t>
            </w:r>
            <w:r w:rsidR="00B23D12">
              <w:t>Reusing</w:t>
            </w:r>
            <w:proofErr w:type="spellEnd"/>
          </w:p>
        </w:tc>
        <w:tc>
          <w:tcPr>
            <w:tcW w:w="8079" w:type="dxa"/>
          </w:tcPr>
          <w:p w14:paraId="6653DA76" w14:textId="1C9F5772" w:rsidR="00B23D12" w:rsidRDefault="00B23D12" w:rsidP="00B23D12">
            <w:pPr>
              <w:pStyle w:val="ARTBLQTNText"/>
            </w:pPr>
            <w:r>
              <w:t>Not using old traps.</w:t>
            </w:r>
          </w:p>
        </w:tc>
        <w:tc>
          <w:tcPr>
            <w:tcW w:w="851" w:type="dxa"/>
          </w:tcPr>
          <w:p w14:paraId="39F0D72E" w14:textId="77777777" w:rsidR="00B23D12" w:rsidRPr="00DF4BFC" w:rsidRDefault="00B23D12" w:rsidP="00B23D12">
            <w:pPr>
              <w:pStyle w:val="ARTBLQTNTextYesNo"/>
            </w:pPr>
            <w:r w:rsidRPr="00DF4BFC">
              <w:t>Yes</w:t>
            </w:r>
          </w:p>
        </w:tc>
      </w:tr>
      <w:tr w:rsidR="00B23D12" w14:paraId="1E270B05" w14:textId="77777777" w:rsidTr="00A4161A">
        <w:trPr>
          <w:hidden/>
        </w:trPr>
        <w:tc>
          <w:tcPr>
            <w:tcW w:w="1663" w:type="dxa"/>
          </w:tcPr>
          <w:p w14:paraId="143EF471" w14:textId="719C413C" w:rsidR="00B23D12" w:rsidRDefault="008B1878" w:rsidP="00B23D12">
            <w:pPr>
              <w:pStyle w:val="ARTBLQTNCategory"/>
            </w:pPr>
            <w:proofErr w:type="spellStart"/>
            <w:r w:rsidRPr="00FD4B6E">
              <w:rPr>
                <w:rStyle w:val="ATBLPinkHidden"/>
              </w:rPr>
              <w:t>CRT</w:t>
            </w:r>
            <w:r w:rsidR="00B23D12">
              <w:t>Branded</w:t>
            </w:r>
            <w:proofErr w:type="spellEnd"/>
          </w:p>
        </w:tc>
        <w:tc>
          <w:tcPr>
            <w:tcW w:w="8079" w:type="dxa"/>
          </w:tcPr>
          <w:p w14:paraId="4E345630" w14:textId="03538EEF" w:rsidR="00B23D12" w:rsidRDefault="00B23D12" w:rsidP="00B23D12">
            <w:pPr>
              <w:pStyle w:val="ARTBLQTNText"/>
            </w:pPr>
            <w:r>
              <w:t>Nutrastat-branded traps were used, and the weekly inspection table was completed.</w:t>
            </w:r>
          </w:p>
        </w:tc>
        <w:tc>
          <w:tcPr>
            <w:tcW w:w="851" w:type="dxa"/>
          </w:tcPr>
          <w:p w14:paraId="48DB3FAF" w14:textId="77777777" w:rsidR="00B23D12" w:rsidRPr="00DF4BFC" w:rsidRDefault="00B23D12" w:rsidP="00B23D12">
            <w:pPr>
              <w:pStyle w:val="ARTBLQTNTextYesNo"/>
            </w:pPr>
            <w:r w:rsidRPr="00DF4BFC">
              <w:t>Yes</w:t>
            </w:r>
          </w:p>
        </w:tc>
      </w:tr>
      <w:tr w:rsidR="00B23D12" w14:paraId="27120809" w14:textId="77777777" w:rsidTr="00A4161A">
        <w:tc>
          <w:tcPr>
            <w:tcW w:w="10593" w:type="dxa"/>
            <w:gridSpan w:val="3"/>
          </w:tcPr>
          <w:p w14:paraId="5ADE8E9D" w14:textId="77777777" w:rsidR="00B23D12" w:rsidRPr="00DF4BFC" w:rsidRDefault="00B23D12" w:rsidP="00B23D12">
            <w:pPr>
              <w:pStyle w:val="ARTBLQTNHDSub"/>
            </w:pPr>
            <w:r>
              <w:t>Silent Sentries</w:t>
            </w:r>
          </w:p>
        </w:tc>
      </w:tr>
      <w:tr w:rsidR="00B23D12" w14:paraId="7A3962E3" w14:textId="77777777" w:rsidTr="00A4161A">
        <w:trPr>
          <w:hidden/>
        </w:trPr>
        <w:tc>
          <w:tcPr>
            <w:tcW w:w="1663" w:type="dxa"/>
          </w:tcPr>
          <w:p w14:paraId="79CB036E" w14:textId="38632574" w:rsidR="00B23D12" w:rsidRPr="00E53F69" w:rsidRDefault="00B23D12" w:rsidP="00B23D12">
            <w:pPr>
              <w:pStyle w:val="ARTBLQTNCategory"/>
            </w:pPr>
            <w:proofErr w:type="spellStart"/>
            <w:r w:rsidRPr="00FD4B6E">
              <w:rPr>
                <w:rStyle w:val="ATBLPinkHidden"/>
              </w:rPr>
              <w:t>SS</w:t>
            </w:r>
            <w:r w:rsidRPr="00E53F69">
              <w:t>Labels</w:t>
            </w:r>
            <w:proofErr w:type="spellEnd"/>
          </w:p>
        </w:tc>
        <w:tc>
          <w:tcPr>
            <w:tcW w:w="8079" w:type="dxa"/>
          </w:tcPr>
          <w:p w14:paraId="7C4F7BB5" w14:textId="4C0FC461" w:rsidR="00B23D12" w:rsidRDefault="00B23D12" w:rsidP="00B23D12">
            <w:pPr>
              <w:pStyle w:val="ARTBLQTNText"/>
            </w:pPr>
            <w:r>
              <w:t>T</w:t>
            </w:r>
            <w:r w:rsidRPr="005330E3">
              <w:t xml:space="preserve">he traps </w:t>
            </w:r>
            <w:r>
              <w:t xml:space="preserve">were </w:t>
            </w:r>
            <w:r w:rsidRPr="005330E3">
              <w:t>correctly labelled</w:t>
            </w:r>
            <w:r>
              <w:t>.</w:t>
            </w:r>
          </w:p>
        </w:tc>
        <w:tc>
          <w:tcPr>
            <w:tcW w:w="851" w:type="dxa"/>
            <w:vAlign w:val="center"/>
          </w:tcPr>
          <w:p w14:paraId="1049CC90" w14:textId="77777777" w:rsidR="00B23D12" w:rsidRPr="00DF4BFC" w:rsidRDefault="00B23D12" w:rsidP="00B23D12">
            <w:pPr>
              <w:pStyle w:val="ARTBLQTNTextYesNo"/>
            </w:pPr>
            <w:r>
              <w:t>Yes</w:t>
            </w:r>
          </w:p>
        </w:tc>
      </w:tr>
      <w:tr w:rsidR="00B23D12" w14:paraId="5B97C7F7" w14:textId="77777777" w:rsidTr="00A4161A">
        <w:trPr>
          <w:hidden/>
        </w:trPr>
        <w:tc>
          <w:tcPr>
            <w:tcW w:w="1663" w:type="dxa"/>
          </w:tcPr>
          <w:p w14:paraId="06938F9C" w14:textId="36E52D7E" w:rsidR="00B23D12" w:rsidRPr="00E53F69" w:rsidRDefault="00B23D12" w:rsidP="00B23D12">
            <w:pPr>
              <w:pStyle w:val="ARTBLQTNCategory"/>
            </w:pPr>
            <w:proofErr w:type="spellStart"/>
            <w:r w:rsidRPr="00FD4B6E">
              <w:rPr>
                <w:rStyle w:val="ATBLPinkHidden"/>
              </w:rPr>
              <w:t>SS</w:t>
            </w:r>
            <w:r w:rsidRPr="00E53F69">
              <w:t>Clean</w:t>
            </w:r>
            <w:proofErr w:type="spellEnd"/>
          </w:p>
        </w:tc>
        <w:tc>
          <w:tcPr>
            <w:tcW w:w="8079" w:type="dxa"/>
          </w:tcPr>
          <w:p w14:paraId="65F911EF" w14:textId="4625DA9D" w:rsidR="00B23D12" w:rsidRDefault="00B23D12" w:rsidP="00B23D12">
            <w:pPr>
              <w:pStyle w:val="ARTBLQTNText"/>
            </w:pPr>
            <w:r>
              <w:t>They are clean and well-maintained.</w:t>
            </w:r>
          </w:p>
        </w:tc>
        <w:tc>
          <w:tcPr>
            <w:tcW w:w="851" w:type="dxa"/>
            <w:vAlign w:val="center"/>
          </w:tcPr>
          <w:p w14:paraId="1F31FBDB" w14:textId="77777777" w:rsidR="00B23D12" w:rsidRPr="00DF4BFC" w:rsidRDefault="00B23D12" w:rsidP="00B23D12">
            <w:pPr>
              <w:pStyle w:val="ARTBLQTNTextYesNo"/>
            </w:pPr>
            <w:r>
              <w:t>Yes</w:t>
            </w:r>
          </w:p>
        </w:tc>
      </w:tr>
      <w:tr w:rsidR="00B23D12" w14:paraId="315DB133" w14:textId="77777777" w:rsidTr="00A4161A">
        <w:trPr>
          <w:hidden/>
        </w:trPr>
        <w:tc>
          <w:tcPr>
            <w:tcW w:w="1663" w:type="dxa"/>
          </w:tcPr>
          <w:p w14:paraId="68DF2C8A" w14:textId="71629AC1" w:rsidR="00B23D12" w:rsidRPr="00E53F69" w:rsidRDefault="00B23D12" w:rsidP="00B23D12">
            <w:pPr>
              <w:pStyle w:val="ARTBLQTNCategory"/>
            </w:pPr>
            <w:proofErr w:type="spellStart"/>
            <w:r w:rsidRPr="00FD4B6E">
              <w:rPr>
                <w:rStyle w:val="ATBLPinkHidden"/>
              </w:rPr>
              <w:t>SS</w:t>
            </w:r>
            <w:r w:rsidRPr="00E53F69">
              <w:t>Damaged</w:t>
            </w:r>
            <w:proofErr w:type="spellEnd"/>
          </w:p>
        </w:tc>
        <w:tc>
          <w:tcPr>
            <w:tcW w:w="8079" w:type="dxa"/>
          </w:tcPr>
          <w:p w14:paraId="54BC93DB" w14:textId="63ECA374" w:rsidR="00B23D12" w:rsidRDefault="00B23D12" w:rsidP="00B23D12">
            <w:pPr>
              <w:pStyle w:val="ARTBLQTNText"/>
            </w:pPr>
            <w:r>
              <w:t>The cases were all undamaged.</w:t>
            </w:r>
          </w:p>
        </w:tc>
        <w:tc>
          <w:tcPr>
            <w:tcW w:w="851" w:type="dxa"/>
            <w:vAlign w:val="center"/>
          </w:tcPr>
          <w:p w14:paraId="61811DB6" w14:textId="77777777" w:rsidR="00B23D12" w:rsidRPr="00DF4BFC" w:rsidRDefault="00B23D12" w:rsidP="00B23D12">
            <w:pPr>
              <w:pStyle w:val="ARTBLQTNTextYesNo"/>
            </w:pPr>
            <w:r>
              <w:t>Yes</w:t>
            </w:r>
          </w:p>
        </w:tc>
      </w:tr>
      <w:tr w:rsidR="00B23D12" w14:paraId="07053C42" w14:textId="77777777" w:rsidTr="00A4161A">
        <w:trPr>
          <w:hidden/>
        </w:trPr>
        <w:tc>
          <w:tcPr>
            <w:tcW w:w="1663" w:type="dxa"/>
          </w:tcPr>
          <w:p w14:paraId="7263C272" w14:textId="63504476" w:rsidR="00B23D12" w:rsidRPr="00E53F69" w:rsidRDefault="004E0A1D" w:rsidP="00B23D12">
            <w:pPr>
              <w:pStyle w:val="ARTBLQTNCategory"/>
            </w:pPr>
            <w:proofErr w:type="spellStart"/>
            <w:r w:rsidRPr="00FD4B6E">
              <w:rPr>
                <w:rStyle w:val="ATBLPinkHidden"/>
              </w:rPr>
              <w:t>SS</w:t>
            </w:r>
            <w:r w:rsidR="00B23D12" w:rsidRPr="00E53F69">
              <w:t>Type</w:t>
            </w:r>
            <w:proofErr w:type="spellEnd"/>
          </w:p>
        </w:tc>
        <w:tc>
          <w:tcPr>
            <w:tcW w:w="8079" w:type="dxa"/>
          </w:tcPr>
          <w:p w14:paraId="78279635" w14:textId="53FE8E12" w:rsidR="00B23D12" w:rsidRDefault="00B23D12" w:rsidP="00B23D12">
            <w:pPr>
              <w:pStyle w:val="ARTBLQTNText"/>
            </w:pPr>
            <w:r>
              <w:t>Standard monitoring traps are used continuously in the Silent Sentry.</w:t>
            </w:r>
          </w:p>
        </w:tc>
        <w:tc>
          <w:tcPr>
            <w:tcW w:w="851" w:type="dxa"/>
          </w:tcPr>
          <w:p w14:paraId="21BA66C4" w14:textId="77777777" w:rsidR="00B23D12" w:rsidRPr="00DF4BFC" w:rsidRDefault="00B23D12" w:rsidP="00B23D12">
            <w:pPr>
              <w:pStyle w:val="ARTBLQTNTextYesNo"/>
            </w:pPr>
            <w:r w:rsidRPr="004D6182">
              <w:t>Yes</w:t>
            </w:r>
          </w:p>
        </w:tc>
      </w:tr>
      <w:tr w:rsidR="00B23D12" w14:paraId="2FA2767D" w14:textId="77777777" w:rsidTr="00A4161A">
        <w:trPr>
          <w:hidden/>
        </w:trPr>
        <w:tc>
          <w:tcPr>
            <w:tcW w:w="1663" w:type="dxa"/>
          </w:tcPr>
          <w:p w14:paraId="6EE5554A" w14:textId="195F4AF2" w:rsidR="00B23D12" w:rsidRPr="00E53F69" w:rsidRDefault="004E0A1D" w:rsidP="00B23D12">
            <w:pPr>
              <w:pStyle w:val="ARTBLQTNCategory"/>
            </w:pPr>
            <w:proofErr w:type="spellStart"/>
            <w:r w:rsidRPr="00FD4B6E">
              <w:rPr>
                <w:rStyle w:val="ATBLPinkHidden"/>
              </w:rPr>
              <w:t>SS</w:t>
            </w:r>
            <w:r w:rsidR="00B23D12" w:rsidRPr="00E53F69">
              <w:t>Film</w:t>
            </w:r>
            <w:proofErr w:type="spellEnd"/>
          </w:p>
        </w:tc>
        <w:tc>
          <w:tcPr>
            <w:tcW w:w="8079" w:type="dxa"/>
          </w:tcPr>
          <w:p w14:paraId="6F05E341" w14:textId="3A0EC4C9" w:rsidR="00B23D12" w:rsidRDefault="00B23D12" w:rsidP="00B23D12">
            <w:pPr>
              <w:pStyle w:val="ARTBLQTNText"/>
            </w:pPr>
            <w:r>
              <w:t>The manufacturer’s plastic film wrap has been removed from all Silent Sentries.</w:t>
            </w:r>
          </w:p>
        </w:tc>
        <w:tc>
          <w:tcPr>
            <w:tcW w:w="851" w:type="dxa"/>
          </w:tcPr>
          <w:p w14:paraId="4FEC19B1" w14:textId="77777777" w:rsidR="00B23D12" w:rsidRPr="00DF4BFC" w:rsidRDefault="00B23D12" w:rsidP="00B23D12">
            <w:pPr>
              <w:pStyle w:val="ARTBLQTNTextYesNo"/>
            </w:pPr>
            <w:r w:rsidRPr="004D6182">
              <w:t>Yes</w:t>
            </w:r>
          </w:p>
        </w:tc>
      </w:tr>
      <w:tr w:rsidR="00B23D12" w14:paraId="6EE691BA" w14:textId="77777777" w:rsidTr="00A4161A">
        <w:trPr>
          <w:hidden/>
        </w:trPr>
        <w:tc>
          <w:tcPr>
            <w:tcW w:w="1663" w:type="dxa"/>
          </w:tcPr>
          <w:p w14:paraId="06A8756D" w14:textId="77CAE4DA" w:rsidR="00B23D12" w:rsidRPr="00E53F69" w:rsidRDefault="004E0A1D" w:rsidP="00B23D12">
            <w:pPr>
              <w:pStyle w:val="ARTBLQTNCategory"/>
            </w:pPr>
            <w:proofErr w:type="spellStart"/>
            <w:r w:rsidRPr="00FD4B6E">
              <w:rPr>
                <w:rStyle w:val="ATBLPinkHidden"/>
              </w:rPr>
              <w:t>SS</w:t>
            </w:r>
            <w:r w:rsidR="00B23D12" w:rsidRPr="00E53F69">
              <w:t>Base</w:t>
            </w:r>
            <w:r w:rsidR="00B23D12">
              <w:t>p</w:t>
            </w:r>
            <w:r w:rsidR="00B23D12" w:rsidRPr="00E53F69">
              <w:t>late</w:t>
            </w:r>
            <w:proofErr w:type="spellEnd"/>
          </w:p>
        </w:tc>
        <w:tc>
          <w:tcPr>
            <w:tcW w:w="8079" w:type="dxa"/>
          </w:tcPr>
          <w:p w14:paraId="07AD8C2D" w14:textId="32679154" w:rsidR="00B23D12" w:rsidRDefault="00B23D12" w:rsidP="00B23D12">
            <w:pPr>
              <w:pStyle w:val="ARTBLQTNText"/>
            </w:pPr>
            <w:r>
              <w:t>All internal base plates are correctly oriented.</w:t>
            </w:r>
          </w:p>
        </w:tc>
        <w:tc>
          <w:tcPr>
            <w:tcW w:w="851" w:type="dxa"/>
          </w:tcPr>
          <w:p w14:paraId="27E748F4" w14:textId="77777777" w:rsidR="00B23D12" w:rsidRPr="00DF4BFC" w:rsidRDefault="00B23D12" w:rsidP="00B23D12">
            <w:pPr>
              <w:pStyle w:val="ARTBLQTNTextYesNo"/>
            </w:pPr>
            <w:r w:rsidRPr="004D6182">
              <w:t>Yes</w:t>
            </w:r>
          </w:p>
        </w:tc>
      </w:tr>
      <w:tr w:rsidR="00B23D12" w14:paraId="4218F86D" w14:textId="77777777" w:rsidTr="00A4161A">
        <w:trPr>
          <w:hidden/>
        </w:trPr>
        <w:tc>
          <w:tcPr>
            <w:tcW w:w="1663" w:type="dxa"/>
          </w:tcPr>
          <w:p w14:paraId="1E718BA7" w14:textId="3DBA6F37" w:rsidR="00B23D12" w:rsidRPr="00E53F69" w:rsidRDefault="004E0A1D" w:rsidP="00B23D12">
            <w:pPr>
              <w:pStyle w:val="ARTBLQTNCategory"/>
            </w:pPr>
            <w:proofErr w:type="spellStart"/>
            <w:r w:rsidRPr="00FD4B6E">
              <w:rPr>
                <w:rStyle w:val="ATBLPinkHidden"/>
              </w:rPr>
              <w:t>SS</w:t>
            </w:r>
            <w:r w:rsidR="00B23D12" w:rsidRPr="00E53F69">
              <w:t>Soiled</w:t>
            </w:r>
            <w:proofErr w:type="spellEnd"/>
          </w:p>
        </w:tc>
        <w:tc>
          <w:tcPr>
            <w:tcW w:w="8079" w:type="dxa"/>
          </w:tcPr>
          <w:p w14:paraId="05073B8C" w14:textId="59E7E61F" w:rsidR="00B23D12" w:rsidRDefault="00B23D12" w:rsidP="00B23D12">
            <w:pPr>
              <w:pStyle w:val="ARTBLQTNText"/>
            </w:pPr>
            <w:r>
              <w:t>There are no soiled traps.</w:t>
            </w:r>
          </w:p>
        </w:tc>
        <w:tc>
          <w:tcPr>
            <w:tcW w:w="851" w:type="dxa"/>
            <w:vAlign w:val="center"/>
          </w:tcPr>
          <w:p w14:paraId="01840DFB" w14:textId="77777777" w:rsidR="00B23D12" w:rsidRPr="00DF4BFC" w:rsidRDefault="00B23D12" w:rsidP="00B23D12">
            <w:pPr>
              <w:pStyle w:val="ARTBLQTNTextYesNo"/>
            </w:pPr>
            <w:r w:rsidRPr="004D6182">
              <w:t>Yes</w:t>
            </w:r>
          </w:p>
        </w:tc>
      </w:tr>
      <w:tr w:rsidR="00B23D12" w14:paraId="7EDBFB12" w14:textId="77777777" w:rsidTr="00A4161A">
        <w:trPr>
          <w:hidden/>
        </w:trPr>
        <w:tc>
          <w:tcPr>
            <w:tcW w:w="1663" w:type="dxa"/>
          </w:tcPr>
          <w:p w14:paraId="52FF47D0" w14:textId="344959BD" w:rsidR="00B23D12" w:rsidRPr="00E53F69" w:rsidRDefault="004E0A1D" w:rsidP="00B23D12">
            <w:pPr>
              <w:pStyle w:val="ARTBLQTNCategory"/>
            </w:pPr>
            <w:proofErr w:type="spellStart"/>
            <w:r w:rsidRPr="00FD4B6E">
              <w:rPr>
                <w:rStyle w:val="ATBLPinkHidden"/>
              </w:rPr>
              <w:t>SS</w:t>
            </w:r>
            <w:r w:rsidR="00B23D12">
              <w:t>Pins</w:t>
            </w:r>
            <w:proofErr w:type="spellEnd"/>
          </w:p>
        </w:tc>
        <w:tc>
          <w:tcPr>
            <w:tcW w:w="8079" w:type="dxa"/>
          </w:tcPr>
          <w:p w14:paraId="2672D02E" w14:textId="3AA3051A" w:rsidR="00B23D12" w:rsidRDefault="00B23D12" w:rsidP="00B23D12">
            <w:pPr>
              <w:pStyle w:val="ARTBLQTNText"/>
            </w:pPr>
            <w:r>
              <w:t>The baseplates were not on the hinge pins.</w:t>
            </w:r>
          </w:p>
        </w:tc>
        <w:tc>
          <w:tcPr>
            <w:tcW w:w="851" w:type="dxa"/>
            <w:vAlign w:val="center"/>
          </w:tcPr>
          <w:p w14:paraId="1DA9317B" w14:textId="77777777" w:rsidR="00B23D12" w:rsidRPr="00DF4BFC" w:rsidRDefault="00B23D12" w:rsidP="00B23D12">
            <w:pPr>
              <w:pStyle w:val="ARTBLQTNTextYesNo"/>
            </w:pPr>
            <w:r w:rsidRPr="004D6182">
              <w:t>Yes</w:t>
            </w:r>
          </w:p>
        </w:tc>
      </w:tr>
      <w:tr w:rsidR="00B23D12" w14:paraId="18956F3B" w14:textId="77777777" w:rsidTr="00A4161A">
        <w:trPr>
          <w:hidden/>
        </w:trPr>
        <w:tc>
          <w:tcPr>
            <w:tcW w:w="1663" w:type="dxa"/>
          </w:tcPr>
          <w:p w14:paraId="1E5692F2" w14:textId="7D046972" w:rsidR="00B23D12" w:rsidRPr="00E53F69" w:rsidRDefault="004E0A1D" w:rsidP="00B23D12">
            <w:pPr>
              <w:pStyle w:val="ARTBLQTNText"/>
            </w:pPr>
            <w:proofErr w:type="spellStart"/>
            <w:r w:rsidRPr="00FD4B6E">
              <w:rPr>
                <w:rStyle w:val="ATBLPinkHidden"/>
              </w:rPr>
              <w:lastRenderedPageBreak/>
              <w:t>SS</w:t>
            </w:r>
            <w:r w:rsidR="00B23D12" w:rsidRPr="00E53F69">
              <w:t>Washdown</w:t>
            </w:r>
            <w:proofErr w:type="spellEnd"/>
          </w:p>
        </w:tc>
        <w:tc>
          <w:tcPr>
            <w:tcW w:w="8079" w:type="dxa"/>
          </w:tcPr>
          <w:p w14:paraId="7A500249" w14:textId="609ADDE2" w:rsidR="00B23D12" w:rsidRDefault="00B23D12" w:rsidP="00B23D12">
            <w:pPr>
              <w:pStyle w:val="ARTBLQTNText"/>
            </w:pPr>
            <w:r>
              <w:t>The traps are lifted before washdown, and they remain dry.</w:t>
            </w:r>
          </w:p>
        </w:tc>
        <w:tc>
          <w:tcPr>
            <w:tcW w:w="851" w:type="dxa"/>
            <w:vAlign w:val="center"/>
          </w:tcPr>
          <w:p w14:paraId="6A74A972" w14:textId="3B47753B" w:rsidR="00B23D12" w:rsidRPr="004D6182" w:rsidRDefault="00B23D12" w:rsidP="00B23D12">
            <w:pPr>
              <w:pStyle w:val="ARTBLQTNTextYesNo"/>
            </w:pPr>
            <w:r>
              <w:t>Yes</w:t>
            </w:r>
          </w:p>
        </w:tc>
      </w:tr>
      <w:tr w:rsidR="00B23D12" w14:paraId="0ABB520F" w14:textId="77777777" w:rsidTr="00A4161A">
        <w:trPr>
          <w:hidden/>
        </w:trPr>
        <w:tc>
          <w:tcPr>
            <w:tcW w:w="1663" w:type="dxa"/>
          </w:tcPr>
          <w:p w14:paraId="59F31B9A" w14:textId="2D4E26B0" w:rsidR="00B23D12" w:rsidRPr="00E53F69" w:rsidRDefault="004E0A1D" w:rsidP="00B23D12">
            <w:pPr>
              <w:pStyle w:val="ARTBLQTNText"/>
            </w:pPr>
            <w:proofErr w:type="spellStart"/>
            <w:r w:rsidRPr="00FD4B6E">
              <w:rPr>
                <w:rStyle w:val="ATBLPinkHidden"/>
              </w:rPr>
              <w:t>SS</w:t>
            </w:r>
            <w:r w:rsidR="00B23D12">
              <w:t>Location</w:t>
            </w:r>
            <w:proofErr w:type="spellEnd"/>
          </w:p>
        </w:tc>
        <w:tc>
          <w:tcPr>
            <w:tcW w:w="8079" w:type="dxa"/>
          </w:tcPr>
          <w:p w14:paraId="5E76C77F" w14:textId="1A4277BD" w:rsidR="00B23D12" w:rsidRDefault="00B23D12" w:rsidP="00B23D12">
            <w:pPr>
              <w:pStyle w:val="ARTBLQTNText"/>
            </w:pPr>
            <w:r>
              <w:t>Traps are in the correct location according to the IPM Log.</w:t>
            </w:r>
          </w:p>
        </w:tc>
        <w:tc>
          <w:tcPr>
            <w:tcW w:w="851" w:type="dxa"/>
            <w:vAlign w:val="center"/>
          </w:tcPr>
          <w:p w14:paraId="0DD04A33" w14:textId="492BDDB6" w:rsidR="00B23D12" w:rsidRPr="004D6182" w:rsidRDefault="00B23D12" w:rsidP="00B23D12">
            <w:pPr>
              <w:pStyle w:val="ARTBLQTNTextYesNo"/>
            </w:pPr>
            <w:r>
              <w:t>Yes</w:t>
            </w:r>
          </w:p>
        </w:tc>
      </w:tr>
      <w:tr w:rsidR="00B23D12" w14:paraId="0A675DC2" w14:textId="77777777" w:rsidTr="00A4161A">
        <w:tc>
          <w:tcPr>
            <w:tcW w:w="10593" w:type="dxa"/>
            <w:gridSpan w:val="3"/>
          </w:tcPr>
          <w:p w14:paraId="583BD501" w14:textId="77777777" w:rsidR="00B23D12" w:rsidRDefault="00B23D12" w:rsidP="00B23D12">
            <w:pPr>
              <w:pStyle w:val="ARTBLQTNHDSub"/>
            </w:pPr>
            <w:r>
              <w:t>Inspections</w:t>
            </w:r>
          </w:p>
        </w:tc>
      </w:tr>
      <w:tr w:rsidR="00B23D12" w14:paraId="266FE32E" w14:textId="77777777" w:rsidTr="00A4161A">
        <w:trPr>
          <w:hidden/>
        </w:trPr>
        <w:tc>
          <w:tcPr>
            <w:tcW w:w="1663" w:type="dxa"/>
          </w:tcPr>
          <w:p w14:paraId="3A849F83" w14:textId="6903BB7E" w:rsidR="00B23D12" w:rsidRPr="00F833E9" w:rsidRDefault="004E0A1D" w:rsidP="00B23D12">
            <w:pPr>
              <w:pStyle w:val="ARTBLQTNCategory"/>
            </w:pPr>
            <w:proofErr w:type="spellStart"/>
            <w:r w:rsidRPr="004E0A1D">
              <w:rPr>
                <w:rStyle w:val="ATBLPinkHidden"/>
              </w:rPr>
              <w:t>INS</w:t>
            </w:r>
            <w:r w:rsidR="00B23D12">
              <w:t>Weekly</w:t>
            </w:r>
            <w:proofErr w:type="spellEnd"/>
          </w:p>
        </w:tc>
        <w:tc>
          <w:tcPr>
            <w:tcW w:w="8079" w:type="dxa"/>
          </w:tcPr>
          <w:p w14:paraId="0CE83BBC" w14:textId="5C362C88" w:rsidR="00B23D12" w:rsidRDefault="00B23D12" w:rsidP="00B23D12">
            <w:pPr>
              <w:pStyle w:val="ARTBLQTNText"/>
            </w:pPr>
            <w:r>
              <w:t>All traps are inspected weekly as per the current IPM Log.</w:t>
            </w:r>
          </w:p>
        </w:tc>
        <w:tc>
          <w:tcPr>
            <w:tcW w:w="851" w:type="dxa"/>
          </w:tcPr>
          <w:p w14:paraId="4448584A" w14:textId="77777777" w:rsidR="00B23D12" w:rsidRDefault="00B23D12" w:rsidP="00B23D12">
            <w:pPr>
              <w:pStyle w:val="ARTBLQTNTextYesNo"/>
            </w:pPr>
            <w:r>
              <w:t>Yes</w:t>
            </w:r>
          </w:p>
        </w:tc>
      </w:tr>
      <w:tr w:rsidR="00B23D12" w14:paraId="69757B6D" w14:textId="77777777" w:rsidTr="00A4161A">
        <w:trPr>
          <w:hidden/>
        </w:trPr>
        <w:tc>
          <w:tcPr>
            <w:tcW w:w="1663" w:type="dxa"/>
          </w:tcPr>
          <w:p w14:paraId="2D6B1C73" w14:textId="12BDE5FE" w:rsidR="00B23D12" w:rsidRDefault="004E0A1D" w:rsidP="00B23D12">
            <w:pPr>
              <w:pStyle w:val="ARTBLQTNCategory"/>
            </w:pPr>
            <w:proofErr w:type="spellStart"/>
            <w:r w:rsidRPr="004E0A1D">
              <w:rPr>
                <w:rStyle w:val="ATBLPinkHidden"/>
              </w:rPr>
              <w:t>INS</w:t>
            </w:r>
            <w:r w:rsidR="00B23D12">
              <w:t>Period</w:t>
            </w:r>
            <w:proofErr w:type="spellEnd"/>
          </w:p>
        </w:tc>
        <w:tc>
          <w:tcPr>
            <w:tcW w:w="8079" w:type="dxa"/>
          </w:tcPr>
          <w:p w14:paraId="012F3F39" w14:textId="651CBB18" w:rsidR="00B23D12" w:rsidRPr="009E7D4D" w:rsidRDefault="00B23D12" w:rsidP="00B23D12">
            <w:pPr>
              <w:pStyle w:val="ARTBLQTNText"/>
            </w:pPr>
            <w:r>
              <w:t>All traps were started at the beginning of the IPM Period.</w:t>
            </w:r>
          </w:p>
        </w:tc>
        <w:tc>
          <w:tcPr>
            <w:tcW w:w="851" w:type="dxa"/>
          </w:tcPr>
          <w:p w14:paraId="0C992036" w14:textId="77777777" w:rsidR="00B23D12" w:rsidRDefault="00B23D12" w:rsidP="00B23D12">
            <w:pPr>
              <w:pStyle w:val="ARTBLQTNTextYesNo"/>
            </w:pPr>
            <w:r>
              <w:t>Yes</w:t>
            </w:r>
          </w:p>
        </w:tc>
      </w:tr>
      <w:tr w:rsidR="00B23D12" w14:paraId="4E5DADE9" w14:textId="77777777" w:rsidTr="00A4161A">
        <w:trPr>
          <w:hidden/>
        </w:trPr>
        <w:tc>
          <w:tcPr>
            <w:tcW w:w="1663" w:type="dxa"/>
          </w:tcPr>
          <w:p w14:paraId="5B0CF8B3" w14:textId="1A2CF247" w:rsidR="00B23D12" w:rsidRDefault="004E0A1D" w:rsidP="00B23D12">
            <w:pPr>
              <w:pStyle w:val="ARTBLQTNCategory"/>
            </w:pPr>
            <w:proofErr w:type="spellStart"/>
            <w:r w:rsidRPr="004E0A1D">
              <w:rPr>
                <w:rStyle w:val="ATBLPinkHidden"/>
              </w:rPr>
              <w:t>INS</w:t>
            </w:r>
            <w:r w:rsidR="00B23D12">
              <w:t>Dates</w:t>
            </w:r>
            <w:proofErr w:type="spellEnd"/>
          </w:p>
        </w:tc>
        <w:tc>
          <w:tcPr>
            <w:tcW w:w="8079" w:type="dxa"/>
          </w:tcPr>
          <w:p w14:paraId="1BADC2FF" w14:textId="7650CC34" w:rsidR="00B23D12" w:rsidRDefault="00B23D12" w:rsidP="00B23D12">
            <w:pPr>
              <w:pStyle w:val="ARTBLQTNText"/>
            </w:pPr>
            <w:r w:rsidRPr="009E7D4D">
              <w:t xml:space="preserve">The </w:t>
            </w:r>
            <w:r>
              <w:t>Inspection dates were detailed correctly, in accordance with the IPM Log.</w:t>
            </w:r>
          </w:p>
        </w:tc>
        <w:tc>
          <w:tcPr>
            <w:tcW w:w="851" w:type="dxa"/>
          </w:tcPr>
          <w:p w14:paraId="741E6D8D" w14:textId="77777777" w:rsidR="00B23D12" w:rsidRDefault="00B23D12" w:rsidP="00B23D12">
            <w:pPr>
              <w:pStyle w:val="ARTBLQTNTextYesNo"/>
            </w:pPr>
            <w:r>
              <w:t>Yes</w:t>
            </w:r>
          </w:p>
        </w:tc>
      </w:tr>
      <w:tr w:rsidR="00B23D12" w14:paraId="4471E64B" w14:textId="77777777" w:rsidTr="00A4161A">
        <w:trPr>
          <w:hidden/>
        </w:trPr>
        <w:tc>
          <w:tcPr>
            <w:tcW w:w="1663" w:type="dxa"/>
          </w:tcPr>
          <w:p w14:paraId="43CC10C2" w14:textId="49575FB0" w:rsidR="00B23D12" w:rsidRDefault="004E0A1D" w:rsidP="00B23D12">
            <w:pPr>
              <w:pStyle w:val="ARTBLQTNCategory"/>
            </w:pPr>
            <w:r w:rsidRPr="004E0A1D">
              <w:rPr>
                <w:rStyle w:val="ATBLPinkHidden"/>
              </w:rPr>
              <w:t>INS</w:t>
            </w:r>
            <w:r w:rsidR="00B23D12">
              <w:t>3-Chars</w:t>
            </w:r>
          </w:p>
        </w:tc>
        <w:tc>
          <w:tcPr>
            <w:tcW w:w="8079" w:type="dxa"/>
          </w:tcPr>
          <w:p w14:paraId="06ABCC34" w14:textId="3AB9C557" w:rsidR="00B23D12" w:rsidRDefault="00B23D12" w:rsidP="00B23D12">
            <w:pPr>
              <w:pStyle w:val="ARTBLQTNText"/>
            </w:pPr>
            <w:r>
              <w:t>The months were written in 3-character format (i.e. Apr, May, Dec).</w:t>
            </w:r>
          </w:p>
        </w:tc>
        <w:tc>
          <w:tcPr>
            <w:tcW w:w="851" w:type="dxa"/>
          </w:tcPr>
          <w:p w14:paraId="07C5A5AF" w14:textId="77777777" w:rsidR="00B23D12" w:rsidRDefault="00B23D12" w:rsidP="00B23D12">
            <w:pPr>
              <w:pStyle w:val="ARTBLQTNTextYesNo"/>
            </w:pPr>
            <w:r w:rsidRPr="005A67CC">
              <w:t>Yes</w:t>
            </w:r>
          </w:p>
        </w:tc>
      </w:tr>
      <w:tr w:rsidR="00B23D12" w14:paraId="2ADE5D0D" w14:textId="77777777" w:rsidTr="00A4161A">
        <w:trPr>
          <w:hidden/>
        </w:trPr>
        <w:tc>
          <w:tcPr>
            <w:tcW w:w="1663" w:type="dxa"/>
          </w:tcPr>
          <w:p w14:paraId="609C9C2B" w14:textId="37FED13C" w:rsidR="00B23D12" w:rsidRDefault="004E0A1D" w:rsidP="00B23D12">
            <w:pPr>
              <w:pStyle w:val="ARTBLQTNCategory"/>
            </w:pPr>
            <w:proofErr w:type="spellStart"/>
            <w:r w:rsidRPr="004E0A1D">
              <w:rPr>
                <w:rStyle w:val="ATBLPinkHidden"/>
              </w:rPr>
              <w:t>INS</w:t>
            </w:r>
            <w:r w:rsidR="00B23D12">
              <w:t>Initials</w:t>
            </w:r>
            <w:proofErr w:type="spellEnd"/>
          </w:p>
        </w:tc>
        <w:tc>
          <w:tcPr>
            <w:tcW w:w="8079" w:type="dxa"/>
          </w:tcPr>
          <w:p w14:paraId="731FFE0D" w14:textId="7BBB4D30" w:rsidR="00B23D12" w:rsidRDefault="00B23D12" w:rsidP="00B23D12">
            <w:pPr>
              <w:pStyle w:val="ARTBLQTNText"/>
            </w:pPr>
            <w:r>
              <w:t>The inspector’s initials/signature are applied during the inspection.</w:t>
            </w:r>
          </w:p>
        </w:tc>
        <w:tc>
          <w:tcPr>
            <w:tcW w:w="851" w:type="dxa"/>
          </w:tcPr>
          <w:p w14:paraId="2D623029" w14:textId="77777777" w:rsidR="00B23D12" w:rsidRPr="005A67CC" w:rsidRDefault="00B23D12" w:rsidP="00B23D12">
            <w:pPr>
              <w:pStyle w:val="ARTBLQTNTextYesNo"/>
            </w:pPr>
            <w:r w:rsidRPr="005A67CC">
              <w:t>Yes</w:t>
            </w:r>
          </w:p>
        </w:tc>
      </w:tr>
      <w:tr w:rsidR="00B23D12" w14:paraId="57B3CF19" w14:textId="77777777" w:rsidTr="00A4161A">
        <w:trPr>
          <w:hidden/>
        </w:trPr>
        <w:tc>
          <w:tcPr>
            <w:tcW w:w="1663" w:type="dxa"/>
          </w:tcPr>
          <w:p w14:paraId="2FA4927E" w14:textId="45ADACA9" w:rsidR="00B23D12" w:rsidRDefault="004E0A1D" w:rsidP="00B23D12">
            <w:pPr>
              <w:pStyle w:val="ARTBLQTNCategory"/>
            </w:pPr>
            <w:proofErr w:type="spellStart"/>
            <w:r w:rsidRPr="004E0A1D">
              <w:rPr>
                <w:rStyle w:val="ATBLPinkHidden"/>
              </w:rPr>
              <w:t>INS</w:t>
            </w:r>
            <w:r w:rsidR="00B23D12">
              <w:t>Count</w:t>
            </w:r>
            <w:proofErr w:type="spellEnd"/>
          </w:p>
        </w:tc>
        <w:tc>
          <w:tcPr>
            <w:tcW w:w="8079" w:type="dxa"/>
          </w:tcPr>
          <w:p w14:paraId="5794AC49" w14:textId="49052E39" w:rsidR="00B23D12" w:rsidRDefault="00B23D12" w:rsidP="00B23D12">
            <w:pPr>
              <w:pStyle w:val="ARTBLQTNText"/>
            </w:pPr>
            <w:r>
              <w:t>Inspected weekly, and the counts of Adults, Nymphs, and Others are recorded.</w:t>
            </w:r>
          </w:p>
        </w:tc>
        <w:tc>
          <w:tcPr>
            <w:tcW w:w="851" w:type="dxa"/>
          </w:tcPr>
          <w:p w14:paraId="7DA2556A" w14:textId="77777777" w:rsidR="00B23D12" w:rsidRDefault="00B23D12" w:rsidP="00B23D12">
            <w:pPr>
              <w:pStyle w:val="ARTBLQTNTextYesNo"/>
            </w:pPr>
            <w:r w:rsidRPr="005A67CC">
              <w:t>Yes</w:t>
            </w:r>
          </w:p>
        </w:tc>
      </w:tr>
      <w:tr w:rsidR="00B23D12" w14:paraId="626180A6" w14:textId="77777777" w:rsidTr="00A4161A">
        <w:trPr>
          <w:hidden/>
        </w:trPr>
        <w:tc>
          <w:tcPr>
            <w:tcW w:w="1663" w:type="dxa"/>
          </w:tcPr>
          <w:p w14:paraId="281CDB35" w14:textId="32C59C46" w:rsidR="00B23D12" w:rsidRDefault="004E0A1D" w:rsidP="00B23D12">
            <w:pPr>
              <w:pStyle w:val="ARTBLQTNCategory"/>
            </w:pPr>
            <w:proofErr w:type="spellStart"/>
            <w:r w:rsidRPr="004E0A1D">
              <w:rPr>
                <w:rStyle w:val="ATBLPinkHidden"/>
              </w:rPr>
              <w:t>INS</w:t>
            </w:r>
            <w:r w:rsidR="00B23D12" w:rsidRPr="00C9574F">
              <w:t>Post</w:t>
            </w:r>
            <w:proofErr w:type="spellEnd"/>
            <w:r w:rsidR="00B23D12" w:rsidRPr="00C9574F">
              <w:t>-Dated</w:t>
            </w:r>
          </w:p>
        </w:tc>
        <w:tc>
          <w:tcPr>
            <w:tcW w:w="8079" w:type="dxa"/>
          </w:tcPr>
          <w:p w14:paraId="76125405" w14:textId="6C7D5414" w:rsidR="00B23D12" w:rsidRDefault="00B23D12" w:rsidP="00B23D12">
            <w:pPr>
              <w:pStyle w:val="ARTBLQTNText"/>
            </w:pPr>
            <w:r>
              <w:t>No traps were post-dated.</w:t>
            </w:r>
          </w:p>
        </w:tc>
        <w:tc>
          <w:tcPr>
            <w:tcW w:w="851" w:type="dxa"/>
          </w:tcPr>
          <w:p w14:paraId="382E46DE" w14:textId="77777777" w:rsidR="00B23D12" w:rsidRDefault="00B23D12" w:rsidP="00B23D12">
            <w:pPr>
              <w:pStyle w:val="ARTBLQTNTextYesNo"/>
            </w:pPr>
            <w:r w:rsidRPr="005A67CC">
              <w:t>Yes</w:t>
            </w:r>
          </w:p>
        </w:tc>
      </w:tr>
    </w:tbl>
    <w:p w14:paraId="51913D84" w14:textId="77777777" w:rsidR="0025313D" w:rsidRDefault="00AF5618" w:rsidP="00515297">
      <w:pPr>
        <w:pStyle w:val="ARHeading2NC"/>
      </w:pPr>
      <w:bookmarkStart w:id="36" w:name="_Toc233173062"/>
      <w:r w:rsidRPr="00AF5618">
        <w:t>Non-Compliance: Cockroach Trap Monitoring Standards</w:t>
      </w:r>
      <w:bookmarkEnd w:id="36"/>
    </w:p>
    <w:tbl>
      <w:tblPr>
        <w:tblStyle w:val="TableGrid"/>
        <w:tblW w:w="10593" w:type="dxa"/>
        <w:tblInd w:w="454" w:type="dxa"/>
        <w:tblBorders>
          <w:top w:val="single" w:sz="8" w:space="0" w:color="7A406C" w:themeColor="accent5"/>
          <w:left w:val="single" w:sz="8" w:space="0" w:color="7A406C" w:themeColor="accent5"/>
          <w:bottom w:val="single" w:sz="8" w:space="0" w:color="7A406C" w:themeColor="accent5"/>
          <w:right w:val="single" w:sz="8" w:space="0" w:color="7A406C" w:themeColor="accent5"/>
          <w:insideH w:val="single" w:sz="8" w:space="0" w:color="7A406C" w:themeColor="accent5"/>
          <w:insideV w:val="single" w:sz="8" w:space="0" w:color="7A406C" w:themeColor="accent5"/>
        </w:tblBorders>
        <w:tblLook w:val="04A0" w:firstRow="1" w:lastRow="0" w:firstColumn="1" w:lastColumn="0" w:noHBand="0" w:noVBand="1"/>
      </w:tblPr>
      <w:tblGrid>
        <w:gridCol w:w="1146"/>
        <w:gridCol w:w="1084"/>
        <w:gridCol w:w="121"/>
        <w:gridCol w:w="1126"/>
        <w:gridCol w:w="312"/>
        <w:gridCol w:w="1135"/>
        <w:gridCol w:w="292"/>
        <w:gridCol w:w="1738"/>
        <w:gridCol w:w="520"/>
        <w:gridCol w:w="356"/>
        <w:gridCol w:w="353"/>
        <w:gridCol w:w="351"/>
        <w:gridCol w:w="169"/>
        <w:gridCol w:w="1890"/>
      </w:tblGrid>
      <w:tr w:rsidR="00C6722E" w14:paraId="05A0DC73" w14:textId="77777777" w:rsidTr="00874FC1">
        <w:tc>
          <w:tcPr>
            <w:tcW w:w="8534" w:type="dxa"/>
            <w:gridSpan w:val="12"/>
            <w:shd w:val="clear" w:color="auto" w:fill="7A406C" w:themeFill="accent5"/>
          </w:tcPr>
          <w:p w14:paraId="65A39F40" w14:textId="77777777" w:rsidR="00C6722E" w:rsidRDefault="00C6722E" w:rsidP="00874FC1">
            <w:pPr>
              <w:pStyle w:val="ARTBLNCHD"/>
            </w:pPr>
            <w:r>
              <w:t>Non-Compliance: X</w:t>
            </w:r>
          </w:p>
        </w:tc>
        <w:tc>
          <w:tcPr>
            <w:tcW w:w="2059" w:type="dxa"/>
            <w:gridSpan w:val="2"/>
            <w:shd w:val="clear" w:color="auto" w:fill="7A406C" w:themeFill="accent5"/>
          </w:tcPr>
          <w:p w14:paraId="51214D57" w14:textId="77777777" w:rsidR="00C6722E" w:rsidRDefault="00C6722E" w:rsidP="00874FC1">
            <w:pPr>
              <w:pStyle w:val="ARTBLNCCCREF"/>
            </w:pPr>
            <w:r>
              <w:t>BlankNCT</w:t>
            </w:r>
          </w:p>
        </w:tc>
      </w:tr>
      <w:tr w:rsidR="00C6722E" w14:paraId="36EFCC62" w14:textId="77777777" w:rsidTr="00874FC1">
        <w:tc>
          <w:tcPr>
            <w:tcW w:w="10593" w:type="dxa"/>
            <w:gridSpan w:val="14"/>
            <w:tcMar>
              <w:top w:w="45" w:type="dxa"/>
              <w:left w:w="91" w:type="dxa"/>
              <w:bottom w:w="91" w:type="dxa"/>
              <w:right w:w="91" w:type="dxa"/>
            </w:tcMar>
          </w:tcPr>
          <w:p w14:paraId="0735D317" w14:textId="77777777" w:rsidR="00C6722E" w:rsidRDefault="00C6722E" w:rsidP="00874FC1">
            <w:pPr>
              <w:pStyle w:val="ATBLNormal"/>
            </w:pPr>
          </w:p>
        </w:tc>
      </w:tr>
      <w:tr w:rsidR="00C6722E" w14:paraId="7CA7C28A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288099D4" w14:textId="77777777" w:rsidR="00C6722E" w:rsidRDefault="00C6722E" w:rsidP="00874FC1">
            <w:pPr>
              <w:pStyle w:val="ARTBLLOHDRITWH"/>
            </w:pPr>
            <w:r>
              <w:t>Action:</w:t>
            </w:r>
          </w:p>
        </w:tc>
        <w:tc>
          <w:tcPr>
            <w:tcW w:w="9447" w:type="dxa"/>
            <w:gridSpan w:val="13"/>
          </w:tcPr>
          <w:p w14:paraId="689A25C4" w14:textId="77777777" w:rsidR="00C6722E" w:rsidRDefault="00C6722E" w:rsidP="00874FC1">
            <w:pPr>
              <w:pStyle w:val="ATBLNormal"/>
            </w:pPr>
            <w:r>
              <w:t>The Department Head, Pest Control Responsible Officer, and the Pest Control Officer should address this failure.</w:t>
            </w:r>
          </w:p>
        </w:tc>
      </w:tr>
      <w:tr w:rsidR="00C6722E" w14:paraId="23DA77FE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4ADF2F61" w14:textId="77777777" w:rsidR="00C6722E" w:rsidRDefault="00C6722E" w:rsidP="00874FC1">
            <w:pPr>
              <w:pStyle w:val="ARTBLLOHDRITWH"/>
            </w:pPr>
            <w:r>
              <w:t>Consultant:</w:t>
            </w:r>
          </w:p>
        </w:tc>
        <w:tc>
          <w:tcPr>
            <w:tcW w:w="9447" w:type="dxa"/>
            <w:gridSpan w:val="13"/>
          </w:tcPr>
          <w:p w14:paraId="6F2970D4" w14:textId="77777777" w:rsidR="00C6722E" w:rsidRDefault="00C6722E" w:rsidP="00874FC1">
            <w:pPr>
              <w:pStyle w:val="ATBLNormal"/>
            </w:pPr>
            <w:r>
              <w:t>No further comment.</w:t>
            </w:r>
          </w:p>
        </w:tc>
      </w:tr>
      <w:tr w:rsidR="00C6722E" w14:paraId="224C1128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0F3A123C" w14:textId="77777777" w:rsidR="00C6722E" w:rsidRDefault="00C6722E" w:rsidP="00874FC1">
            <w:pPr>
              <w:pStyle w:val="ARTBLLOHDRITWH"/>
            </w:pPr>
            <w:r>
              <w:t>VSP Ref:</w:t>
            </w:r>
          </w:p>
        </w:tc>
        <w:tc>
          <w:tcPr>
            <w:tcW w:w="2643" w:type="dxa"/>
            <w:gridSpan w:val="4"/>
          </w:tcPr>
          <w:p w14:paraId="41DA3BCC" w14:textId="77777777" w:rsidR="00C6722E" w:rsidRDefault="00C6722E" w:rsidP="00874FC1">
            <w:pPr>
              <w:pStyle w:val="ATBLNormal"/>
            </w:pPr>
            <w:r>
              <w:t>XXXXXXXXXX</w:t>
            </w:r>
          </w:p>
        </w:tc>
        <w:tc>
          <w:tcPr>
            <w:tcW w:w="1135" w:type="dxa"/>
            <w:shd w:val="clear" w:color="auto" w:fill="7A406C"/>
            <w:vAlign w:val="center"/>
          </w:tcPr>
          <w:p w14:paraId="6C34DD32" w14:textId="77777777" w:rsidR="00C6722E" w:rsidRDefault="00C6722E" w:rsidP="00874FC1">
            <w:pPr>
              <w:pStyle w:val="ARTBLLOHDRITWH"/>
            </w:pPr>
            <w:r>
              <w:t>Item No:</w:t>
            </w:r>
          </w:p>
        </w:tc>
        <w:tc>
          <w:tcPr>
            <w:tcW w:w="2550" w:type="dxa"/>
            <w:gridSpan w:val="3"/>
          </w:tcPr>
          <w:p w14:paraId="4316AA12" w14:textId="77777777" w:rsidR="00C6722E" w:rsidRDefault="00C6722E" w:rsidP="00874FC1">
            <w:pPr>
              <w:pStyle w:val="ATBLNormal"/>
            </w:pPr>
            <w:r>
              <w:t>XX</w:t>
            </w:r>
          </w:p>
        </w:tc>
        <w:tc>
          <w:tcPr>
            <w:tcW w:w="1229" w:type="dxa"/>
            <w:gridSpan w:val="4"/>
            <w:shd w:val="clear" w:color="auto" w:fill="7A406C"/>
            <w:vAlign w:val="center"/>
          </w:tcPr>
          <w:p w14:paraId="57874563" w14:textId="77777777" w:rsidR="00C6722E" w:rsidRDefault="00C6722E" w:rsidP="00874FC1">
            <w:pPr>
              <w:pStyle w:val="ARTBLLOHDRITWH"/>
            </w:pPr>
            <w:r>
              <w:t>Point Loss:</w:t>
            </w:r>
          </w:p>
        </w:tc>
        <w:tc>
          <w:tcPr>
            <w:tcW w:w="1890" w:type="dxa"/>
          </w:tcPr>
          <w:p w14:paraId="7B7DC06D" w14:textId="77777777" w:rsidR="00C6722E" w:rsidRDefault="00C6722E" w:rsidP="00874FC1">
            <w:pPr>
              <w:pStyle w:val="ATBLNormal"/>
            </w:pPr>
            <w:r>
              <w:t>X</w:t>
            </w:r>
          </w:p>
        </w:tc>
      </w:tr>
      <w:tr w:rsidR="00C6722E" w14:paraId="2873CDED" w14:textId="77777777" w:rsidTr="00874FC1">
        <w:tc>
          <w:tcPr>
            <w:tcW w:w="5216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5B3AF33C" w14:textId="77777777" w:rsidR="00C6722E" w:rsidRDefault="00C6722E" w:rsidP="00874FC1">
            <w:pPr>
              <w:pStyle w:val="ATBLPictureCell"/>
            </w:pPr>
          </w:p>
        </w:tc>
        <w:tc>
          <w:tcPr>
            <w:tcW w:w="5377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7F923E7A" w14:textId="77777777" w:rsidR="00C6722E" w:rsidRDefault="00C6722E" w:rsidP="00874FC1">
            <w:pPr>
              <w:pStyle w:val="ATBLPictureCell"/>
            </w:pPr>
          </w:p>
        </w:tc>
      </w:tr>
      <w:tr w:rsidR="00C6722E" w14:paraId="6E1EDCA2" w14:textId="77777777" w:rsidTr="00874FC1">
        <w:tc>
          <w:tcPr>
            <w:tcW w:w="5216" w:type="dxa"/>
            <w:gridSpan w:val="7"/>
            <w:shd w:val="clear" w:color="auto" w:fill="7A406C" w:themeFill="accent5"/>
          </w:tcPr>
          <w:p w14:paraId="7DAFBD75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5377" w:type="dxa"/>
            <w:gridSpan w:val="7"/>
            <w:shd w:val="clear" w:color="auto" w:fill="7A406C" w:themeFill="accent5"/>
          </w:tcPr>
          <w:p w14:paraId="5A0432D4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40EBB526" w14:textId="77777777" w:rsidTr="00874FC1">
        <w:tc>
          <w:tcPr>
            <w:tcW w:w="5216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31032917" w14:textId="77777777" w:rsidR="00C6722E" w:rsidRDefault="00C6722E" w:rsidP="00874FC1">
            <w:pPr>
              <w:pStyle w:val="ATBLPictureCell"/>
            </w:pPr>
          </w:p>
        </w:tc>
        <w:tc>
          <w:tcPr>
            <w:tcW w:w="5377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614C231B" w14:textId="77777777" w:rsidR="00C6722E" w:rsidRDefault="00C6722E" w:rsidP="00874FC1">
            <w:pPr>
              <w:pStyle w:val="ATBLPictureCell"/>
            </w:pPr>
          </w:p>
        </w:tc>
      </w:tr>
      <w:tr w:rsidR="00C6722E" w14:paraId="48756D26" w14:textId="77777777" w:rsidTr="00874FC1">
        <w:tc>
          <w:tcPr>
            <w:tcW w:w="5216" w:type="dxa"/>
            <w:gridSpan w:val="7"/>
            <w:shd w:val="clear" w:color="auto" w:fill="7A406C" w:themeFill="accent5"/>
          </w:tcPr>
          <w:p w14:paraId="2D9153B0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5377" w:type="dxa"/>
            <w:gridSpan w:val="7"/>
            <w:shd w:val="clear" w:color="auto" w:fill="7A406C" w:themeFill="accent5"/>
          </w:tcPr>
          <w:p w14:paraId="3B445B75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2CA122E1" w14:textId="77777777" w:rsidTr="00874FC1">
        <w:tc>
          <w:tcPr>
            <w:tcW w:w="3477" w:type="dxa"/>
            <w:gridSpan w:val="4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5BE915E2" w14:textId="77777777" w:rsidR="00C6722E" w:rsidRDefault="00C6722E" w:rsidP="00874FC1">
            <w:pPr>
              <w:pStyle w:val="ATBLPictureCell"/>
            </w:pPr>
          </w:p>
        </w:tc>
        <w:tc>
          <w:tcPr>
            <w:tcW w:w="3477" w:type="dxa"/>
            <w:gridSpan w:val="4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17F95918" w14:textId="77777777" w:rsidR="00C6722E" w:rsidRDefault="00C6722E" w:rsidP="00874FC1">
            <w:pPr>
              <w:pStyle w:val="ATBLPictureCell"/>
            </w:pPr>
          </w:p>
        </w:tc>
        <w:tc>
          <w:tcPr>
            <w:tcW w:w="3639" w:type="dxa"/>
            <w:gridSpan w:val="6"/>
            <w:vAlign w:val="center"/>
          </w:tcPr>
          <w:p w14:paraId="53DBA6F7" w14:textId="77777777" w:rsidR="00C6722E" w:rsidRDefault="00C6722E" w:rsidP="00874FC1">
            <w:pPr>
              <w:pStyle w:val="ATBLPictureCell"/>
            </w:pPr>
          </w:p>
        </w:tc>
      </w:tr>
      <w:tr w:rsidR="00C6722E" w14:paraId="52CF0817" w14:textId="77777777" w:rsidTr="00874FC1">
        <w:tc>
          <w:tcPr>
            <w:tcW w:w="3477" w:type="dxa"/>
            <w:gridSpan w:val="4"/>
            <w:shd w:val="clear" w:color="auto" w:fill="7A406C" w:themeFill="accent5"/>
          </w:tcPr>
          <w:p w14:paraId="3CC3E0B7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3477" w:type="dxa"/>
            <w:gridSpan w:val="4"/>
            <w:shd w:val="clear" w:color="auto" w:fill="7A406C" w:themeFill="accent5"/>
          </w:tcPr>
          <w:p w14:paraId="41909131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3639" w:type="dxa"/>
            <w:gridSpan w:val="6"/>
            <w:shd w:val="clear" w:color="auto" w:fill="7A406C" w:themeFill="accent5"/>
          </w:tcPr>
          <w:p w14:paraId="621ECDEE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45D71A91" w14:textId="77777777" w:rsidTr="00874FC1">
        <w:tc>
          <w:tcPr>
            <w:tcW w:w="2230" w:type="dxa"/>
            <w:gridSpan w:val="2"/>
            <w:shd w:val="clear" w:color="auto" w:fill="7A406C" w:themeFill="accent5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6B763205" w14:textId="77777777" w:rsidR="00C6722E" w:rsidRDefault="00C6722E" w:rsidP="00874FC1">
            <w:pPr>
              <w:pStyle w:val="ATBLPictureCell"/>
            </w:pPr>
          </w:p>
        </w:tc>
        <w:tc>
          <w:tcPr>
            <w:tcW w:w="5953" w:type="dxa"/>
            <w:gridSpan w:val="9"/>
            <w:vAlign w:val="center"/>
          </w:tcPr>
          <w:p w14:paraId="3069D796" w14:textId="77777777" w:rsidR="00C6722E" w:rsidRDefault="00C6722E" w:rsidP="00874FC1">
            <w:pPr>
              <w:pStyle w:val="ATBLPictureCell"/>
            </w:pPr>
          </w:p>
        </w:tc>
        <w:tc>
          <w:tcPr>
            <w:tcW w:w="2410" w:type="dxa"/>
            <w:gridSpan w:val="3"/>
            <w:shd w:val="clear" w:color="auto" w:fill="7A406C" w:themeFill="accent5"/>
            <w:vAlign w:val="center"/>
          </w:tcPr>
          <w:p w14:paraId="67807360" w14:textId="77777777" w:rsidR="00C6722E" w:rsidRDefault="00C6722E" w:rsidP="00874FC1">
            <w:pPr>
              <w:pStyle w:val="ATBLPictureCell"/>
            </w:pPr>
          </w:p>
        </w:tc>
      </w:tr>
      <w:tr w:rsidR="00C6722E" w14:paraId="075D8FA6" w14:textId="77777777" w:rsidTr="00874FC1">
        <w:tc>
          <w:tcPr>
            <w:tcW w:w="2351" w:type="dxa"/>
            <w:gridSpan w:val="3"/>
            <w:shd w:val="clear" w:color="auto" w:fill="7A406C" w:themeFill="accent5"/>
          </w:tcPr>
          <w:p w14:paraId="68230DB5" w14:textId="77777777" w:rsidR="00C6722E" w:rsidRPr="00655D8A" w:rsidRDefault="00C6722E" w:rsidP="00874FC1">
            <w:pPr>
              <w:pStyle w:val="ATBLPictureHD"/>
            </w:pPr>
          </w:p>
        </w:tc>
        <w:tc>
          <w:tcPr>
            <w:tcW w:w="5479" w:type="dxa"/>
            <w:gridSpan w:val="7"/>
            <w:shd w:val="clear" w:color="auto" w:fill="7A406C" w:themeFill="accent5"/>
          </w:tcPr>
          <w:p w14:paraId="23D1BB36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2763" w:type="dxa"/>
            <w:gridSpan w:val="4"/>
            <w:shd w:val="clear" w:color="auto" w:fill="7A406C" w:themeFill="accent5"/>
          </w:tcPr>
          <w:p w14:paraId="4007D405" w14:textId="77777777" w:rsidR="00C6722E" w:rsidRPr="00655D8A" w:rsidRDefault="00C6722E" w:rsidP="00874FC1">
            <w:pPr>
              <w:pStyle w:val="ATBLPictureHD"/>
            </w:pPr>
          </w:p>
        </w:tc>
      </w:tr>
    </w:tbl>
    <w:p w14:paraId="5A1152D5" w14:textId="77777777" w:rsidR="00C6722E" w:rsidRDefault="00C6722E" w:rsidP="00515297">
      <w:pPr>
        <w:pStyle w:val="ARHeading2NC"/>
      </w:pPr>
    </w:p>
    <w:tbl>
      <w:tblPr>
        <w:tblStyle w:val="TableGrid"/>
        <w:tblW w:w="10593" w:type="dxa"/>
        <w:tblInd w:w="454" w:type="dxa"/>
        <w:tblBorders>
          <w:top w:val="single" w:sz="8" w:space="0" w:color="7A406C" w:themeColor="accent5"/>
          <w:left w:val="single" w:sz="8" w:space="0" w:color="7A406C" w:themeColor="accent5"/>
          <w:bottom w:val="single" w:sz="8" w:space="0" w:color="7A406C" w:themeColor="accent5"/>
          <w:right w:val="single" w:sz="8" w:space="0" w:color="7A406C" w:themeColor="accent5"/>
          <w:insideH w:val="single" w:sz="8" w:space="0" w:color="7A406C" w:themeColor="accent5"/>
          <w:insideV w:val="single" w:sz="8" w:space="0" w:color="7A406C" w:themeColor="accent5"/>
        </w:tblBorders>
        <w:tblLook w:val="04A0" w:firstRow="1" w:lastRow="0" w:firstColumn="1" w:lastColumn="0" w:noHBand="0" w:noVBand="1"/>
      </w:tblPr>
      <w:tblGrid>
        <w:gridCol w:w="1146"/>
        <w:gridCol w:w="1084"/>
        <w:gridCol w:w="121"/>
        <w:gridCol w:w="1126"/>
        <w:gridCol w:w="312"/>
        <w:gridCol w:w="1135"/>
        <w:gridCol w:w="292"/>
        <w:gridCol w:w="1738"/>
        <w:gridCol w:w="520"/>
        <w:gridCol w:w="356"/>
        <w:gridCol w:w="353"/>
        <w:gridCol w:w="351"/>
        <w:gridCol w:w="169"/>
        <w:gridCol w:w="1890"/>
      </w:tblGrid>
      <w:tr w:rsidR="00C6722E" w14:paraId="500B10FF" w14:textId="77777777" w:rsidTr="00874FC1">
        <w:tc>
          <w:tcPr>
            <w:tcW w:w="8534" w:type="dxa"/>
            <w:gridSpan w:val="12"/>
            <w:shd w:val="clear" w:color="auto" w:fill="7A406C" w:themeFill="accent5"/>
          </w:tcPr>
          <w:p w14:paraId="61D26E4D" w14:textId="77777777" w:rsidR="00C6722E" w:rsidRDefault="00C6722E" w:rsidP="00874FC1">
            <w:pPr>
              <w:pStyle w:val="ARTBLNCHD"/>
            </w:pPr>
            <w:r>
              <w:t>Non-Compliance: X</w:t>
            </w:r>
          </w:p>
        </w:tc>
        <w:tc>
          <w:tcPr>
            <w:tcW w:w="2059" w:type="dxa"/>
            <w:gridSpan w:val="2"/>
            <w:shd w:val="clear" w:color="auto" w:fill="7A406C" w:themeFill="accent5"/>
          </w:tcPr>
          <w:p w14:paraId="60DE6D11" w14:textId="77777777" w:rsidR="00C6722E" w:rsidRDefault="00C6722E" w:rsidP="00874FC1">
            <w:pPr>
              <w:pStyle w:val="ARTBLNCCCREF"/>
            </w:pPr>
            <w:r>
              <w:t>BlankNCT</w:t>
            </w:r>
          </w:p>
        </w:tc>
      </w:tr>
      <w:tr w:rsidR="00C6722E" w14:paraId="06BC00C7" w14:textId="77777777" w:rsidTr="00874FC1">
        <w:tc>
          <w:tcPr>
            <w:tcW w:w="10593" w:type="dxa"/>
            <w:gridSpan w:val="14"/>
            <w:tcMar>
              <w:top w:w="45" w:type="dxa"/>
              <w:left w:w="91" w:type="dxa"/>
              <w:bottom w:w="91" w:type="dxa"/>
              <w:right w:w="91" w:type="dxa"/>
            </w:tcMar>
          </w:tcPr>
          <w:p w14:paraId="5397EF16" w14:textId="77777777" w:rsidR="00C6722E" w:rsidRDefault="00C6722E" w:rsidP="00874FC1">
            <w:pPr>
              <w:pStyle w:val="ATBLNormal"/>
            </w:pPr>
          </w:p>
        </w:tc>
      </w:tr>
      <w:tr w:rsidR="00C6722E" w14:paraId="4367B554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75768757" w14:textId="77777777" w:rsidR="00C6722E" w:rsidRDefault="00C6722E" w:rsidP="00874FC1">
            <w:pPr>
              <w:pStyle w:val="ARTBLLOHDRITWH"/>
            </w:pPr>
            <w:r>
              <w:t>Action:</w:t>
            </w:r>
          </w:p>
        </w:tc>
        <w:tc>
          <w:tcPr>
            <w:tcW w:w="9447" w:type="dxa"/>
            <w:gridSpan w:val="13"/>
          </w:tcPr>
          <w:p w14:paraId="5F330585" w14:textId="77777777" w:rsidR="00C6722E" w:rsidRDefault="00C6722E" w:rsidP="00874FC1">
            <w:pPr>
              <w:pStyle w:val="ATBLNormal"/>
            </w:pPr>
            <w:r>
              <w:t>The Department Head, Pest Control Responsible Officer, and the Pest Control Officer should address this failure.</w:t>
            </w:r>
          </w:p>
        </w:tc>
      </w:tr>
      <w:tr w:rsidR="00C6722E" w14:paraId="0AE845B3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7CA43493" w14:textId="77777777" w:rsidR="00C6722E" w:rsidRDefault="00C6722E" w:rsidP="00874FC1">
            <w:pPr>
              <w:pStyle w:val="ARTBLLOHDRITWH"/>
            </w:pPr>
            <w:r>
              <w:t>Consultant:</w:t>
            </w:r>
          </w:p>
        </w:tc>
        <w:tc>
          <w:tcPr>
            <w:tcW w:w="9447" w:type="dxa"/>
            <w:gridSpan w:val="13"/>
          </w:tcPr>
          <w:p w14:paraId="4281DC2B" w14:textId="77777777" w:rsidR="00C6722E" w:rsidRDefault="00C6722E" w:rsidP="00874FC1">
            <w:pPr>
              <w:pStyle w:val="ATBLNormal"/>
            </w:pPr>
            <w:r>
              <w:t>No further comment.</w:t>
            </w:r>
          </w:p>
        </w:tc>
      </w:tr>
      <w:tr w:rsidR="00C6722E" w14:paraId="3EBC7B7A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0BC6A2F8" w14:textId="77777777" w:rsidR="00C6722E" w:rsidRDefault="00C6722E" w:rsidP="00874FC1">
            <w:pPr>
              <w:pStyle w:val="ARTBLLOHDRITWH"/>
            </w:pPr>
            <w:r>
              <w:t>VSP Ref:</w:t>
            </w:r>
          </w:p>
        </w:tc>
        <w:tc>
          <w:tcPr>
            <w:tcW w:w="2643" w:type="dxa"/>
            <w:gridSpan w:val="4"/>
          </w:tcPr>
          <w:p w14:paraId="5E66CDBF" w14:textId="77777777" w:rsidR="00C6722E" w:rsidRDefault="00C6722E" w:rsidP="00874FC1">
            <w:pPr>
              <w:pStyle w:val="ATBLNormal"/>
            </w:pPr>
            <w:r>
              <w:t>XXXXXXXXXX</w:t>
            </w:r>
          </w:p>
        </w:tc>
        <w:tc>
          <w:tcPr>
            <w:tcW w:w="1135" w:type="dxa"/>
            <w:shd w:val="clear" w:color="auto" w:fill="7A406C"/>
            <w:vAlign w:val="center"/>
          </w:tcPr>
          <w:p w14:paraId="28F0076F" w14:textId="77777777" w:rsidR="00C6722E" w:rsidRDefault="00C6722E" w:rsidP="00874FC1">
            <w:pPr>
              <w:pStyle w:val="ARTBLLOHDRITWH"/>
            </w:pPr>
            <w:r>
              <w:t>Item No:</w:t>
            </w:r>
          </w:p>
        </w:tc>
        <w:tc>
          <w:tcPr>
            <w:tcW w:w="2550" w:type="dxa"/>
            <w:gridSpan w:val="3"/>
          </w:tcPr>
          <w:p w14:paraId="1B59E825" w14:textId="77777777" w:rsidR="00C6722E" w:rsidRDefault="00C6722E" w:rsidP="00874FC1">
            <w:pPr>
              <w:pStyle w:val="ATBLNormal"/>
            </w:pPr>
            <w:r>
              <w:t>XX</w:t>
            </w:r>
          </w:p>
        </w:tc>
        <w:tc>
          <w:tcPr>
            <w:tcW w:w="1229" w:type="dxa"/>
            <w:gridSpan w:val="4"/>
            <w:shd w:val="clear" w:color="auto" w:fill="7A406C"/>
            <w:vAlign w:val="center"/>
          </w:tcPr>
          <w:p w14:paraId="632B9D78" w14:textId="77777777" w:rsidR="00C6722E" w:rsidRDefault="00C6722E" w:rsidP="00874FC1">
            <w:pPr>
              <w:pStyle w:val="ARTBLLOHDRITWH"/>
            </w:pPr>
            <w:r>
              <w:t>Point Loss:</w:t>
            </w:r>
          </w:p>
        </w:tc>
        <w:tc>
          <w:tcPr>
            <w:tcW w:w="1890" w:type="dxa"/>
          </w:tcPr>
          <w:p w14:paraId="1B44F01E" w14:textId="77777777" w:rsidR="00C6722E" w:rsidRDefault="00C6722E" w:rsidP="00874FC1">
            <w:pPr>
              <w:pStyle w:val="ATBLNormal"/>
            </w:pPr>
            <w:r>
              <w:t>X</w:t>
            </w:r>
          </w:p>
        </w:tc>
      </w:tr>
      <w:tr w:rsidR="00C6722E" w14:paraId="22B31B67" w14:textId="77777777" w:rsidTr="00874FC1">
        <w:tc>
          <w:tcPr>
            <w:tcW w:w="5216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5FD9C339" w14:textId="77777777" w:rsidR="00C6722E" w:rsidRDefault="00C6722E" w:rsidP="00874FC1">
            <w:pPr>
              <w:pStyle w:val="ATBLPictureCell"/>
            </w:pPr>
          </w:p>
        </w:tc>
        <w:tc>
          <w:tcPr>
            <w:tcW w:w="5377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40233B9F" w14:textId="77777777" w:rsidR="00C6722E" w:rsidRDefault="00C6722E" w:rsidP="00874FC1">
            <w:pPr>
              <w:pStyle w:val="ATBLPictureCell"/>
            </w:pPr>
          </w:p>
        </w:tc>
      </w:tr>
      <w:tr w:rsidR="00C6722E" w14:paraId="082E175E" w14:textId="77777777" w:rsidTr="00874FC1">
        <w:tc>
          <w:tcPr>
            <w:tcW w:w="5216" w:type="dxa"/>
            <w:gridSpan w:val="7"/>
            <w:shd w:val="clear" w:color="auto" w:fill="7A406C" w:themeFill="accent5"/>
          </w:tcPr>
          <w:p w14:paraId="4C2F13B0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5377" w:type="dxa"/>
            <w:gridSpan w:val="7"/>
            <w:shd w:val="clear" w:color="auto" w:fill="7A406C" w:themeFill="accent5"/>
          </w:tcPr>
          <w:p w14:paraId="4513158A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7943F0F6" w14:textId="77777777" w:rsidTr="00874FC1">
        <w:tc>
          <w:tcPr>
            <w:tcW w:w="5216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6B432885" w14:textId="77777777" w:rsidR="00C6722E" w:rsidRDefault="00C6722E" w:rsidP="00874FC1">
            <w:pPr>
              <w:pStyle w:val="ATBLPictureCell"/>
            </w:pPr>
          </w:p>
        </w:tc>
        <w:tc>
          <w:tcPr>
            <w:tcW w:w="5377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0A765913" w14:textId="77777777" w:rsidR="00C6722E" w:rsidRDefault="00C6722E" w:rsidP="00874FC1">
            <w:pPr>
              <w:pStyle w:val="ATBLPictureCell"/>
            </w:pPr>
          </w:p>
        </w:tc>
      </w:tr>
      <w:tr w:rsidR="00C6722E" w14:paraId="398E546A" w14:textId="77777777" w:rsidTr="00874FC1">
        <w:tc>
          <w:tcPr>
            <w:tcW w:w="5216" w:type="dxa"/>
            <w:gridSpan w:val="7"/>
            <w:shd w:val="clear" w:color="auto" w:fill="7A406C" w:themeFill="accent5"/>
          </w:tcPr>
          <w:p w14:paraId="3E7FFD03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lastRenderedPageBreak/>
              <w:t>APictureHeading</w:t>
            </w:r>
            <w:proofErr w:type="spellEnd"/>
          </w:p>
        </w:tc>
        <w:tc>
          <w:tcPr>
            <w:tcW w:w="5377" w:type="dxa"/>
            <w:gridSpan w:val="7"/>
            <w:shd w:val="clear" w:color="auto" w:fill="7A406C" w:themeFill="accent5"/>
          </w:tcPr>
          <w:p w14:paraId="4F1A2871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06179F2F" w14:textId="77777777" w:rsidTr="00874FC1">
        <w:tc>
          <w:tcPr>
            <w:tcW w:w="3477" w:type="dxa"/>
            <w:gridSpan w:val="4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2449266C" w14:textId="77777777" w:rsidR="00C6722E" w:rsidRDefault="00C6722E" w:rsidP="00874FC1">
            <w:pPr>
              <w:pStyle w:val="ATBLPictureCell"/>
            </w:pPr>
          </w:p>
        </w:tc>
        <w:tc>
          <w:tcPr>
            <w:tcW w:w="3477" w:type="dxa"/>
            <w:gridSpan w:val="4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2553D4C1" w14:textId="77777777" w:rsidR="00C6722E" w:rsidRDefault="00C6722E" w:rsidP="00874FC1">
            <w:pPr>
              <w:pStyle w:val="ATBLPictureCell"/>
            </w:pPr>
          </w:p>
        </w:tc>
        <w:tc>
          <w:tcPr>
            <w:tcW w:w="3639" w:type="dxa"/>
            <w:gridSpan w:val="6"/>
            <w:vAlign w:val="center"/>
          </w:tcPr>
          <w:p w14:paraId="1C15A996" w14:textId="77777777" w:rsidR="00C6722E" w:rsidRDefault="00C6722E" w:rsidP="00874FC1">
            <w:pPr>
              <w:pStyle w:val="ATBLPictureCell"/>
            </w:pPr>
          </w:p>
        </w:tc>
      </w:tr>
      <w:tr w:rsidR="00C6722E" w14:paraId="691E3450" w14:textId="77777777" w:rsidTr="00874FC1">
        <w:tc>
          <w:tcPr>
            <w:tcW w:w="3477" w:type="dxa"/>
            <w:gridSpan w:val="4"/>
            <w:shd w:val="clear" w:color="auto" w:fill="7A406C" w:themeFill="accent5"/>
          </w:tcPr>
          <w:p w14:paraId="534290AF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3477" w:type="dxa"/>
            <w:gridSpan w:val="4"/>
            <w:shd w:val="clear" w:color="auto" w:fill="7A406C" w:themeFill="accent5"/>
          </w:tcPr>
          <w:p w14:paraId="3BB575C5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3639" w:type="dxa"/>
            <w:gridSpan w:val="6"/>
            <w:shd w:val="clear" w:color="auto" w:fill="7A406C" w:themeFill="accent5"/>
          </w:tcPr>
          <w:p w14:paraId="3B73EB7F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4A3DC370" w14:textId="77777777" w:rsidTr="00874FC1">
        <w:tc>
          <w:tcPr>
            <w:tcW w:w="2230" w:type="dxa"/>
            <w:gridSpan w:val="2"/>
            <w:shd w:val="clear" w:color="auto" w:fill="7A406C" w:themeFill="accent5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46C9BE59" w14:textId="77777777" w:rsidR="00C6722E" w:rsidRDefault="00C6722E" w:rsidP="00874FC1">
            <w:pPr>
              <w:pStyle w:val="ATBLPictureCell"/>
            </w:pPr>
          </w:p>
        </w:tc>
        <w:tc>
          <w:tcPr>
            <w:tcW w:w="5953" w:type="dxa"/>
            <w:gridSpan w:val="9"/>
            <w:vAlign w:val="center"/>
          </w:tcPr>
          <w:p w14:paraId="44983BA4" w14:textId="77777777" w:rsidR="00C6722E" w:rsidRDefault="00C6722E" w:rsidP="00874FC1">
            <w:pPr>
              <w:pStyle w:val="ATBLPictureCell"/>
            </w:pPr>
          </w:p>
        </w:tc>
        <w:tc>
          <w:tcPr>
            <w:tcW w:w="2410" w:type="dxa"/>
            <w:gridSpan w:val="3"/>
            <w:shd w:val="clear" w:color="auto" w:fill="7A406C" w:themeFill="accent5"/>
            <w:vAlign w:val="center"/>
          </w:tcPr>
          <w:p w14:paraId="1F34DE38" w14:textId="77777777" w:rsidR="00C6722E" w:rsidRDefault="00C6722E" w:rsidP="00874FC1">
            <w:pPr>
              <w:pStyle w:val="ATBLPictureCell"/>
            </w:pPr>
          </w:p>
        </w:tc>
      </w:tr>
      <w:tr w:rsidR="00C6722E" w14:paraId="587ADDD1" w14:textId="77777777" w:rsidTr="00874FC1">
        <w:tc>
          <w:tcPr>
            <w:tcW w:w="2351" w:type="dxa"/>
            <w:gridSpan w:val="3"/>
            <w:shd w:val="clear" w:color="auto" w:fill="7A406C" w:themeFill="accent5"/>
          </w:tcPr>
          <w:p w14:paraId="3E7F8943" w14:textId="77777777" w:rsidR="00C6722E" w:rsidRPr="00655D8A" w:rsidRDefault="00C6722E" w:rsidP="00874FC1">
            <w:pPr>
              <w:pStyle w:val="ATBLPictureHD"/>
            </w:pPr>
          </w:p>
        </w:tc>
        <w:tc>
          <w:tcPr>
            <w:tcW w:w="5479" w:type="dxa"/>
            <w:gridSpan w:val="7"/>
            <w:shd w:val="clear" w:color="auto" w:fill="7A406C" w:themeFill="accent5"/>
          </w:tcPr>
          <w:p w14:paraId="3DC1A68F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2763" w:type="dxa"/>
            <w:gridSpan w:val="4"/>
            <w:shd w:val="clear" w:color="auto" w:fill="7A406C" w:themeFill="accent5"/>
          </w:tcPr>
          <w:p w14:paraId="491F7FE9" w14:textId="77777777" w:rsidR="00C6722E" w:rsidRPr="00655D8A" w:rsidRDefault="00C6722E" w:rsidP="00874FC1">
            <w:pPr>
              <w:pStyle w:val="ATBLPictureHD"/>
            </w:pPr>
          </w:p>
        </w:tc>
      </w:tr>
    </w:tbl>
    <w:p w14:paraId="16A3043B" w14:textId="77777777" w:rsidR="00C6722E" w:rsidRDefault="00C6722E" w:rsidP="00515297">
      <w:pPr>
        <w:pStyle w:val="ARHeading2NC"/>
      </w:pPr>
    </w:p>
    <w:tbl>
      <w:tblPr>
        <w:tblStyle w:val="TableGrid"/>
        <w:tblW w:w="10593" w:type="dxa"/>
        <w:tblInd w:w="454" w:type="dxa"/>
        <w:tblBorders>
          <w:top w:val="single" w:sz="8" w:space="0" w:color="7A406C" w:themeColor="accent5"/>
          <w:left w:val="single" w:sz="8" w:space="0" w:color="7A406C" w:themeColor="accent5"/>
          <w:bottom w:val="single" w:sz="8" w:space="0" w:color="7A406C" w:themeColor="accent5"/>
          <w:right w:val="single" w:sz="8" w:space="0" w:color="7A406C" w:themeColor="accent5"/>
          <w:insideH w:val="single" w:sz="8" w:space="0" w:color="7A406C" w:themeColor="accent5"/>
          <w:insideV w:val="single" w:sz="8" w:space="0" w:color="7A406C" w:themeColor="accent5"/>
        </w:tblBorders>
        <w:tblLook w:val="04A0" w:firstRow="1" w:lastRow="0" w:firstColumn="1" w:lastColumn="0" w:noHBand="0" w:noVBand="1"/>
      </w:tblPr>
      <w:tblGrid>
        <w:gridCol w:w="1146"/>
        <w:gridCol w:w="1084"/>
        <w:gridCol w:w="121"/>
        <w:gridCol w:w="1126"/>
        <w:gridCol w:w="312"/>
        <w:gridCol w:w="1135"/>
        <w:gridCol w:w="292"/>
        <w:gridCol w:w="1738"/>
        <w:gridCol w:w="520"/>
        <w:gridCol w:w="356"/>
        <w:gridCol w:w="353"/>
        <w:gridCol w:w="351"/>
        <w:gridCol w:w="169"/>
        <w:gridCol w:w="1890"/>
      </w:tblGrid>
      <w:tr w:rsidR="00C6722E" w14:paraId="13DD73EC" w14:textId="77777777" w:rsidTr="00874FC1">
        <w:tc>
          <w:tcPr>
            <w:tcW w:w="8534" w:type="dxa"/>
            <w:gridSpan w:val="12"/>
            <w:shd w:val="clear" w:color="auto" w:fill="7A406C" w:themeFill="accent5"/>
          </w:tcPr>
          <w:p w14:paraId="4A89624A" w14:textId="77777777" w:rsidR="00C6722E" w:rsidRDefault="00C6722E" w:rsidP="00874FC1">
            <w:pPr>
              <w:pStyle w:val="ARTBLNCHD"/>
            </w:pPr>
            <w:r>
              <w:t>Non-Compliance: X</w:t>
            </w:r>
          </w:p>
        </w:tc>
        <w:tc>
          <w:tcPr>
            <w:tcW w:w="2059" w:type="dxa"/>
            <w:gridSpan w:val="2"/>
            <w:shd w:val="clear" w:color="auto" w:fill="7A406C" w:themeFill="accent5"/>
          </w:tcPr>
          <w:p w14:paraId="138C9930" w14:textId="77777777" w:rsidR="00C6722E" w:rsidRDefault="00C6722E" w:rsidP="00874FC1">
            <w:pPr>
              <w:pStyle w:val="ARTBLNCCCREF"/>
            </w:pPr>
            <w:r>
              <w:t>BlankNCT</w:t>
            </w:r>
          </w:p>
        </w:tc>
      </w:tr>
      <w:tr w:rsidR="00C6722E" w14:paraId="034FF05A" w14:textId="77777777" w:rsidTr="00874FC1">
        <w:tc>
          <w:tcPr>
            <w:tcW w:w="10593" w:type="dxa"/>
            <w:gridSpan w:val="14"/>
            <w:tcMar>
              <w:top w:w="45" w:type="dxa"/>
              <w:left w:w="91" w:type="dxa"/>
              <w:bottom w:w="91" w:type="dxa"/>
              <w:right w:w="91" w:type="dxa"/>
            </w:tcMar>
          </w:tcPr>
          <w:p w14:paraId="31B4E207" w14:textId="77777777" w:rsidR="00C6722E" w:rsidRDefault="00C6722E" w:rsidP="00874FC1">
            <w:pPr>
              <w:pStyle w:val="ATBLNormal"/>
            </w:pPr>
          </w:p>
        </w:tc>
      </w:tr>
      <w:tr w:rsidR="00C6722E" w14:paraId="0E04D921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2CC45CF3" w14:textId="77777777" w:rsidR="00C6722E" w:rsidRDefault="00C6722E" w:rsidP="00874FC1">
            <w:pPr>
              <w:pStyle w:val="ARTBLLOHDRITWH"/>
            </w:pPr>
            <w:r>
              <w:t>Action:</w:t>
            </w:r>
          </w:p>
        </w:tc>
        <w:tc>
          <w:tcPr>
            <w:tcW w:w="9447" w:type="dxa"/>
            <w:gridSpan w:val="13"/>
          </w:tcPr>
          <w:p w14:paraId="042EAF39" w14:textId="77777777" w:rsidR="00C6722E" w:rsidRDefault="00C6722E" w:rsidP="00874FC1">
            <w:pPr>
              <w:pStyle w:val="ATBLNormal"/>
            </w:pPr>
            <w:r>
              <w:t>The Department Head, Pest Control Responsible Officer, and the Pest Control Officer should address this failure.</w:t>
            </w:r>
          </w:p>
        </w:tc>
      </w:tr>
      <w:tr w:rsidR="00C6722E" w14:paraId="5B083F16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6B0A7C09" w14:textId="77777777" w:rsidR="00C6722E" w:rsidRDefault="00C6722E" w:rsidP="00874FC1">
            <w:pPr>
              <w:pStyle w:val="ARTBLLOHDRITWH"/>
            </w:pPr>
            <w:r>
              <w:t>Consultant:</w:t>
            </w:r>
          </w:p>
        </w:tc>
        <w:tc>
          <w:tcPr>
            <w:tcW w:w="9447" w:type="dxa"/>
            <w:gridSpan w:val="13"/>
          </w:tcPr>
          <w:p w14:paraId="0C455631" w14:textId="77777777" w:rsidR="00C6722E" w:rsidRDefault="00C6722E" w:rsidP="00874FC1">
            <w:pPr>
              <w:pStyle w:val="ATBLNormal"/>
            </w:pPr>
            <w:r>
              <w:t>No further comment.</w:t>
            </w:r>
          </w:p>
        </w:tc>
      </w:tr>
      <w:tr w:rsidR="00C6722E" w14:paraId="02673BB1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66690C0D" w14:textId="77777777" w:rsidR="00C6722E" w:rsidRDefault="00C6722E" w:rsidP="00874FC1">
            <w:pPr>
              <w:pStyle w:val="ARTBLLOHDRITWH"/>
            </w:pPr>
            <w:r>
              <w:t>VSP Ref:</w:t>
            </w:r>
          </w:p>
        </w:tc>
        <w:tc>
          <w:tcPr>
            <w:tcW w:w="2643" w:type="dxa"/>
            <w:gridSpan w:val="4"/>
          </w:tcPr>
          <w:p w14:paraId="67003F7D" w14:textId="77777777" w:rsidR="00C6722E" w:rsidRDefault="00C6722E" w:rsidP="00874FC1">
            <w:pPr>
              <w:pStyle w:val="ATBLNormal"/>
            </w:pPr>
            <w:r>
              <w:t>XXXXXXXXXX</w:t>
            </w:r>
          </w:p>
        </w:tc>
        <w:tc>
          <w:tcPr>
            <w:tcW w:w="1135" w:type="dxa"/>
            <w:shd w:val="clear" w:color="auto" w:fill="7A406C"/>
            <w:vAlign w:val="center"/>
          </w:tcPr>
          <w:p w14:paraId="0F90866A" w14:textId="77777777" w:rsidR="00C6722E" w:rsidRDefault="00C6722E" w:rsidP="00874FC1">
            <w:pPr>
              <w:pStyle w:val="ARTBLLOHDRITWH"/>
            </w:pPr>
            <w:r>
              <w:t>Item No:</w:t>
            </w:r>
          </w:p>
        </w:tc>
        <w:tc>
          <w:tcPr>
            <w:tcW w:w="2550" w:type="dxa"/>
            <w:gridSpan w:val="3"/>
          </w:tcPr>
          <w:p w14:paraId="3681487B" w14:textId="77777777" w:rsidR="00C6722E" w:rsidRDefault="00C6722E" w:rsidP="00874FC1">
            <w:pPr>
              <w:pStyle w:val="ATBLNormal"/>
            </w:pPr>
            <w:r>
              <w:t>XX</w:t>
            </w:r>
          </w:p>
        </w:tc>
        <w:tc>
          <w:tcPr>
            <w:tcW w:w="1229" w:type="dxa"/>
            <w:gridSpan w:val="4"/>
            <w:shd w:val="clear" w:color="auto" w:fill="7A406C"/>
            <w:vAlign w:val="center"/>
          </w:tcPr>
          <w:p w14:paraId="18C66476" w14:textId="77777777" w:rsidR="00C6722E" w:rsidRDefault="00C6722E" w:rsidP="00874FC1">
            <w:pPr>
              <w:pStyle w:val="ARTBLLOHDRITWH"/>
            </w:pPr>
            <w:r>
              <w:t>Point Loss:</w:t>
            </w:r>
          </w:p>
        </w:tc>
        <w:tc>
          <w:tcPr>
            <w:tcW w:w="1890" w:type="dxa"/>
          </w:tcPr>
          <w:p w14:paraId="0E08CB2D" w14:textId="77777777" w:rsidR="00C6722E" w:rsidRDefault="00C6722E" w:rsidP="00874FC1">
            <w:pPr>
              <w:pStyle w:val="ATBLNormal"/>
            </w:pPr>
            <w:r>
              <w:t>X</w:t>
            </w:r>
          </w:p>
        </w:tc>
      </w:tr>
      <w:tr w:rsidR="00C6722E" w14:paraId="00788C21" w14:textId="77777777" w:rsidTr="00874FC1">
        <w:tc>
          <w:tcPr>
            <w:tcW w:w="5216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4D69AD92" w14:textId="77777777" w:rsidR="00C6722E" w:rsidRDefault="00C6722E" w:rsidP="00874FC1">
            <w:pPr>
              <w:pStyle w:val="ATBLPictureCell"/>
            </w:pPr>
          </w:p>
        </w:tc>
        <w:tc>
          <w:tcPr>
            <w:tcW w:w="5377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6A34A3B0" w14:textId="77777777" w:rsidR="00C6722E" w:rsidRDefault="00C6722E" w:rsidP="00874FC1">
            <w:pPr>
              <w:pStyle w:val="ATBLPictureCell"/>
            </w:pPr>
          </w:p>
        </w:tc>
      </w:tr>
      <w:tr w:rsidR="00C6722E" w14:paraId="6C764CFF" w14:textId="77777777" w:rsidTr="00874FC1">
        <w:tc>
          <w:tcPr>
            <w:tcW w:w="5216" w:type="dxa"/>
            <w:gridSpan w:val="7"/>
            <w:shd w:val="clear" w:color="auto" w:fill="7A406C" w:themeFill="accent5"/>
          </w:tcPr>
          <w:p w14:paraId="2BA484C3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5377" w:type="dxa"/>
            <w:gridSpan w:val="7"/>
            <w:shd w:val="clear" w:color="auto" w:fill="7A406C" w:themeFill="accent5"/>
          </w:tcPr>
          <w:p w14:paraId="6185FE36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2C960021" w14:textId="77777777" w:rsidTr="00874FC1">
        <w:tc>
          <w:tcPr>
            <w:tcW w:w="5216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1174C009" w14:textId="77777777" w:rsidR="00C6722E" w:rsidRDefault="00C6722E" w:rsidP="00874FC1">
            <w:pPr>
              <w:pStyle w:val="ATBLPictureCell"/>
            </w:pPr>
          </w:p>
        </w:tc>
        <w:tc>
          <w:tcPr>
            <w:tcW w:w="5377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46F7D43D" w14:textId="77777777" w:rsidR="00C6722E" w:rsidRDefault="00C6722E" w:rsidP="00874FC1">
            <w:pPr>
              <w:pStyle w:val="ATBLPictureCell"/>
            </w:pPr>
          </w:p>
        </w:tc>
      </w:tr>
      <w:tr w:rsidR="00C6722E" w14:paraId="3A377088" w14:textId="77777777" w:rsidTr="00874FC1">
        <w:tc>
          <w:tcPr>
            <w:tcW w:w="5216" w:type="dxa"/>
            <w:gridSpan w:val="7"/>
            <w:shd w:val="clear" w:color="auto" w:fill="7A406C" w:themeFill="accent5"/>
          </w:tcPr>
          <w:p w14:paraId="118FAEE8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5377" w:type="dxa"/>
            <w:gridSpan w:val="7"/>
            <w:shd w:val="clear" w:color="auto" w:fill="7A406C" w:themeFill="accent5"/>
          </w:tcPr>
          <w:p w14:paraId="5035C79B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78575432" w14:textId="77777777" w:rsidTr="00874FC1">
        <w:tc>
          <w:tcPr>
            <w:tcW w:w="3477" w:type="dxa"/>
            <w:gridSpan w:val="4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7BE4E878" w14:textId="77777777" w:rsidR="00C6722E" w:rsidRDefault="00C6722E" w:rsidP="00874FC1">
            <w:pPr>
              <w:pStyle w:val="ATBLPictureCell"/>
            </w:pPr>
          </w:p>
        </w:tc>
        <w:tc>
          <w:tcPr>
            <w:tcW w:w="3477" w:type="dxa"/>
            <w:gridSpan w:val="4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17B74659" w14:textId="77777777" w:rsidR="00C6722E" w:rsidRDefault="00C6722E" w:rsidP="00874FC1">
            <w:pPr>
              <w:pStyle w:val="ATBLPictureCell"/>
            </w:pPr>
          </w:p>
        </w:tc>
        <w:tc>
          <w:tcPr>
            <w:tcW w:w="3639" w:type="dxa"/>
            <w:gridSpan w:val="6"/>
            <w:vAlign w:val="center"/>
          </w:tcPr>
          <w:p w14:paraId="6D127675" w14:textId="77777777" w:rsidR="00C6722E" w:rsidRDefault="00C6722E" w:rsidP="00874FC1">
            <w:pPr>
              <w:pStyle w:val="ATBLPictureCell"/>
            </w:pPr>
          </w:p>
        </w:tc>
      </w:tr>
      <w:tr w:rsidR="00C6722E" w14:paraId="3C389937" w14:textId="77777777" w:rsidTr="00874FC1">
        <w:tc>
          <w:tcPr>
            <w:tcW w:w="3477" w:type="dxa"/>
            <w:gridSpan w:val="4"/>
            <w:shd w:val="clear" w:color="auto" w:fill="7A406C" w:themeFill="accent5"/>
          </w:tcPr>
          <w:p w14:paraId="4945FF5E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3477" w:type="dxa"/>
            <w:gridSpan w:val="4"/>
            <w:shd w:val="clear" w:color="auto" w:fill="7A406C" w:themeFill="accent5"/>
          </w:tcPr>
          <w:p w14:paraId="1D62A712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3639" w:type="dxa"/>
            <w:gridSpan w:val="6"/>
            <w:shd w:val="clear" w:color="auto" w:fill="7A406C" w:themeFill="accent5"/>
          </w:tcPr>
          <w:p w14:paraId="6CB022EC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78576C8C" w14:textId="77777777" w:rsidTr="00874FC1">
        <w:tc>
          <w:tcPr>
            <w:tcW w:w="2230" w:type="dxa"/>
            <w:gridSpan w:val="2"/>
            <w:shd w:val="clear" w:color="auto" w:fill="7A406C" w:themeFill="accent5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625AB8F5" w14:textId="77777777" w:rsidR="00C6722E" w:rsidRDefault="00C6722E" w:rsidP="00874FC1">
            <w:pPr>
              <w:pStyle w:val="ATBLPictureCell"/>
            </w:pPr>
          </w:p>
        </w:tc>
        <w:tc>
          <w:tcPr>
            <w:tcW w:w="5953" w:type="dxa"/>
            <w:gridSpan w:val="9"/>
            <w:vAlign w:val="center"/>
          </w:tcPr>
          <w:p w14:paraId="4D767102" w14:textId="77777777" w:rsidR="00C6722E" w:rsidRDefault="00C6722E" w:rsidP="00874FC1">
            <w:pPr>
              <w:pStyle w:val="ATBLPictureCell"/>
            </w:pPr>
          </w:p>
        </w:tc>
        <w:tc>
          <w:tcPr>
            <w:tcW w:w="2410" w:type="dxa"/>
            <w:gridSpan w:val="3"/>
            <w:shd w:val="clear" w:color="auto" w:fill="7A406C" w:themeFill="accent5"/>
            <w:vAlign w:val="center"/>
          </w:tcPr>
          <w:p w14:paraId="53DA4A0B" w14:textId="77777777" w:rsidR="00C6722E" w:rsidRDefault="00C6722E" w:rsidP="00874FC1">
            <w:pPr>
              <w:pStyle w:val="ATBLPictureCell"/>
            </w:pPr>
          </w:p>
        </w:tc>
      </w:tr>
      <w:tr w:rsidR="00C6722E" w14:paraId="5FE70010" w14:textId="77777777" w:rsidTr="00874FC1">
        <w:tc>
          <w:tcPr>
            <w:tcW w:w="2351" w:type="dxa"/>
            <w:gridSpan w:val="3"/>
            <w:shd w:val="clear" w:color="auto" w:fill="7A406C" w:themeFill="accent5"/>
          </w:tcPr>
          <w:p w14:paraId="4CEC2DEC" w14:textId="77777777" w:rsidR="00C6722E" w:rsidRPr="00655D8A" w:rsidRDefault="00C6722E" w:rsidP="00874FC1">
            <w:pPr>
              <w:pStyle w:val="ATBLPictureHD"/>
            </w:pPr>
          </w:p>
        </w:tc>
        <w:tc>
          <w:tcPr>
            <w:tcW w:w="5479" w:type="dxa"/>
            <w:gridSpan w:val="7"/>
            <w:shd w:val="clear" w:color="auto" w:fill="7A406C" w:themeFill="accent5"/>
          </w:tcPr>
          <w:p w14:paraId="1BAA8257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2763" w:type="dxa"/>
            <w:gridSpan w:val="4"/>
            <w:shd w:val="clear" w:color="auto" w:fill="7A406C" w:themeFill="accent5"/>
          </w:tcPr>
          <w:p w14:paraId="775701A5" w14:textId="77777777" w:rsidR="00C6722E" w:rsidRPr="00655D8A" w:rsidRDefault="00C6722E" w:rsidP="00874FC1">
            <w:pPr>
              <w:pStyle w:val="ATBLPictureHD"/>
            </w:pPr>
          </w:p>
        </w:tc>
      </w:tr>
    </w:tbl>
    <w:p w14:paraId="1B437D57" w14:textId="77777777" w:rsidR="00C6722E" w:rsidRDefault="00C6722E" w:rsidP="00515297">
      <w:pPr>
        <w:pStyle w:val="ARHeading2NC"/>
      </w:pPr>
    </w:p>
    <w:tbl>
      <w:tblPr>
        <w:tblStyle w:val="TableGrid"/>
        <w:tblW w:w="10593" w:type="dxa"/>
        <w:tblInd w:w="454" w:type="dxa"/>
        <w:tblBorders>
          <w:top w:val="single" w:sz="8" w:space="0" w:color="7A406C" w:themeColor="accent5"/>
          <w:left w:val="single" w:sz="8" w:space="0" w:color="7A406C" w:themeColor="accent5"/>
          <w:bottom w:val="single" w:sz="8" w:space="0" w:color="7A406C" w:themeColor="accent5"/>
          <w:right w:val="single" w:sz="8" w:space="0" w:color="7A406C" w:themeColor="accent5"/>
          <w:insideH w:val="single" w:sz="8" w:space="0" w:color="7A406C" w:themeColor="accent5"/>
          <w:insideV w:val="single" w:sz="8" w:space="0" w:color="7A406C" w:themeColor="accent5"/>
        </w:tblBorders>
        <w:tblLook w:val="04A0" w:firstRow="1" w:lastRow="0" w:firstColumn="1" w:lastColumn="0" w:noHBand="0" w:noVBand="1"/>
      </w:tblPr>
      <w:tblGrid>
        <w:gridCol w:w="1146"/>
        <w:gridCol w:w="1084"/>
        <w:gridCol w:w="121"/>
        <w:gridCol w:w="1126"/>
        <w:gridCol w:w="312"/>
        <w:gridCol w:w="1135"/>
        <w:gridCol w:w="292"/>
        <w:gridCol w:w="1738"/>
        <w:gridCol w:w="520"/>
        <w:gridCol w:w="356"/>
        <w:gridCol w:w="353"/>
        <w:gridCol w:w="351"/>
        <w:gridCol w:w="169"/>
        <w:gridCol w:w="1890"/>
      </w:tblGrid>
      <w:tr w:rsidR="00C6722E" w14:paraId="7A970379" w14:textId="77777777" w:rsidTr="00874FC1">
        <w:tc>
          <w:tcPr>
            <w:tcW w:w="8534" w:type="dxa"/>
            <w:gridSpan w:val="12"/>
            <w:shd w:val="clear" w:color="auto" w:fill="7A406C" w:themeFill="accent5"/>
          </w:tcPr>
          <w:p w14:paraId="11F21A6C" w14:textId="77777777" w:rsidR="00C6722E" w:rsidRDefault="00C6722E" w:rsidP="00874FC1">
            <w:pPr>
              <w:pStyle w:val="ARTBLNCHD"/>
            </w:pPr>
            <w:r>
              <w:t>Non-Compliance: X</w:t>
            </w:r>
          </w:p>
        </w:tc>
        <w:tc>
          <w:tcPr>
            <w:tcW w:w="2059" w:type="dxa"/>
            <w:gridSpan w:val="2"/>
            <w:shd w:val="clear" w:color="auto" w:fill="7A406C" w:themeFill="accent5"/>
          </w:tcPr>
          <w:p w14:paraId="0FEC62CD" w14:textId="77777777" w:rsidR="00C6722E" w:rsidRDefault="00C6722E" w:rsidP="00874FC1">
            <w:pPr>
              <w:pStyle w:val="ARTBLNCCCREF"/>
            </w:pPr>
            <w:r>
              <w:t>BlankNCT</w:t>
            </w:r>
          </w:p>
        </w:tc>
      </w:tr>
      <w:tr w:rsidR="00C6722E" w14:paraId="0E05F95A" w14:textId="77777777" w:rsidTr="00874FC1">
        <w:tc>
          <w:tcPr>
            <w:tcW w:w="10593" w:type="dxa"/>
            <w:gridSpan w:val="14"/>
            <w:tcMar>
              <w:top w:w="45" w:type="dxa"/>
              <w:left w:w="91" w:type="dxa"/>
              <w:bottom w:w="91" w:type="dxa"/>
              <w:right w:w="91" w:type="dxa"/>
            </w:tcMar>
          </w:tcPr>
          <w:p w14:paraId="0E6D3138" w14:textId="77777777" w:rsidR="00C6722E" w:rsidRDefault="00C6722E" w:rsidP="00874FC1">
            <w:pPr>
              <w:pStyle w:val="ATBLNormal"/>
            </w:pPr>
          </w:p>
        </w:tc>
      </w:tr>
      <w:tr w:rsidR="00C6722E" w14:paraId="2FD29B43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163BBA87" w14:textId="77777777" w:rsidR="00C6722E" w:rsidRDefault="00C6722E" w:rsidP="00874FC1">
            <w:pPr>
              <w:pStyle w:val="ARTBLLOHDRITWH"/>
            </w:pPr>
            <w:r>
              <w:t>Action:</w:t>
            </w:r>
          </w:p>
        </w:tc>
        <w:tc>
          <w:tcPr>
            <w:tcW w:w="9447" w:type="dxa"/>
            <w:gridSpan w:val="13"/>
          </w:tcPr>
          <w:p w14:paraId="0C6F95CD" w14:textId="77777777" w:rsidR="00C6722E" w:rsidRDefault="00C6722E" w:rsidP="00874FC1">
            <w:pPr>
              <w:pStyle w:val="ATBLNormal"/>
            </w:pPr>
            <w:r>
              <w:t>The Department Head, Pest Control Responsible Officer, and the Pest Control Officer should address this failure.</w:t>
            </w:r>
          </w:p>
        </w:tc>
      </w:tr>
      <w:tr w:rsidR="00C6722E" w14:paraId="49A0AB13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3D9B1F40" w14:textId="77777777" w:rsidR="00C6722E" w:rsidRDefault="00C6722E" w:rsidP="00874FC1">
            <w:pPr>
              <w:pStyle w:val="ARTBLLOHDRITWH"/>
            </w:pPr>
            <w:r>
              <w:t>Consultant:</w:t>
            </w:r>
          </w:p>
        </w:tc>
        <w:tc>
          <w:tcPr>
            <w:tcW w:w="9447" w:type="dxa"/>
            <w:gridSpan w:val="13"/>
          </w:tcPr>
          <w:p w14:paraId="030A9FCA" w14:textId="77777777" w:rsidR="00C6722E" w:rsidRDefault="00C6722E" w:rsidP="00874FC1">
            <w:pPr>
              <w:pStyle w:val="ATBLNormal"/>
            </w:pPr>
            <w:r>
              <w:t>No further comment.</w:t>
            </w:r>
          </w:p>
        </w:tc>
      </w:tr>
      <w:tr w:rsidR="00C6722E" w14:paraId="4D0367F4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33CFD591" w14:textId="77777777" w:rsidR="00C6722E" w:rsidRDefault="00C6722E" w:rsidP="00874FC1">
            <w:pPr>
              <w:pStyle w:val="ARTBLLOHDRITWH"/>
            </w:pPr>
            <w:r>
              <w:t>VSP Ref:</w:t>
            </w:r>
          </w:p>
        </w:tc>
        <w:tc>
          <w:tcPr>
            <w:tcW w:w="2643" w:type="dxa"/>
            <w:gridSpan w:val="4"/>
          </w:tcPr>
          <w:p w14:paraId="4740E81A" w14:textId="77777777" w:rsidR="00C6722E" w:rsidRDefault="00C6722E" w:rsidP="00874FC1">
            <w:pPr>
              <w:pStyle w:val="ATBLNormal"/>
            </w:pPr>
            <w:r>
              <w:t>XXXXXXXXXX</w:t>
            </w:r>
          </w:p>
        </w:tc>
        <w:tc>
          <w:tcPr>
            <w:tcW w:w="1135" w:type="dxa"/>
            <w:shd w:val="clear" w:color="auto" w:fill="7A406C"/>
            <w:vAlign w:val="center"/>
          </w:tcPr>
          <w:p w14:paraId="201511C7" w14:textId="77777777" w:rsidR="00C6722E" w:rsidRDefault="00C6722E" w:rsidP="00874FC1">
            <w:pPr>
              <w:pStyle w:val="ARTBLLOHDRITWH"/>
            </w:pPr>
            <w:r>
              <w:t>Item No:</w:t>
            </w:r>
          </w:p>
        </w:tc>
        <w:tc>
          <w:tcPr>
            <w:tcW w:w="2550" w:type="dxa"/>
            <w:gridSpan w:val="3"/>
          </w:tcPr>
          <w:p w14:paraId="6357BB15" w14:textId="77777777" w:rsidR="00C6722E" w:rsidRDefault="00C6722E" w:rsidP="00874FC1">
            <w:pPr>
              <w:pStyle w:val="ATBLNormal"/>
            </w:pPr>
            <w:r>
              <w:t>XX</w:t>
            </w:r>
          </w:p>
        </w:tc>
        <w:tc>
          <w:tcPr>
            <w:tcW w:w="1229" w:type="dxa"/>
            <w:gridSpan w:val="4"/>
            <w:shd w:val="clear" w:color="auto" w:fill="7A406C"/>
            <w:vAlign w:val="center"/>
          </w:tcPr>
          <w:p w14:paraId="37B112E2" w14:textId="77777777" w:rsidR="00C6722E" w:rsidRDefault="00C6722E" w:rsidP="00874FC1">
            <w:pPr>
              <w:pStyle w:val="ARTBLLOHDRITWH"/>
            </w:pPr>
            <w:r>
              <w:t>Point Loss:</w:t>
            </w:r>
          </w:p>
        </w:tc>
        <w:tc>
          <w:tcPr>
            <w:tcW w:w="1890" w:type="dxa"/>
          </w:tcPr>
          <w:p w14:paraId="1F2E446A" w14:textId="77777777" w:rsidR="00C6722E" w:rsidRDefault="00C6722E" w:rsidP="00874FC1">
            <w:pPr>
              <w:pStyle w:val="ATBLNormal"/>
            </w:pPr>
            <w:r>
              <w:t>X</w:t>
            </w:r>
          </w:p>
        </w:tc>
      </w:tr>
      <w:tr w:rsidR="00C6722E" w14:paraId="5AFBDEA1" w14:textId="77777777" w:rsidTr="00874FC1">
        <w:tc>
          <w:tcPr>
            <w:tcW w:w="5216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16B7E67E" w14:textId="77777777" w:rsidR="00C6722E" w:rsidRDefault="00C6722E" w:rsidP="00874FC1">
            <w:pPr>
              <w:pStyle w:val="ATBLPictureCell"/>
            </w:pPr>
          </w:p>
        </w:tc>
        <w:tc>
          <w:tcPr>
            <w:tcW w:w="5377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28122400" w14:textId="77777777" w:rsidR="00C6722E" w:rsidRDefault="00C6722E" w:rsidP="00874FC1">
            <w:pPr>
              <w:pStyle w:val="ATBLPictureCell"/>
            </w:pPr>
          </w:p>
        </w:tc>
      </w:tr>
      <w:tr w:rsidR="00C6722E" w14:paraId="6D9A3FA3" w14:textId="77777777" w:rsidTr="00874FC1">
        <w:tc>
          <w:tcPr>
            <w:tcW w:w="5216" w:type="dxa"/>
            <w:gridSpan w:val="7"/>
            <w:shd w:val="clear" w:color="auto" w:fill="7A406C" w:themeFill="accent5"/>
          </w:tcPr>
          <w:p w14:paraId="0B989D09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5377" w:type="dxa"/>
            <w:gridSpan w:val="7"/>
            <w:shd w:val="clear" w:color="auto" w:fill="7A406C" w:themeFill="accent5"/>
          </w:tcPr>
          <w:p w14:paraId="78CD0DE0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7933DCA5" w14:textId="77777777" w:rsidTr="00874FC1">
        <w:tc>
          <w:tcPr>
            <w:tcW w:w="5216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51883465" w14:textId="77777777" w:rsidR="00C6722E" w:rsidRDefault="00C6722E" w:rsidP="00874FC1">
            <w:pPr>
              <w:pStyle w:val="ATBLPictureCell"/>
            </w:pPr>
          </w:p>
        </w:tc>
        <w:tc>
          <w:tcPr>
            <w:tcW w:w="5377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714EDAFC" w14:textId="77777777" w:rsidR="00C6722E" w:rsidRDefault="00C6722E" w:rsidP="00874FC1">
            <w:pPr>
              <w:pStyle w:val="ATBLPictureCell"/>
            </w:pPr>
          </w:p>
        </w:tc>
      </w:tr>
      <w:tr w:rsidR="00C6722E" w14:paraId="0894F44C" w14:textId="77777777" w:rsidTr="00874FC1">
        <w:tc>
          <w:tcPr>
            <w:tcW w:w="5216" w:type="dxa"/>
            <w:gridSpan w:val="7"/>
            <w:shd w:val="clear" w:color="auto" w:fill="7A406C" w:themeFill="accent5"/>
          </w:tcPr>
          <w:p w14:paraId="55A4A3BF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5377" w:type="dxa"/>
            <w:gridSpan w:val="7"/>
            <w:shd w:val="clear" w:color="auto" w:fill="7A406C" w:themeFill="accent5"/>
          </w:tcPr>
          <w:p w14:paraId="282AAF54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02EC8FD4" w14:textId="77777777" w:rsidTr="00874FC1">
        <w:tc>
          <w:tcPr>
            <w:tcW w:w="3477" w:type="dxa"/>
            <w:gridSpan w:val="4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556CC5B9" w14:textId="77777777" w:rsidR="00C6722E" w:rsidRDefault="00C6722E" w:rsidP="00874FC1">
            <w:pPr>
              <w:pStyle w:val="ATBLPictureCell"/>
            </w:pPr>
          </w:p>
        </w:tc>
        <w:tc>
          <w:tcPr>
            <w:tcW w:w="3477" w:type="dxa"/>
            <w:gridSpan w:val="4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48EA3A4D" w14:textId="77777777" w:rsidR="00C6722E" w:rsidRDefault="00C6722E" w:rsidP="00874FC1">
            <w:pPr>
              <w:pStyle w:val="ATBLPictureCell"/>
            </w:pPr>
          </w:p>
        </w:tc>
        <w:tc>
          <w:tcPr>
            <w:tcW w:w="3639" w:type="dxa"/>
            <w:gridSpan w:val="6"/>
            <w:vAlign w:val="center"/>
          </w:tcPr>
          <w:p w14:paraId="5CCB6B9F" w14:textId="77777777" w:rsidR="00C6722E" w:rsidRDefault="00C6722E" w:rsidP="00874FC1">
            <w:pPr>
              <w:pStyle w:val="ATBLPictureCell"/>
            </w:pPr>
          </w:p>
        </w:tc>
      </w:tr>
      <w:tr w:rsidR="00C6722E" w14:paraId="20BBB397" w14:textId="77777777" w:rsidTr="00874FC1">
        <w:tc>
          <w:tcPr>
            <w:tcW w:w="3477" w:type="dxa"/>
            <w:gridSpan w:val="4"/>
            <w:shd w:val="clear" w:color="auto" w:fill="7A406C" w:themeFill="accent5"/>
          </w:tcPr>
          <w:p w14:paraId="48565C0E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3477" w:type="dxa"/>
            <w:gridSpan w:val="4"/>
            <w:shd w:val="clear" w:color="auto" w:fill="7A406C" w:themeFill="accent5"/>
          </w:tcPr>
          <w:p w14:paraId="34166D17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3639" w:type="dxa"/>
            <w:gridSpan w:val="6"/>
            <w:shd w:val="clear" w:color="auto" w:fill="7A406C" w:themeFill="accent5"/>
          </w:tcPr>
          <w:p w14:paraId="5B63DA54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4D37F6DC" w14:textId="77777777" w:rsidTr="00874FC1">
        <w:tc>
          <w:tcPr>
            <w:tcW w:w="2230" w:type="dxa"/>
            <w:gridSpan w:val="2"/>
            <w:shd w:val="clear" w:color="auto" w:fill="7A406C" w:themeFill="accent5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5BE570FC" w14:textId="77777777" w:rsidR="00C6722E" w:rsidRDefault="00C6722E" w:rsidP="00874FC1">
            <w:pPr>
              <w:pStyle w:val="ATBLPictureCell"/>
            </w:pPr>
          </w:p>
        </w:tc>
        <w:tc>
          <w:tcPr>
            <w:tcW w:w="5953" w:type="dxa"/>
            <w:gridSpan w:val="9"/>
            <w:vAlign w:val="center"/>
          </w:tcPr>
          <w:p w14:paraId="0C2C582E" w14:textId="77777777" w:rsidR="00C6722E" w:rsidRDefault="00C6722E" w:rsidP="00874FC1">
            <w:pPr>
              <w:pStyle w:val="ATBLPictureCell"/>
            </w:pPr>
          </w:p>
        </w:tc>
        <w:tc>
          <w:tcPr>
            <w:tcW w:w="2410" w:type="dxa"/>
            <w:gridSpan w:val="3"/>
            <w:shd w:val="clear" w:color="auto" w:fill="7A406C" w:themeFill="accent5"/>
            <w:vAlign w:val="center"/>
          </w:tcPr>
          <w:p w14:paraId="1C3F8E04" w14:textId="77777777" w:rsidR="00C6722E" w:rsidRDefault="00C6722E" w:rsidP="00874FC1">
            <w:pPr>
              <w:pStyle w:val="ATBLPictureCell"/>
            </w:pPr>
          </w:p>
        </w:tc>
      </w:tr>
      <w:tr w:rsidR="00C6722E" w14:paraId="2F24FD07" w14:textId="77777777" w:rsidTr="00874FC1">
        <w:tc>
          <w:tcPr>
            <w:tcW w:w="2351" w:type="dxa"/>
            <w:gridSpan w:val="3"/>
            <w:shd w:val="clear" w:color="auto" w:fill="7A406C" w:themeFill="accent5"/>
          </w:tcPr>
          <w:p w14:paraId="770633BB" w14:textId="77777777" w:rsidR="00C6722E" w:rsidRPr="00655D8A" w:rsidRDefault="00C6722E" w:rsidP="00874FC1">
            <w:pPr>
              <w:pStyle w:val="ATBLPictureHD"/>
            </w:pPr>
          </w:p>
        </w:tc>
        <w:tc>
          <w:tcPr>
            <w:tcW w:w="5479" w:type="dxa"/>
            <w:gridSpan w:val="7"/>
            <w:shd w:val="clear" w:color="auto" w:fill="7A406C" w:themeFill="accent5"/>
          </w:tcPr>
          <w:p w14:paraId="43FB76A8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2763" w:type="dxa"/>
            <w:gridSpan w:val="4"/>
            <w:shd w:val="clear" w:color="auto" w:fill="7A406C" w:themeFill="accent5"/>
          </w:tcPr>
          <w:p w14:paraId="2103F043" w14:textId="77777777" w:rsidR="00C6722E" w:rsidRPr="00655D8A" w:rsidRDefault="00C6722E" w:rsidP="00874FC1">
            <w:pPr>
              <w:pStyle w:val="ATBLPictureHD"/>
            </w:pPr>
          </w:p>
        </w:tc>
      </w:tr>
    </w:tbl>
    <w:p w14:paraId="0F428379" w14:textId="77777777" w:rsidR="00C6722E" w:rsidRDefault="00C6722E" w:rsidP="00515297">
      <w:pPr>
        <w:pStyle w:val="ARHeading2NC"/>
      </w:pPr>
    </w:p>
    <w:tbl>
      <w:tblPr>
        <w:tblStyle w:val="TableGrid"/>
        <w:tblW w:w="10593" w:type="dxa"/>
        <w:tblInd w:w="454" w:type="dxa"/>
        <w:tblBorders>
          <w:top w:val="single" w:sz="8" w:space="0" w:color="7A406C" w:themeColor="accent5"/>
          <w:left w:val="single" w:sz="8" w:space="0" w:color="7A406C" w:themeColor="accent5"/>
          <w:bottom w:val="single" w:sz="8" w:space="0" w:color="7A406C" w:themeColor="accent5"/>
          <w:right w:val="single" w:sz="8" w:space="0" w:color="7A406C" w:themeColor="accent5"/>
          <w:insideH w:val="single" w:sz="8" w:space="0" w:color="7A406C" w:themeColor="accent5"/>
          <w:insideV w:val="single" w:sz="8" w:space="0" w:color="7A406C" w:themeColor="accent5"/>
        </w:tblBorders>
        <w:tblLook w:val="04A0" w:firstRow="1" w:lastRow="0" w:firstColumn="1" w:lastColumn="0" w:noHBand="0" w:noVBand="1"/>
      </w:tblPr>
      <w:tblGrid>
        <w:gridCol w:w="1146"/>
        <w:gridCol w:w="1084"/>
        <w:gridCol w:w="121"/>
        <w:gridCol w:w="1126"/>
        <w:gridCol w:w="312"/>
        <w:gridCol w:w="1135"/>
        <w:gridCol w:w="292"/>
        <w:gridCol w:w="1738"/>
        <w:gridCol w:w="520"/>
        <w:gridCol w:w="356"/>
        <w:gridCol w:w="353"/>
        <w:gridCol w:w="351"/>
        <w:gridCol w:w="169"/>
        <w:gridCol w:w="1890"/>
      </w:tblGrid>
      <w:tr w:rsidR="00C6722E" w14:paraId="3487FB39" w14:textId="77777777" w:rsidTr="00874FC1">
        <w:tc>
          <w:tcPr>
            <w:tcW w:w="8534" w:type="dxa"/>
            <w:gridSpan w:val="12"/>
            <w:shd w:val="clear" w:color="auto" w:fill="7A406C" w:themeFill="accent5"/>
          </w:tcPr>
          <w:p w14:paraId="5E4CA8D9" w14:textId="77777777" w:rsidR="00C6722E" w:rsidRDefault="00C6722E" w:rsidP="00874FC1">
            <w:pPr>
              <w:pStyle w:val="ARTBLNCHD"/>
            </w:pPr>
            <w:r>
              <w:t>Non-Compliance: X</w:t>
            </w:r>
          </w:p>
        </w:tc>
        <w:tc>
          <w:tcPr>
            <w:tcW w:w="2059" w:type="dxa"/>
            <w:gridSpan w:val="2"/>
            <w:shd w:val="clear" w:color="auto" w:fill="7A406C" w:themeFill="accent5"/>
          </w:tcPr>
          <w:p w14:paraId="3DF67F8C" w14:textId="77777777" w:rsidR="00C6722E" w:rsidRDefault="00C6722E" w:rsidP="00874FC1">
            <w:pPr>
              <w:pStyle w:val="ARTBLNCCCREF"/>
            </w:pPr>
            <w:r>
              <w:t>BlankNCT</w:t>
            </w:r>
          </w:p>
        </w:tc>
      </w:tr>
      <w:tr w:rsidR="00C6722E" w14:paraId="02EFA048" w14:textId="77777777" w:rsidTr="00874FC1">
        <w:tc>
          <w:tcPr>
            <w:tcW w:w="10593" w:type="dxa"/>
            <w:gridSpan w:val="14"/>
            <w:tcMar>
              <w:top w:w="45" w:type="dxa"/>
              <w:left w:w="91" w:type="dxa"/>
              <w:bottom w:w="91" w:type="dxa"/>
              <w:right w:w="91" w:type="dxa"/>
            </w:tcMar>
          </w:tcPr>
          <w:p w14:paraId="5FBD799F" w14:textId="77777777" w:rsidR="00C6722E" w:rsidRDefault="00C6722E" w:rsidP="00874FC1">
            <w:pPr>
              <w:pStyle w:val="ATBLNormal"/>
            </w:pPr>
          </w:p>
        </w:tc>
      </w:tr>
      <w:tr w:rsidR="00C6722E" w14:paraId="72941953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3DE4A3A0" w14:textId="77777777" w:rsidR="00C6722E" w:rsidRDefault="00C6722E" w:rsidP="00874FC1">
            <w:pPr>
              <w:pStyle w:val="ARTBLLOHDRITWH"/>
            </w:pPr>
            <w:r>
              <w:t>Action:</w:t>
            </w:r>
          </w:p>
        </w:tc>
        <w:tc>
          <w:tcPr>
            <w:tcW w:w="9447" w:type="dxa"/>
            <w:gridSpan w:val="13"/>
          </w:tcPr>
          <w:p w14:paraId="0766172F" w14:textId="77777777" w:rsidR="00C6722E" w:rsidRDefault="00C6722E" w:rsidP="00874FC1">
            <w:pPr>
              <w:pStyle w:val="ATBLNormal"/>
            </w:pPr>
            <w:r>
              <w:t>The Department Head, Pest Control Responsible Officer, and the Pest Control Officer should address this failure.</w:t>
            </w:r>
          </w:p>
        </w:tc>
      </w:tr>
      <w:tr w:rsidR="00C6722E" w14:paraId="685CD29D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369C6849" w14:textId="77777777" w:rsidR="00C6722E" w:rsidRDefault="00C6722E" w:rsidP="00874FC1">
            <w:pPr>
              <w:pStyle w:val="ARTBLLOHDRITWH"/>
            </w:pPr>
            <w:r>
              <w:t>Consultant:</w:t>
            </w:r>
          </w:p>
        </w:tc>
        <w:tc>
          <w:tcPr>
            <w:tcW w:w="9447" w:type="dxa"/>
            <w:gridSpan w:val="13"/>
          </w:tcPr>
          <w:p w14:paraId="295977FC" w14:textId="77777777" w:rsidR="00C6722E" w:rsidRDefault="00C6722E" w:rsidP="00874FC1">
            <w:pPr>
              <w:pStyle w:val="ATBLNormal"/>
            </w:pPr>
            <w:r>
              <w:t>No further comment.</w:t>
            </w:r>
          </w:p>
        </w:tc>
      </w:tr>
      <w:tr w:rsidR="00C6722E" w14:paraId="091D7774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4C08C998" w14:textId="77777777" w:rsidR="00C6722E" w:rsidRDefault="00C6722E" w:rsidP="00874FC1">
            <w:pPr>
              <w:pStyle w:val="ARTBLLOHDRITWH"/>
            </w:pPr>
            <w:r>
              <w:t>VSP Ref:</w:t>
            </w:r>
          </w:p>
        </w:tc>
        <w:tc>
          <w:tcPr>
            <w:tcW w:w="2643" w:type="dxa"/>
            <w:gridSpan w:val="4"/>
          </w:tcPr>
          <w:p w14:paraId="082AB007" w14:textId="77777777" w:rsidR="00C6722E" w:rsidRDefault="00C6722E" w:rsidP="00874FC1">
            <w:pPr>
              <w:pStyle w:val="ATBLNormal"/>
            </w:pPr>
            <w:r>
              <w:t>XXXXXXXXXX</w:t>
            </w:r>
          </w:p>
        </w:tc>
        <w:tc>
          <w:tcPr>
            <w:tcW w:w="1135" w:type="dxa"/>
            <w:shd w:val="clear" w:color="auto" w:fill="7A406C"/>
            <w:vAlign w:val="center"/>
          </w:tcPr>
          <w:p w14:paraId="68AFADEB" w14:textId="77777777" w:rsidR="00C6722E" w:rsidRDefault="00C6722E" w:rsidP="00874FC1">
            <w:pPr>
              <w:pStyle w:val="ARTBLLOHDRITWH"/>
            </w:pPr>
            <w:r>
              <w:t>Item No:</w:t>
            </w:r>
          </w:p>
        </w:tc>
        <w:tc>
          <w:tcPr>
            <w:tcW w:w="2550" w:type="dxa"/>
            <w:gridSpan w:val="3"/>
          </w:tcPr>
          <w:p w14:paraId="36B0051C" w14:textId="77777777" w:rsidR="00C6722E" w:rsidRDefault="00C6722E" w:rsidP="00874FC1">
            <w:pPr>
              <w:pStyle w:val="ATBLNormal"/>
            </w:pPr>
            <w:r>
              <w:t>XX</w:t>
            </w:r>
          </w:p>
        </w:tc>
        <w:tc>
          <w:tcPr>
            <w:tcW w:w="1229" w:type="dxa"/>
            <w:gridSpan w:val="4"/>
            <w:shd w:val="clear" w:color="auto" w:fill="7A406C"/>
            <w:vAlign w:val="center"/>
          </w:tcPr>
          <w:p w14:paraId="19C0DCDD" w14:textId="77777777" w:rsidR="00C6722E" w:rsidRDefault="00C6722E" w:rsidP="00874FC1">
            <w:pPr>
              <w:pStyle w:val="ARTBLLOHDRITWH"/>
            </w:pPr>
            <w:r>
              <w:t>Point Loss:</w:t>
            </w:r>
          </w:p>
        </w:tc>
        <w:tc>
          <w:tcPr>
            <w:tcW w:w="1890" w:type="dxa"/>
          </w:tcPr>
          <w:p w14:paraId="16E5CE06" w14:textId="77777777" w:rsidR="00C6722E" w:rsidRDefault="00C6722E" w:rsidP="00874FC1">
            <w:pPr>
              <w:pStyle w:val="ATBLNormal"/>
            </w:pPr>
            <w:r>
              <w:t>X</w:t>
            </w:r>
          </w:p>
        </w:tc>
      </w:tr>
      <w:tr w:rsidR="00C6722E" w14:paraId="41743EF8" w14:textId="77777777" w:rsidTr="00874FC1">
        <w:tc>
          <w:tcPr>
            <w:tcW w:w="5216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4A7C4441" w14:textId="77777777" w:rsidR="00C6722E" w:rsidRDefault="00C6722E" w:rsidP="00874FC1">
            <w:pPr>
              <w:pStyle w:val="ATBLPictureCell"/>
            </w:pPr>
          </w:p>
        </w:tc>
        <w:tc>
          <w:tcPr>
            <w:tcW w:w="5377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1C534469" w14:textId="77777777" w:rsidR="00C6722E" w:rsidRDefault="00C6722E" w:rsidP="00874FC1">
            <w:pPr>
              <w:pStyle w:val="ATBLPictureCell"/>
            </w:pPr>
          </w:p>
        </w:tc>
      </w:tr>
      <w:tr w:rsidR="00C6722E" w14:paraId="5D217FB7" w14:textId="77777777" w:rsidTr="00874FC1">
        <w:tc>
          <w:tcPr>
            <w:tcW w:w="5216" w:type="dxa"/>
            <w:gridSpan w:val="7"/>
            <w:shd w:val="clear" w:color="auto" w:fill="7A406C" w:themeFill="accent5"/>
          </w:tcPr>
          <w:p w14:paraId="23A08D3B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5377" w:type="dxa"/>
            <w:gridSpan w:val="7"/>
            <w:shd w:val="clear" w:color="auto" w:fill="7A406C" w:themeFill="accent5"/>
          </w:tcPr>
          <w:p w14:paraId="6156E1CE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1F4CAB27" w14:textId="77777777" w:rsidTr="00874FC1">
        <w:tc>
          <w:tcPr>
            <w:tcW w:w="5216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692D6E30" w14:textId="77777777" w:rsidR="00C6722E" w:rsidRDefault="00C6722E" w:rsidP="00874FC1">
            <w:pPr>
              <w:pStyle w:val="ATBLPictureCell"/>
            </w:pPr>
          </w:p>
        </w:tc>
        <w:tc>
          <w:tcPr>
            <w:tcW w:w="5377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0EE9180F" w14:textId="77777777" w:rsidR="00C6722E" w:rsidRDefault="00C6722E" w:rsidP="00874FC1">
            <w:pPr>
              <w:pStyle w:val="ATBLPictureCell"/>
            </w:pPr>
          </w:p>
        </w:tc>
      </w:tr>
      <w:tr w:rsidR="00C6722E" w14:paraId="5F71AAD6" w14:textId="77777777" w:rsidTr="00874FC1">
        <w:tc>
          <w:tcPr>
            <w:tcW w:w="5216" w:type="dxa"/>
            <w:gridSpan w:val="7"/>
            <w:shd w:val="clear" w:color="auto" w:fill="7A406C" w:themeFill="accent5"/>
          </w:tcPr>
          <w:p w14:paraId="5B4EB761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5377" w:type="dxa"/>
            <w:gridSpan w:val="7"/>
            <w:shd w:val="clear" w:color="auto" w:fill="7A406C" w:themeFill="accent5"/>
          </w:tcPr>
          <w:p w14:paraId="75DDF7A0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63F4ACD1" w14:textId="77777777" w:rsidTr="00874FC1">
        <w:tc>
          <w:tcPr>
            <w:tcW w:w="3477" w:type="dxa"/>
            <w:gridSpan w:val="4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26B3BB5F" w14:textId="77777777" w:rsidR="00C6722E" w:rsidRDefault="00C6722E" w:rsidP="00874FC1">
            <w:pPr>
              <w:pStyle w:val="ATBLPictureCell"/>
            </w:pPr>
          </w:p>
        </w:tc>
        <w:tc>
          <w:tcPr>
            <w:tcW w:w="3477" w:type="dxa"/>
            <w:gridSpan w:val="4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5827E701" w14:textId="77777777" w:rsidR="00C6722E" w:rsidRDefault="00C6722E" w:rsidP="00874FC1">
            <w:pPr>
              <w:pStyle w:val="ATBLPictureCell"/>
            </w:pPr>
          </w:p>
        </w:tc>
        <w:tc>
          <w:tcPr>
            <w:tcW w:w="3639" w:type="dxa"/>
            <w:gridSpan w:val="6"/>
            <w:vAlign w:val="center"/>
          </w:tcPr>
          <w:p w14:paraId="0DD5F3BF" w14:textId="77777777" w:rsidR="00C6722E" w:rsidRDefault="00C6722E" w:rsidP="00874FC1">
            <w:pPr>
              <w:pStyle w:val="ATBLPictureCell"/>
            </w:pPr>
          </w:p>
        </w:tc>
      </w:tr>
      <w:tr w:rsidR="00C6722E" w14:paraId="1402AF8F" w14:textId="77777777" w:rsidTr="00874FC1">
        <w:tc>
          <w:tcPr>
            <w:tcW w:w="3477" w:type="dxa"/>
            <w:gridSpan w:val="4"/>
            <w:shd w:val="clear" w:color="auto" w:fill="7A406C" w:themeFill="accent5"/>
          </w:tcPr>
          <w:p w14:paraId="3C96C43D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3477" w:type="dxa"/>
            <w:gridSpan w:val="4"/>
            <w:shd w:val="clear" w:color="auto" w:fill="7A406C" w:themeFill="accent5"/>
          </w:tcPr>
          <w:p w14:paraId="7EF32ABA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3639" w:type="dxa"/>
            <w:gridSpan w:val="6"/>
            <w:shd w:val="clear" w:color="auto" w:fill="7A406C" w:themeFill="accent5"/>
          </w:tcPr>
          <w:p w14:paraId="51BB2837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07F6F2A3" w14:textId="77777777" w:rsidTr="00874FC1">
        <w:tc>
          <w:tcPr>
            <w:tcW w:w="2230" w:type="dxa"/>
            <w:gridSpan w:val="2"/>
            <w:shd w:val="clear" w:color="auto" w:fill="7A406C" w:themeFill="accent5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4615B1CD" w14:textId="77777777" w:rsidR="00C6722E" w:rsidRDefault="00C6722E" w:rsidP="00874FC1">
            <w:pPr>
              <w:pStyle w:val="ATBLPictureCell"/>
            </w:pPr>
          </w:p>
        </w:tc>
        <w:tc>
          <w:tcPr>
            <w:tcW w:w="5953" w:type="dxa"/>
            <w:gridSpan w:val="9"/>
            <w:vAlign w:val="center"/>
          </w:tcPr>
          <w:p w14:paraId="4952EFCC" w14:textId="77777777" w:rsidR="00C6722E" w:rsidRDefault="00C6722E" w:rsidP="00874FC1">
            <w:pPr>
              <w:pStyle w:val="ATBLPictureCell"/>
            </w:pPr>
          </w:p>
        </w:tc>
        <w:tc>
          <w:tcPr>
            <w:tcW w:w="2410" w:type="dxa"/>
            <w:gridSpan w:val="3"/>
            <w:shd w:val="clear" w:color="auto" w:fill="7A406C" w:themeFill="accent5"/>
            <w:vAlign w:val="center"/>
          </w:tcPr>
          <w:p w14:paraId="0DC63549" w14:textId="77777777" w:rsidR="00C6722E" w:rsidRDefault="00C6722E" w:rsidP="00874FC1">
            <w:pPr>
              <w:pStyle w:val="ATBLPictureCell"/>
            </w:pPr>
          </w:p>
        </w:tc>
      </w:tr>
      <w:tr w:rsidR="00C6722E" w14:paraId="34C0F90A" w14:textId="77777777" w:rsidTr="00874FC1">
        <w:tc>
          <w:tcPr>
            <w:tcW w:w="2351" w:type="dxa"/>
            <w:gridSpan w:val="3"/>
            <w:shd w:val="clear" w:color="auto" w:fill="7A406C" w:themeFill="accent5"/>
          </w:tcPr>
          <w:p w14:paraId="27C704C6" w14:textId="77777777" w:rsidR="00C6722E" w:rsidRPr="00655D8A" w:rsidRDefault="00C6722E" w:rsidP="00874FC1">
            <w:pPr>
              <w:pStyle w:val="ATBLPictureHD"/>
            </w:pPr>
          </w:p>
        </w:tc>
        <w:tc>
          <w:tcPr>
            <w:tcW w:w="5479" w:type="dxa"/>
            <w:gridSpan w:val="7"/>
            <w:shd w:val="clear" w:color="auto" w:fill="7A406C" w:themeFill="accent5"/>
          </w:tcPr>
          <w:p w14:paraId="190EE431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2763" w:type="dxa"/>
            <w:gridSpan w:val="4"/>
            <w:shd w:val="clear" w:color="auto" w:fill="7A406C" w:themeFill="accent5"/>
          </w:tcPr>
          <w:p w14:paraId="6B54F17B" w14:textId="77777777" w:rsidR="00C6722E" w:rsidRPr="00655D8A" w:rsidRDefault="00C6722E" w:rsidP="00874FC1">
            <w:pPr>
              <w:pStyle w:val="ATBLPictureHD"/>
            </w:pPr>
          </w:p>
        </w:tc>
      </w:tr>
    </w:tbl>
    <w:p w14:paraId="24B12662" w14:textId="77777777" w:rsidR="00C6722E" w:rsidRDefault="00C6722E" w:rsidP="00515297">
      <w:pPr>
        <w:pStyle w:val="ARHeading2NC"/>
      </w:pPr>
    </w:p>
    <w:tbl>
      <w:tblPr>
        <w:tblStyle w:val="TableGrid"/>
        <w:tblW w:w="10593" w:type="dxa"/>
        <w:tblInd w:w="454" w:type="dxa"/>
        <w:tblBorders>
          <w:top w:val="single" w:sz="8" w:space="0" w:color="7A406C" w:themeColor="accent5"/>
          <w:left w:val="single" w:sz="8" w:space="0" w:color="7A406C" w:themeColor="accent5"/>
          <w:bottom w:val="single" w:sz="8" w:space="0" w:color="7A406C" w:themeColor="accent5"/>
          <w:right w:val="single" w:sz="8" w:space="0" w:color="7A406C" w:themeColor="accent5"/>
          <w:insideH w:val="single" w:sz="8" w:space="0" w:color="7A406C" w:themeColor="accent5"/>
          <w:insideV w:val="single" w:sz="8" w:space="0" w:color="7A406C" w:themeColor="accent5"/>
        </w:tblBorders>
        <w:tblLook w:val="04A0" w:firstRow="1" w:lastRow="0" w:firstColumn="1" w:lastColumn="0" w:noHBand="0" w:noVBand="1"/>
      </w:tblPr>
      <w:tblGrid>
        <w:gridCol w:w="1146"/>
        <w:gridCol w:w="1084"/>
        <w:gridCol w:w="121"/>
        <w:gridCol w:w="1126"/>
        <w:gridCol w:w="312"/>
        <w:gridCol w:w="1135"/>
        <w:gridCol w:w="292"/>
        <w:gridCol w:w="1738"/>
        <w:gridCol w:w="520"/>
        <w:gridCol w:w="356"/>
        <w:gridCol w:w="353"/>
        <w:gridCol w:w="351"/>
        <w:gridCol w:w="169"/>
        <w:gridCol w:w="1890"/>
      </w:tblGrid>
      <w:tr w:rsidR="00C6722E" w14:paraId="07C7867B" w14:textId="77777777" w:rsidTr="00874FC1">
        <w:tc>
          <w:tcPr>
            <w:tcW w:w="8534" w:type="dxa"/>
            <w:gridSpan w:val="12"/>
            <w:shd w:val="clear" w:color="auto" w:fill="7A406C" w:themeFill="accent5"/>
          </w:tcPr>
          <w:p w14:paraId="5678AB1C" w14:textId="77777777" w:rsidR="00C6722E" w:rsidRDefault="00C6722E" w:rsidP="00874FC1">
            <w:pPr>
              <w:pStyle w:val="ARTBLNCHD"/>
            </w:pPr>
            <w:r>
              <w:t>Non-Compliance: X</w:t>
            </w:r>
          </w:p>
        </w:tc>
        <w:tc>
          <w:tcPr>
            <w:tcW w:w="2059" w:type="dxa"/>
            <w:gridSpan w:val="2"/>
            <w:shd w:val="clear" w:color="auto" w:fill="7A406C" w:themeFill="accent5"/>
          </w:tcPr>
          <w:p w14:paraId="6E49296F" w14:textId="77777777" w:rsidR="00C6722E" w:rsidRDefault="00C6722E" w:rsidP="00874FC1">
            <w:pPr>
              <w:pStyle w:val="ARTBLNCCCREF"/>
            </w:pPr>
            <w:r>
              <w:t>BlankNCT</w:t>
            </w:r>
          </w:p>
        </w:tc>
      </w:tr>
      <w:tr w:rsidR="00C6722E" w14:paraId="796EB645" w14:textId="77777777" w:rsidTr="00874FC1">
        <w:tc>
          <w:tcPr>
            <w:tcW w:w="10593" w:type="dxa"/>
            <w:gridSpan w:val="14"/>
            <w:tcMar>
              <w:top w:w="45" w:type="dxa"/>
              <w:left w:w="91" w:type="dxa"/>
              <w:bottom w:w="91" w:type="dxa"/>
              <w:right w:w="91" w:type="dxa"/>
            </w:tcMar>
          </w:tcPr>
          <w:p w14:paraId="0C7ED99B" w14:textId="77777777" w:rsidR="00C6722E" w:rsidRDefault="00C6722E" w:rsidP="00874FC1">
            <w:pPr>
              <w:pStyle w:val="ATBLNormal"/>
            </w:pPr>
          </w:p>
        </w:tc>
      </w:tr>
      <w:tr w:rsidR="00C6722E" w14:paraId="0E699F8A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2753604A" w14:textId="77777777" w:rsidR="00C6722E" w:rsidRDefault="00C6722E" w:rsidP="00874FC1">
            <w:pPr>
              <w:pStyle w:val="ARTBLLOHDRITWH"/>
            </w:pPr>
            <w:r>
              <w:t>Action:</w:t>
            </w:r>
          </w:p>
        </w:tc>
        <w:tc>
          <w:tcPr>
            <w:tcW w:w="9447" w:type="dxa"/>
            <w:gridSpan w:val="13"/>
          </w:tcPr>
          <w:p w14:paraId="44A1CE06" w14:textId="77777777" w:rsidR="00C6722E" w:rsidRDefault="00C6722E" w:rsidP="00874FC1">
            <w:pPr>
              <w:pStyle w:val="ATBLNormal"/>
            </w:pPr>
            <w:r>
              <w:t>The Department Head, Pest Control Responsible Officer, and the Pest Control Officer should address this failure.</w:t>
            </w:r>
          </w:p>
        </w:tc>
      </w:tr>
      <w:tr w:rsidR="00C6722E" w14:paraId="206BDB74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051A1F11" w14:textId="77777777" w:rsidR="00C6722E" w:rsidRDefault="00C6722E" w:rsidP="00874FC1">
            <w:pPr>
              <w:pStyle w:val="ARTBLLOHDRITWH"/>
            </w:pPr>
            <w:r>
              <w:t>Consultant:</w:t>
            </w:r>
          </w:p>
        </w:tc>
        <w:tc>
          <w:tcPr>
            <w:tcW w:w="9447" w:type="dxa"/>
            <w:gridSpan w:val="13"/>
          </w:tcPr>
          <w:p w14:paraId="56268FEA" w14:textId="77777777" w:rsidR="00C6722E" w:rsidRDefault="00C6722E" w:rsidP="00874FC1">
            <w:pPr>
              <w:pStyle w:val="ATBLNormal"/>
            </w:pPr>
            <w:r>
              <w:t>No further comment.</w:t>
            </w:r>
          </w:p>
        </w:tc>
      </w:tr>
      <w:tr w:rsidR="00C6722E" w14:paraId="17C9B9BF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64CEA3A4" w14:textId="77777777" w:rsidR="00C6722E" w:rsidRDefault="00C6722E" w:rsidP="00874FC1">
            <w:pPr>
              <w:pStyle w:val="ARTBLLOHDRITWH"/>
            </w:pPr>
            <w:r>
              <w:t>VSP Ref:</w:t>
            </w:r>
          </w:p>
        </w:tc>
        <w:tc>
          <w:tcPr>
            <w:tcW w:w="2643" w:type="dxa"/>
            <w:gridSpan w:val="4"/>
          </w:tcPr>
          <w:p w14:paraId="6668B4C0" w14:textId="77777777" w:rsidR="00C6722E" w:rsidRDefault="00C6722E" w:rsidP="00874FC1">
            <w:pPr>
              <w:pStyle w:val="ATBLNormal"/>
            </w:pPr>
            <w:r>
              <w:t>XXXXXXXXXX</w:t>
            </w:r>
          </w:p>
        </w:tc>
        <w:tc>
          <w:tcPr>
            <w:tcW w:w="1135" w:type="dxa"/>
            <w:shd w:val="clear" w:color="auto" w:fill="7A406C"/>
            <w:vAlign w:val="center"/>
          </w:tcPr>
          <w:p w14:paraId="59EB1259" w14:textId="77777777" w:rsidR="00C6722E" w:rsidRDefault="00C6722E" w:rsidP="00874FC1">
            <w:pPr>
              <w:pStyle w:val="ARTBLLOHDRITWH"/>
            </w:pPr>
            <w:r>
              <w:t>Item No:</w:t>
            </w:r>
          </w:p>
        </w:tc>
        <w:tc>
          <w:tcPr>
            <w:tcW w:w="2550" w:type="dxa"/>
            <w:gridSpan w:val="3"/>
          </w:tcPr>
          <w:p w14:paraId="2A2BD00D" w14:textId="77777777" w:rsidR="00C6722E" w:rsidRDefault="00C6722E" w:rsidP="00874FC1">
            <w:pPr>
              <w:pStyle w:val="ATBLNormal"/>
            </w:pPr>
            <w:r>
              <w:t>XX</w:t>
            </w:r>
          </w:p>
        </w:tc>
        <w:tc>
          <w:tcPr>
            <w:tcW w:w="1229" w:type="dxa"/>
            <w:gridSpan w:val="4"/>
            <w:shd w:val="clear" w:color="auto" w:fill="7A406C"/>
            <w:vAlign w:val="center"/>
          </w:tcPr>
          <w:p w14:paraId="6DD955E4" w14:textId="77777777" w:rsidR="00C6722E" w:rsidRDefault="00C6722E" w:rsidP="00874FC1">
            <w:pPr>
              <w:pStyle w:val="ARTBLLOHDRITWH"/>
            </w:pPr>
            <w:r>
              <w:t>Point Loss:</w:t>
            </w:r>
          </w:p>
        </w:tc>
        <w:tc>
          <w:tcPr>
            <w:tcW w:w="1890" w:type="dxa"/>
          </w:tcPr>
          <w:p w14:paraId="45C0FD7F" w14:textId="77777777" w:rsidR="00C6722E" w:rsidRDefault="00C6722E" w:rsidP="00874FC1">
            <w:pPr>
              <w:pStyle w:val="ATBLNormal"/>
            </w:pPr>
            <w:r>
              <w:t>X</w:t>
            </w:r>
          </w:p>
        </w:tc>
      </w:tr>
      <w:tr w:rsidR="00C6722E" w14:paraId="012F73DA" w14:textId="77777777" w:rsidTr="00874FC1">
        <w:tc>
          <w:tcPr>
            <w:tcW w:w="5216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30E7883D" w14:textId="77777777" w:rsidR="00C6722E" w:rsidRDefault="00C6722E" w:rsidP="00874FC1">
            <w:pPr>
              <w:pStyle w:val="ATBLPictureCell"/>
            </w:pPr>
          </w:p>
        </w:tc>
        <w:tc>
          <w:tcPr>
            <w:tcW w:w="5377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3D625A50" w14:textId="77777777" w:rsidR="00C6722E" w:rsidRDefault="00C6722E" w:rsidP="00874FC1">
            <w:pPr>
              <w:pStyle w:val="ATBLPictureCell"/>
            </w:pPr>
          </w:p>
        </w:tc>
      </w:tr>
      <w:tr w:rsidR="00C6722E" w14:paraId="0AB062A4" w14:textId="77777777" w:rsidTr="00874FC1">
        <w:tc>
          <w:tcPr>
            <w:tcW w:w="5216" w:type="dxa"/>
            <w:gridSpan w:val="7"/>
            <w:shd w:val="clear" w:color="auto" w:fill="7A406C" w:themeFill="accent5"/>
          </w:tcPr>
          <w:p w14:paraId="147C1BEF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5377" w:type="dxa"/>
            <w:gridSpan w:val="7"/>
            <w:shd w:val="clear" w:color="auto" w:fill="7A406C" w:themeFill="accent5"/>
          </w:tcPr>
          <w:p w14:paraId="784859F7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629AE15C" w14:textId="77777777" w:rsidTr="00874FC1">
        <w:tc>
          <w:tcPr>
            <w:tcW w:w="5216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2BC4D9DD" w14:textId="77777777" w:rsidR="00C6722E" w:rsidRDefault="00C6722E" w:rsidP="00874FC1">
            <w:pPr>
              <w:pStyle w:val="ATBLPictureCell"/>
            </w:pPr>
          </w:p>
        </w:tc>
        <w:tc>
          <w:tcPr>
            <w:tcW w:w="5377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39E6B42C" w14:textId="77777777" w:rsidR="00C6722E" w:rsidRDefault="00C6722E" w:rsidP="00874FC1">
            <w:pPr>
              <w:pStyle w:val="ATBLPictureCell"/>
            </w:pPr>
          </w:p>
        </w:tc>
      </w:tr>
      <w:tr w:rsidR="00C6722E" w14:paraId="57118005" w14:textId="77777777" w:rsidTr="00874FC1">
        <w:tc>
          <w:tcPr>
            <w:tcW w:w="5216" w:type="dxa"/>
            <w:gridSpan w:val="7"/>
            <w:shd w:val="clear" w:color="auto" w:fill="7A406C" w:themeFill="accent5"/>
          </w:tcPr>
          <w:p w14:paraId="6AC47D68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5377" w:type="dxa"/>
            <w:gridSpan w:val="7"/>
            <w:shd w:val="clear" w:color="auto" w:fill="7A406C" w:themeFill="accent5"/>
          </w:tcPr>
          <w:p w14:paraId="0F0BE9B5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1B2EB23E" w14:textId="77777777" w:rsidTr="00874FC1">
        <w:tc>
          <w:tcPr>
            <w:tcW w:w="3477" w:type="dxa"/>
            <w:gridSpan w:val="4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556933A8" w14:textId="77777777" w:rsidR="00C6722E" w:rsidRDefault="00C6722E" w:rsidP="00874FC1">
            <w:pPr>
              <w:pStyle w:val="ATBLPictureCell"/>
            </w:pPr>
          </w:p>
        </w:tc>
        <w:tc>
          <w:tcPr>
            <w:tcW w:w="3477" w:type="dxa"/>
            <w:gridSpan w:val="4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3FEF86D4" w14:textId="77777777" w:rsidR="00C6722E" w:rsidRDefault="00C6722E" w:rsidP="00874FC1">
            <w:pPr>
              <w:pStyle w:val="ATBLPictureCell"/>
            </w:pPr>
          </w:p>
        </w:tc>
        <w:tc>
          <w:tcPr>
            <w:tcW w:w="3639" w:type="dxa"/>
            <w:gridSpan w:val="6"/>
            <w:vAlign w:val="center"/>
          </w:tcPr>
          <w:p w14:paraId="631441D7" w14:textId="77777777" w:rsidR="00C6722E" w:rsidRDefault="00C6722E" w:rsidP="00874FC1">
            <w:pPr>
              <w:pStyle w:val="ATBLPictureCell"/>
            </w:pPr>
          </w:p>
        </w:tc>
      </w:tr>
      <w:tr w:rsidR="00C6722E" w14:paraId="44B98481" w14:textId="77777777" w:rsidTr="00874FC1">
        <w:tc>
          <w:tcPr>
            <w:tcW w:w="3477" w:type="dxa"/>
            <w:gridSpan w:val="4"/>
            <w:shd w:val="clear" w:color="auto" w:fill="7A406C" w:themeFill="accent5"/>
          </w:tcPr>
          <w:p w14:paraId="6978C5E5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3477" w:type="dxa"/>
            <w:gridSpan w:val="4"/>
            <w:shd w:val="clear" w:color="auto" w:fill="7A406C" w:themeFill="accent5"/>
          </w:tcPr>
          <w:p w14:paraId="594CC612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3639" w:type="dxa"/>
            <w:gridSpan w:val="6"/>
            <w:shd w:val="clear" w:color="auto" w:fill="7A406C" w:themeFill="accent5"/>
          </w:tcPr>
          <w:p w14:paraId="71577F3F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3D68C9ED" w14:textId="77777777" w:rsidTr="00874FC1">
        <w:tc>
          <w:tcPr>
            <w:tcW w:w="2230" w:type="dxa"/>
            <w:gridSpan w:val="2"/>
            <w:shd w:val="clear" w:color="auto" w:fill="7A406C" w:themeFill="accent5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1C1D2301" w14:textId="77777777" w:rsidR="00C6722E" w:rsidRDefault="00C6722E" w:rsidP="00874FC1">
            <w:pPr>
              <w:pStyle w:val="ATBLPictureCell"/>
            </w:pPr>
          </w:p>
        </w:tc>
        <w:tc>
          <w:tcPr>
            <w:tcW w:w="5953" w:type="dxa"/>
            <w:gridSpan w:val="9"/>
            <w:vAlign w:val="center"/>
          </w:tcPr>
          <w:p w14:paraId="24D4A48C" w14:textId="77777777" w:rsidR="00C6722E" w:rsidRDefault="00C6722E" w:rsidP="00874FC1">
            <w:pPr>
              <w:pStyle w:val="ATBLPictureCell"/>
            </w:pPr>
          </w:p>
        </w:tc>
        <w:tc>
          <w:tcPr>
            <w:tcW w:w="2410" w:type="dxa"/>
            <w:gridSpan w:val="3"/>
            <w:shd w:val="clear" w:color="auto" w:fill="7A406C" w:themeFill="accent5"/>
            <w:vAlign w:val="center"/>
          </w:tcPr>
          <w:p w14:paraId="0CB957C5" w14:textId="77777777" w:rsidR="00C6722E" w:rsidRDefault="00C6722E" w:rsidP="00874FC1">
            <w:pPr>
              <w:pStyle w:val="ATBLPictureCell"/>
            </w:pPr>
          </w:p>
        </w:tc>
      </w:tr>
      <w:tr w:rsidR="00C6722E" w14:paraId="004E059C" w14:textId="77777777" w:rsidTr="00874FC1">
        <w:tc>
          <w:tcPr>
            <w:tcW w:w="2351" w:type="dxa"/>
            <w:gridSpan w:val="3"/>
            <w:shd w:val="clear" w:color="auto" w:fill="7A406C" w:themeFill="accent5"/>
          </w:tcPr>
          <w:p w14:paraId="78176D20" w14:textId="77777777" w:rsidR="00C6722E" w:rsidRPr="00655D8A" w:rsidRDefault="00C6722E" w:rsidP="00874FC1">
            <w:pPr>
              <w:pStyle w:val="ATBLPictureHD"/>
            </w:pPr>
          </w:p>
        </w:tc>
        <w:tc>
          <w:tcPr>
            <w:tcW w:w="5479" w:type="dxa"/>
            <w:gridSpan w:val="7"/>
            <w:shd w:val="clear" w:color="auto" w:fill="7A406C" w:themeFill="accent5"/>
          </w:tcPr>
          <w:p w14:paraId="35C25146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2763" w:type="dxa"/>
            <w:gridSpan w:val="4"/>
            <w:shd w:val="clear" w:color="auto" w:fill="7A406C" w:themeFill="accent5"/>
          </w:tcPr>
          <w:p w14:paraId="7AB4AC97" w14:textId="77777777" w:rsidR="00C6722E" w:rsidRPr="00655D8A" w:rsidRDefault="00C6722E" w:rsidP="00874FC1">
            <w:pPr>
              <w:pStyle w:val="ATBLPictureHD"/>
            </w:pPr>
          </w:p>
        </w:tc>
      </w:tr>
    </w:tbl>
    <w:p w14:paraId="3A3D1121" w14:textId="77777777" w:rsidR="00C6722E" w:rsidRDefault="00C6722E" w:rsidP="00515297">
      <w:pPr>
        <w:pStyle w:val="ARHeading2NC"/>
      </w:pPr>
    </w:p>
    <w:tbl>
      <w:tblPr>
        <w:tblStyle w:val="TableGrid"/>
        <w:tblW w:w="10593" w:type="dxa"/>
        <w:tblInd w:w="454" w:type="dxa"/>
        <w:tblBorders>
          <w:top w:val="single" w:sz="8" w:space="0" w:color="7A406C" w:themeColor="accent5"/>
          <w:left w:val="single" w:sz="8" w:space="0" w:color="7A406C" w:themeColor="accent5"/>
          <w:bottom w:val="single" w:sz="8" w:space="0" w:color="7A406C" w:themeColor="accent5"/>
          <w:right w:val="single" w:sz="8" w:space="0" w:color="7A406C" w:themeColor="accent5"/>
          <w:insideH w:val="single" w:sz="8" w:space="0" w:color="7A406C" w:themeColor="accent5"/>
          <w:insideV w:val="single" w:sz="8" w:space="0" w:color="7A406C" w:themeColor="accent5"/>
        </w:tblBorders>
        <w:tblLook w:val="04A0" w:firstRow="1" w:lastRow="0" w:firstColumn="1" w:lastColumn="0" w:noHBand="0" w:noVBand="1"/>
      </w:tblPr>
      <w:tblGrid>
        <w:gridCol w:w="1146"/>
        <w:gridCol w:w="1084"/>
        <w:gridCol w:w="121"/>
        <w:gridCol w:w="1126"/>
        <w:gridCol w:w="312"/>
        <w:gridCol w:w="1135"/>
        <w:gridCol w:w="292"/>
        <w:gridCol w:w="1738"/>
        <w:gridCol w:w="520"/>
        <w:gridCol w:w="356"/>
        <w:gridCol w:w="353"/>
        <w:gridCol w:w="351"/>
        <w:gridCol w:w="169"/>
        <w:gridCol w:w="1890"/>
      </w:tblGrid>
      <w:tr w:rsidR="00C6722E" w14:paraId="042ECB3C" w14:textId="77777777" w:rsidTr="00874FC1">
        <w:tc>
          <w:tcPr>
            <w:tcW w:w="8534" w:type="dxa"/>
            <w:gridSpan w:val="12"/>
            <w:shd w:val="clear" w:color="auto" w:fill="7A406C" w:themeFill="accent5"/>
          </w:tcPr>
          <w:p w14:paraId="2CB69269" w14:textId="77777777" w:rsidR="00C6722E" w:rsidRDefault="00C6722E" w:rsidP="00874FC1">
            <w:pPr>
              <w:pStyle w:val="ARTBLNCHD"/>
            </w:pPr>
            <w:r>
              <w:t>Non-Compliance: X</w:t>
            </w:r>
          </w:p>
        </w:tc>
        <w:tc>
          <w:tcPr>
            <w:tcW w:w="2059" w:type="dxa"/>
            <w:gridSpan w:val="2"/>
            <w:shd w:val="clear" w:color="auto" w:fill="7A406C" w:themeFill="accent5"/>
          </w:tcPr>
          <w:p w14:paraId="731B94F7" w14:textId="77777777" w:rsidR="00C6722E" w:rsidRDefault="00C6722E" w:rsidP="00874FC1">
            <w:pPr>
              <w:pStyle w:val="ARTBLNCCCREF"/>
            </w:pPr>
            <w:r>
              <w:t>BlankNCT</w:t>
            </w:r>
          </w:p>
        </w:tc>
      </w:tr>
      <w:tr w:rsidR="00C6722E" w14:paraId="72990D95" w14:textId="77777777" w:rsidTr="00874FC1">
        <w:tc>
          <w:tcPr>
            <w:tcW w:w="10593" w:type="dxa"/>
            <w:gridSpan w:val="14"/>
            <w:tcMar>
              <w:top w:w="45" w:type="dxa"/>
              <w:left w:w="91" w:type="dxa"/>
              <w:bottom w:w="91" w:type="dxa"/>
              <w:right w:w="91" w:type="dxa"/>
            </w:tcMar>
          </w:tcPr>
          <w:p w14:paraId="123767E2" w14:textId="77777777" w:rsidR="00C6722E" w:rsidRDefault="00C6722E" w:rsidP="00874FC1">
            <w:pPr>
              <w:pStyle w:val="ATBLNormal"/>
            </w:pPr>
          </w:p>
        </w:tc>
      </w:tr>
      <w:tr w:rsidR="00C6722E" w14:paraId="2327C877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74AB0E14" w14:textId="77777777" w:rsidR="00C6722E" w:rsidRDefault="00C6722E" w:rsidP="00874FC1">
            <w:pPr>
              <w:pStyle w:val="ARTBLLOHDRITWH"/>
            </w:pPr>
            <w:r>
              <w:t>Action:</w:t>
            </w:r>
          </w:p>
        </w:tc>
        <w:tc>
          <w:tcPr>
            <w:tcW w:w="9447" w:type="dxa"/>
            <w:gridSpan w:val="13"/>
          </w:tcPr>
          <w:p w14:paraId="61480655" w14:textId="77777777" w:rsidR="00C6722E" w:rsidRDefault="00C6722E" w:rsidP="00874FC1">
            <w:pPr>
              <w:pStyle w:val="ATBLNormal"/>
            </w:pPr>
            <w:r>
              <w:t>The Department Head, Pest Control Responsible Officer, and the Pest Control Officer should address this failure.</w:t>
            </w:r>
          </w:p>
        </w:tc>
      </w:tr>
      <w:tr w:rsidR="00C6722E" w14:paraId="00337D56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4842520D" w14:textId="77777777" w:rsidR="00C6722E" w:rsidRDefault="00C6722E" w:rsidP="00874FC1">
            <w:pPr>
              <w:pStyle w:val="ARTBLLOHDRITWH"/>
            </w:pPr>
            <w:r>
              <w:t>Consultant:</w:t>
            </w:r>
          </w:p>
        </w:tc>
        <w:tc>
          <w:tcPr>
            <w:tcW w:w="9447" w:type="dxa"/>
            <w:gridSpan w:val="13"/>
          </w:tcPr>
          <w:p w14:paraId="335287E0" w14:textId="77777777" w:rsidR="00C6722E" w:rsidRDefault="00C6722E" w:rsidP="00874FC1">
            <w:pPr>
              <w:pStyle w:val="ATBLNormal"/>
            </w:pPr>
            <w:r>
              <w:t>No further comment.</w:t>
            </w:r>
          </w:p>
        </w:tc>
      </w:tr>
      <w:tr w:rsidR="00C6722E" w14:paraId="7D9696EC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525C015E" w14:textId="77777777" w:rsidR="00C6722E" w:rsidRDefault="00C6722E" w:rsidP="00874FC1">
            <w:pPr>
              <w:pStyle w:val="ARTBLLOHDRITWH"/>
            </w:pPr>
            <w:r>
              <w:t>VSP Ref:</w:t>
            </w:r>
          </w:p>
        </w:tc>
        <w:tc>
          <w:tcPr>
            <w:tcW w:w="2643" w:type="dxa"/>
            <w:gridSpan w:val="4"/>
          </w:tcPr>
          <w:p w14:paraId="2EAD44AC" w14:textId="77777777" w:rsidR="00C6722E" w:rsidRDefault="00C6722E" w:rsidP="00874FC1">
            <w:pPr>
              <w:pStyle w:val="ATBLNormal"/>
            </w:pPr>
            <w:r>
              <w:t>XXXXXXXXXX</w:t>
            </w:r>
          </w:p>
        </w:tc>
        <w:tc>
          <w:tcPr>
            <w:tcW w:w="1135" w:type="dxa"/>
            <w:shd w:val="clear" w:color="auto" w:fill="7A406C"/>
            <w:vAlign w:val="center"/>
          </w:tcPr>
          <w:p w14:paraId="48305453" w14:textId="77777777" w:rsidR="00C6722E" w:rsidRDefault="00C6722E" w:rsidP="00874FC1">
            <w:pPr>
              <w:pStyle w:val="ARTBLLOHDRITWH"/>
            </w:pPr>
            <w:r>
              <w:t>Item No:</w:t>
            </w:r>
          </w:p>
        </w:tc>
        <w:tc>
          <w:tcPr>
            <w:tcW w:w="2550" w:type="dxa"/>
            <w:gridSpan w:val="3"/>
          </w:tcPr>
          <w:p w14:paraId="011FC5D4" w14:textId="77777777" w:rsidR="00C6722E" w:rsidRDefault="00C6722E" w:rsidP="00874FC1">
            <w:pPr>
              <w:pStyle w:val="ATBLNormal"/>
            </w:pPr>
            <w:r>
              <w:t>XX</w:t>
            </w:r>
          </w:p>
        </w:tc>
        <w:tc>
          <w:tcPr>
            <w:tcW w:w="1229" w:type="dxa"/>
            <w:gridSpan w:val="4"/>
            <w:shd w:val="clear" w:color="auto" w:fill="7A406C"/>
            <w:vAlign w:val="center"/>
          </w:tcPr>
          <w:p w14:paraId="3AF5090B" w14:textId="77777777" w:rsidR="00C6722E" w:rsidRDefault="00C6722E" w:rsidP="00874FC1">
            <w:pPr>
              <w:pStyle w:val="ARTBLLOHDRITWH"/>
            </w:pPr>
            <w:r>
              <w:t>Point Loss:</w:t>
            </w:r>
          </w:p>
        </w:tc>
        <w:tc>
          <w:tcPr>
            <w:tcW w:w="1890" w:type="dxa"/>
          </w:tcPr>
          <w:p w14:paraId="6568B938" w14:textId="77777777" w:rsidR="00C6722E" w:rsidRDefault="00C6722E" w:rsidP="00874FC1">
            <w:pPr>
              <w:pStyle w:val="ATBLNormal"/>
            </w:pPr>
            <w:r>
              <w:t>X</w:t>
            </w:r>
          </w:p>
        </w:tc>
      </w:tr>
      <w:tr w:rsidR="00C6722E" w14:paraId="1D0B841C" w14:textId="77777777" w:rsidTr="00874FC1">
        <w:tc>
          <w:tcPr>
            <w:tcW w:w="5216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1528C610" w14:textId="77777777" w:rsidR="00C6722E" w:rsidRDefault="00C6722E" w:rsidP="00874FC1">
            <w:pPr>
              <w:pStyle w:val="ATBLPictureCell"/>
            </w:pPr>
          </w:p>
        </w:tc>
        <w:tc>
          <w:tcPr>
            <w:tcW w:w="5377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5842FDB2" w14:textId="77777777" w:rsidR="00C6722E" w:rsidRDefault="00C6722E" w:rsidP="00874FC1">
            <w:pPr>
              <w:pStyle w:val="ATBLPictureCell"/>
            </w:pPr>
          </w:p>
        </w:tc>
      </w:tr>
      <w:tr w:rsidR="00C6722E" w14:paraId="54D058E1" w14:textId="77777777" w:rsidTr="00874FC1">
        <w:tc>
          <w:tcPr>
            <w:tcW w:w="5216" w:type="dxa"/>
            <w:gridSpan w:val="7"/>
            <w:shd w:val="clear" w:color="auto" w:fill="7A406C" w:themeFill="accent5"/>
          </w:tcPr>
          <w:p w14:paraId="5DD7F5F8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5377" w:type="dxa"/>
            <w:gridSpan w:val="7"/>
            <w:shd w:val="clear" w:color="auto" w:fill="7A406C" w:themeFill="accent5"/>
          </w:tcPr>
          <w:p w14:paraId="41041617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3DD92652" w14:textId="77777777" w:rsidTr="00874FC1">
        <w:tc>
          <w:tcPr>
            <w:tcW w:w="5216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57EE987D" w14:textId="77777777" w:rsidR="00C6722E" w:rsidRDefault="00C6722E" w:rsidP="00874FC1">
            <w:pPr>
              <w:pStyle w:val="ATBLPictureCell"/>
            </w:pPr>
          </w:p>
        </w:tc>
        <w:tc>
          <w:tcPr>
            <w:tcW w:w="5377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775CCAB3" w14:textId="77777777" w:rsidR="00C6722E" w:rsidRDefault="00C6722E" w:rsidP="00874FC1">
            <w:pPr>
              <w:pStyle w:val="ATBLPictureCell"/>
            </w:pPr>
          </w:p>
        </w:tc>
      </w:tr>
      <w:tr w:rsidR="00C6722E" w14:paraId="50500567" w14:textId="77777777" w:rsidTr="00874FC1">
        <w:tc>
          <w:tcPr>
            <w:tcW w:w="5216" w:type="dxa"/>
            <w:gridSpan w:val="7"/>
            <w:shd w:val="clear" w:color="auto" w:fill="7A406C" w:themeFill="accent5"/>
          </w:tcPr>
          <w:p w14:paraId="4E9FE3D7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5377" w:type="dxa"/>
            <w:gridSpan w:val="7"/>
            <w:shd w:val="clear" w:color="auto" w:fill="7A406C" w:themeFill="accent5"/>
          </w:tcPr>
          <w:p w14:paraId="66F496F4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2B7F548D" w14:textId="77777777" w:rsidTr="00874FC1">
        <w:tc>
          <w:tcPr>
            <w:tcW w:w="3477" w:type="dxa"/>
            <w:gridSpan w:val="4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28EC1670" w14:textId="77777777" w:rsidR="00C6722E" w:rsidRDefault="00C6722E" w:rsidP="00874FC1">
            <w:pPr>
              <w:pStyle w:val="ATBLPictureCell"/>
            </w:pPr>
          </w:p>
        </w:tc>
        <w:tc>
          <w:tcPr>
            <w:tcW w:w="3477" w:type="dxa"/>
            <w:gridSpan w:val="4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04258E3F" w14:textId="77777777" w:rsidR="00C6722E" w:rsidRDefault="00C6722E" w:rsidP="00874FC1">
            <w:pPr>
              <w:pStyle w:val="ATBLPictureCell"/>
            </w:pPr>
          </w:p>
        </w:tc>
        <w:tc>
          <w:tcPr>
            <w:tcW w:w="3639" w:type="dxa"/>
            <w:gridSpan w:val="6"/>
            <w:vAlign w:val="center"/>
          </w:tcPr>
          <w:p w14:paraId="2FCECC46" w14:textId="77777777" w:rsidR="00C6722E" w:rsidRDefault="00C6722E" w:rsidP="00874FC1">
            <w:pPr>
              <w:pStyle w:val="ATBLPictureCell"/>
            </w:pPr>
          </w:p>
        </w:tc>
      </w:tr>
      <w:tr w:rsidR="00C6722E" w14:paraId="50493FBE" w14:textId="77777777" w:rsidTr="00874FC1">
        <w:tc>
          <w:tcPr>
            <w:tcW w:w="3477" w:type="dxa"/>
            <w:gridSpan w:val="4"/>
            <w:shd w:val="clear" w:color="auto" w:fill="7A406C" w:themeFill="accent5"/>
          </w:tcPr>
          <w:p w14:paraId="4EDB64C3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3477" w:type="dxa"/>
            <w:gridSpan w:val="4"/>
            <w:shd w:val="clear" w:color="auto" w:fill="7A406C" w:themeFill="accent5"/>
          </w:tcPr>
          <w:p w14:paraId="51B567E1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3639" w:type="dxa"/>
            <w:gridSpan w:val="6"/>
            <w:shd w:val="clear" w:color="auto" w:fill="7A406C" w:themeFill="accent5"/>
          </w:tcPr>
          <w:p w14:paraId="375EF0D0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3BA971B6" w14:textId="77777777" w:rsidTr="00874FC1">
        <w:tc>
          <w:tcPr>
            <w:tcW w:w="2230" w:type="dxa"/>
            <w:gridSpan w:val="2"/>
            <w:shd w:val="clear" w:color="auto" w:fill="7A406C" w:themeFill="accent5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251F303F" w14:textId="77777777" w:rsidR="00C6722E" w:rsidRDefault="00C6722E" w:rsidP="00874FC1">
            <w:pPr>
              <w:pStyle w:val="ATBLPictureCell"/>
            </w:pPr>
          </w:p>
        </w:tc>
        <w:tc>
          <w:tcPr>
            <w:tcW w:w="5953" w:type="dxa"/>
            <w:gridSpan w:val="9"/>
            <w:vAlign w:val="center"/>
          </w:tcPr>
          <w:p w14:paraId="388A9AA8" w14:textId="77777777" w:rsidR="00C6722E" w:rsidRDefault="00C6722E" w:rsidP="00874FC1">
            <w:pPr>
              <w:pStyle w:val="ATBLPictureCell"/>
            </w:pPr>
          </w:p>
        </w:tc>
        <w:tc>
          <w:tcPr>
            <w:tcW w:w="2410" w:type="dxa"/>
            <w:gridSpan w:val="3"/>
            <w:shd w:val="clear" w:color="auto" w:fill="7A406C" w:themeFill="accent5"/>
            <w:vAlign w:val="center"/>
          </w:tcPr>
          <w:p w14:paraId="385BFA98" w14:textId="77777777" w:rsidR="00C6722E" w:rsidRDefault="00C6722E" w:rsidP="00874FC1">
            <w:pPr>
              <w:pStyle w:val="ATBLPictureCell"/>
            </w:pPr>
          </w:p>
        </w:tc>
      </w:tr>
      <w:tr w:rsidR="00C6722E" w14:paraId="5D0A022C" w14:textId="77777777" w:rsidTr="00874FC1">
        <w:tc>
          <w:tcPr>
            <w:tcW w:w="2351" w:type="dxa"/>
            <w:gridSpan w:val="3"/>
            <w:shd w:val="clear" w:color="auto" w:fill="7A406C" w:themeFill="accent5"/>
          </w:tcPr>
          <w:p w14:paraId="6E7C1A72" w14:textId="77777777" w:rsidR="00C6722E" w:rsidRPr="00655D8A" w:rsidRDefault="00C6722E" w:rsidP="00874FC1">
            <w:pPr>
              <w:pStyle w:val="ATBLPictureHD"/>
            </w:pPr>
          </w:p>
        </w:tc>
        <w:tc>
          <w:tcPr>
            <w:tcW w:w="5479" w:type="dxa"/>
            <w:gridSpan w:val="7"/>
            <w:shd w:val="clear" w:color="auto" w:fill="7A406C" w:themeFill="accent5"/>
          </w:tcPr>
          <w:p w14:paraId="2A0F849F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2763" w:type="dxa"/>
            <w:gridSpan w:val="4"/>
            <w:shd w:val="clear" w:color="auto" w:fill="7A406C" w:themeFill="accent5"/>
          </w:tcPr>
          <w:p w14:paraId="305F8F52" w14:textId="77777777" w:rsidR="00C6722E" w:rsidRPr="00655D8A" w:rsidRDefault="00C6722E" w:rsidP="00874FC1">
            <w:pPr>
              <w:pStyle w:val="ATBLPictureHD"/>
            </w:pPr>
          </w:p>
        </w:tc>
      </w:tr>
    </w:tbl>
    <w:p w14:paraId="63BCB89D" w14:textId="77777777" w:rsidR="00C6722E" w:rsidRDefault="00C6722E" w:rsidP="00515297">
      <w:pPr>
        <w:pStyle w:val="ARHeading2NC"/>
      </w:pPr>
    </w:p>
    <w:tbl>
      <w:tblPr>
        <w:tblStyle w:val="TableGrid"/>
        <w:tblW w:w="10593" w:type="dxa"/>
        <w:tblInd w:w="454" w:type="dxa"/>
        <w:tblBorders>
          <w:top w:val="single" w:sz="8" w:space="0" w:color="7A406C" w:themeColor="accent5"/>
          <w:left w:val="single" w:sz="8" w:space="0" w:color="7A406C" w:themeColor="accent5"/>
          <w:bottom w:val="single" w:sz="8" w:space="0" w:color="7A406C" w:themeColor="accent5"/>
          <w:right w:val="single" w:sz="8" w:space="0" w:color="7A406C" w:themeColor="accent5"/>
          <w:insideH w:val="single" w:sz="8" w:space="0" w:color="7A406C" w:themeColor="accent5"/>
          <w:insideV w:val="single" w:sz="8" w:space="0" w:color="7A406C" w:themeColor="accent5"/>
        </w:tblBorders>
        <w:tblLook w:val="04A0" w:firstRow="1" w:lastRow="0" w:firstColumn="1" w:lastColumn="0" w:noHBand="0" w:noVBand="1"/>
      </w:tblPr>
      <w:tblGrid>
        <w:gridCol w:w="1146"/>
        <w:gridCol w:w="1084"/>
        <w:gridCol w:w="121"/>
        <w:gridCol w:w="1126"/>
        <w:gridCol w:w="312"/>
        <w:gridCol w:w="1135"/>
        <w:gridCol w:w="292"/>
        <w:gridCol w:w="1738"/>
        <w:gridCol w:w="520"/>
        <w:gridCol w:w="356"/>
        <w:gridCol w:w="353"/>
        <w:gridCol w:w="351"/>
        <w:gridCol w:w="169"/>
        <w:gridCol w:w="1890"/>
      </w:tblGrid>
      <w:tr w:rsidR="00C6722E" w14:paraId="64123E08" w14:textId="77777777" w:rsidTr="00874FC1">
        <w:tc>
          <w:tcPr>
            <w:tcW w:w="8534" w:type="dxa"/>
            <w:gridSpan w:val="12"/>
            <w:shd w:val="clear" w:color="auto" w:fill="7A406C" w:themeFill="accent5"/>
          </w:tcPr>
          <w:p w14:paraId="69DE0401" w14:textId="77777777" w:rsidR="00C6722E" w:rsidRDefault="00C6722E" w:rsidP="00874FC1">
            <w:pPr>
              <w:pStyle w:val="ARTBLNCHD"/>
            </w:pPr>
            <w:r>
              <w:t>Non-Compliance: X</w:t>
            </w:r>
          </w:p>
        </w:tc>
        <w:tc>
          <w:tcPr>
            <w:tcW w:w="2059" w:type="dxa"/>
            <w:gridSpan w:val="2"/>
            <w:shd w:val="clear" w:color="auto" w:fill="7A406C" w:themeFill="accent5"/>
          </w:tcPr>
          <w:p w14:paraId="054C8836" w14:textId="77777777" w:rsidR="00C6722E" w:rsidRDefault="00C6722E" w:rsidP="00874FC1">
            <w:pPr>
              <w:pStyle w:val="ARTBLNCCCREF"/>
            </w:pPr>
            <w:r>
              <w:t>BlankNCT</w:t>
            </w:r>
          </w:p>
        </w:tc>
      </w:tr>
      <w:tr w:rsidR="00C6722E" w14:paraId="52E7C6C1" w14:textId="77777777" w:rsidTr="00874FC1">
        <w:tc>
          <w:tcPr>
            <w:tcW w:w="10593" w:type="dxa"/>
            <w:gridSpan w:val="14"/>
            <w:tcMar>
              <w:top w:w="45" w:type="dxa"/>
              <w:left w:w="91" w:type="dxa"/>
              <w:bottom w:w="91" w:type="dxa"/>
              <w:right w:w="91" w:type="dxa"/>
            </w:tcMar>
          </w:tcPr>
          <w:p w14:paraId="2AE29E83" w14:textId="77777777" w:rsidR="00C6722E" w:rsidRDefault="00C6722E" w:rsidP="00874FC1">
            <w:pPr>
              <w:pStyle w:val="ATBLNormal"/>
            </w:pPr>
          </w:p>
        </w:tc>
      </w:tr>
      <w:tr w:rsidR="00C6722E" w14:paraId="7C5D0A8F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20C0B8AD" w14:textId="77777777" w:rsidR="00C6722E" w:rsidRDefault="00C6722E" w:rsidP="00874FC1">
            <w:pPr>
              <w:pStyle w:val="ARTBLLOHDRITWH"/>
            </w:pPr>
            <w:r>
              <w:t>Action:</w:t>
            </w:r>
          </w:p>
        </w:tc>
        <w:tc>
          <w:tcPr>
            <w:tcW w:w="9447" w:type="dxa"/>
            <w:gridSpan w:val="13"/>
          </w:tcPr>
          <w:p w14:paraId="1C79812B" w14:textId="77777777" w:rsidR="00C6722E" w:rsidRDefault="00C6722E" w:rsidP="00874FC1">
            <w:pPr>
              <w:pStyle w:val="ATBLNormal"/>
            </w:pPr>
            <w:r>
              <w:t>The Department Head, Pest Control Responsible Officer, and the Pest Control Officer should address this failure.</w:t>
            </w:r>
          </w:p>
        </w:tc>
      </w:tr>
      <w:tr w:rsidR="00C6722E" w14:paraId="48EF14DF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186B1C25" w14:textId="77777777" w:rsidR="00C6722E" w:rsidRDefault="00C6722E" w:rsidP="00874FC1">
            <w:pPr>
              <w:pStyle w:val="ARTBLLOHDRITWH"/>
            </w:pPr>
            <w:r>
              <w:t>Consultant:</w:t>
            </w:r>
          </w:p>
        </w:tc>
        <w:tc>
          <w:tcPr>
            <w:tcW w:w="9447" w:type="dxa"/>
            <w:gridSpan w:val="13"/>
          </w:tcPr>
          <w:p w14:paraId="60236539" w14:textId="77777777" w:rsidR="00C6722E" w:rsidRDefault="00C6722E" w:rsidP="00874FC1">
            <w:pPr>
              <w:pStyle w:val="ATBLNormal"/>
            </w:pPr>
            <w:r>
              <w:t>No further comment.</w:t>
            </w:r>
          </w:p>
        </w:tc>
      </w:tr>
      <w:tr w:rsidR="00C6722E" w14:paraId="2BA61195" w14:textId="77777777" w:rsidTr="00874FC1">
        <w:tc>
          <w:tcPr>
            <w:tcW w:w="1146" w:type="dxa"/>
            <w:shd w:val="clear" w:color="auto" w:fill="7A406C" w:themeFill="accent5"/>
            <w:vAlign w:val="center"/>
          </w:tcPr>
          <w:p w14:paraId="17008EB3" w14:textId="77777777" w:rsidR="00C6722E" w:rsidRDefault="00C6722E" w:rsidP="00874FC1">
            <w:pPr>
              <w:pStyle w:val="ARTBLLOHDRITWH"/>
            </w:pPr>
            <w:r>
              <w:t>VSP Ref:</w:t>
            </w:r>
          </w:p>
        </w:tc>
        <w:tc>
          <w:tcPr>
            <w:tcW w:w="2643" w:type="dxa"/>
            <w:gridSpan w:val="4"/>
          </w:tcPr>
          <w:p w14:paraId="0B6F1AC9" w14:textId="77777777" w:rsidR="00C6722E" w:rsidRDefault="00C6722E" w:rsidP="00874FC1">
            <w:pPr>
              <w:pStyle w:val="ATBLNormal"/>
            </w:pPr>
            <w:r>
              <w:t>XXXXXXXXXX</w:t>
            </w:r>
          </w:p>
        </w:tc>
        <w:tc>
          <w:tcPr>
            <w:tcW w:w="1135" w:type="dxa"/>
            <w:shd w:val="clear" w:color="auto" w:fill="7A406C"/>
            <w:vAlign w:val="center"/>
          </w:tcPr>
          <w:p w14:paraId="40633583" w14:textId="77777777" w:rsidR="00C6722E" w:rsidRDefault="00C6722E" w:rsidP="00874FC1">
            <w:pPr>
              <w:pStyle w:val="ARTBLLOHDRITWH"/>
            </w:pPr>
            <w:r>
              <w:t>Item No:</w:t>
            </w:r>
          </w:p>
        </w:tc>
        <w:tc>
          <w:tcPr>
            <w:tcW w:w="2550" w:type="dxa"/>
            <w:gridSpan w:val="3"/>
          </w:tcPr>
          <w:p w14:paraId="3908A7AD" w14:textId="77777777" w:rsidR="00C6722E" w:rsidRDefault="00C6722E" w:rsidP="00874FC1">
            <w:pPr>
              <w:pStyle w:val="ATBLNormal"/>
            </w:pPr>
            <w:r>
              <w:t>XX</w:t>
            </w:r>
          </w:p>
        </w:tc>
        <w:tc>
          <w:tcPr>
            <w:tcW w:w="1229" w:type="dxa"/>
            <w:gridSpan w:val="4"/>
            <w:shd w:val="clear" w:color="auto" w:fill="7A406C"/>
            <w:vAlign w:val="center"/>
          </w:tcPr>
          <w:p w14:paraId="1C155D75" w14:textId="77777777" w:rsidR="00C6722E" w:rsidRDefault="00C6722E" w:rsidP="00874FC1">
            <w:pPr>
              <w:pStyle w:val="ARTBLLOHDRITWH"/>
            </w:pPr>
            <w:r>
              <w:t>Point Loss:</w:t>
            </w:r>
          </w:p>
        </w:tc>
        <w:tc>
          <w:tcPr>
            <w:tcW w:w="1890" w:type="dxa"/>
          </w:tcPr>
          <w:p w14:paraId="7AAF2186" w14:textId="77777777" w:rsidR="00C6722E" w:rsidRDefault="00C6722E" w:rsidP="00874FC1">
            <w:pPr>
              <w:pStyle w:val="ATBLNormal"/>
            </w:pPr>
            <w:r>
              <w:t>X</w:t>
            </w:r>
          </w:p>
        </w:tc>
      </w:tr>
      <w:tr w:rsidR="00C6722E" w14:paraId="24BF4E19" w14:textId="77777777" w:rsidTr="00874FC1">
        <w:tc>
          <w:tcPr>
            <w:tcW w:w="5216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1CFD5D5E" w14:textId="77777777" w:rsidR="00C6722E" w:rsidRDefault="00C6722E" w:rsidP="00874FC1">
            <w:pPr>
              <w:pStyle w:val="ATBLPictureCell"/>
            </w:pPr>
          </w:p>
        </w:tc>
        <w:tc>
          <w:tcPr>
            <w:tcW w:w="5377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3EF3A9A1" w14:textId="77777777" w:rsidR="00C6722E" w:rsidRDefault="00C6722E" w:rsidP="00874FC1">
            <w:pPr>
              <w:pStyle w:val="ATBLPictureCell"/>
            </w:pPr>
          </w:p>
        </w:tc>
      </w:tr>
      <w:tr w:rsidR="00C6722E" w14:paraId="1C0FA99B" w14:textId="77777777" w:rsidTr="00874FC1">
        <w:tc>
          <w:tcPr>
            <w:tcW w:w="5216" w:type="dxa"/>
            <w:gridSpan w:val="7"/>
            <w:shd w:val="clear" w:color="auto" w:fill="7A406C" w:themeFill="accent5"/>
          </w:tcPr>
          <w:p w14:paraId="5A23C8EE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5377" w:type="dxa"/>
            <w:gridSpan w:val="7"/>
            <w:shd w:val="clear" w:color="auto" w:fill="7A406C" w:themeFill="accent5"/>
          </w:tcPr>
          <w:p w14:paraId="29E046FA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21F6F3ED" w14:textId="77777777" w:rsidTr="00874FC1">
        <w:tc>
          <w:tcPr>
            <w:tcW w:w="5216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1FEA6F69" w14:textId="77777777" w:rsidR="00C6722E" w:rsidRDefault="00C6722E" w:rsidP="00874FC1">
            <w:pPr>
              <w:pStyle w:val="ATBLPictureCell"/>
            </w:pPr>
          </w:p>
        </w:tc>
        <w:tc>
          <w:tcPr>
            <w:tcW w:w="5377" w:type="dxa"/>
            <w:gridSpan w:val="7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7FC0C949" w14:textId="77777777" w:rsidR="00C6722E" w:rsidRDefault="00C6722E" w:rsidP="00874FC1">
            <w:pPr>
              <w:pStyle w:val="ATBLPictureCell"/>
            </w:pPr>
          </w:p>
        </w:tc>
      </w:tr>
      <w:tr w:rsidR="00C6722E" w14:paraId="4292753D" w14:textId="77777777" w:rsidTr="00874FC1">
        <w:tc>
          <w:tcPr>
            <w:tcW w:w="5216" w:type="dxa"/>
            <w:gridSpan w:val="7"/>
            <w:shd w:val="clear" w:color="auto" w:fill="7A406C" w:themeFill="accent5"/>
          </w:tcPr>
          <w:p w14:paraId="19F88F0F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5377" w:type="dxa"/>
            <w:gridSpan w:val="7"/>
            <w:shd w:val="clear" w:color="auto" w:fill="7A406C" w:themeFill="accent5"/>
          </w:tcPr>
          <w:p w14:paraId="6F95029F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4B6F46C9" w14:textId="77777777" w:rsidTr="00874FC1">
        <w:tc>
          <w:tcPr>
            <w:tcW w:w="3477" w:type="dxa"/>
            <w:gridSpan w:val="4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07A87929" w14:textId="77777777" w:rsidR="00C6722E" w:rsidRDefault="00C6722E" w:rsidP="00874FC1">
            <w:pPr>
              <w:pStyle w:val="ATBLPictureCell"/>
            </w:pPr>
          </w:p>
        </w:tc>
        <w:tc>
          <w:tcPr>
            <w:tcW w:w="3477" w:type="dxa"/>
            <w:gridSpan w:val="4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653CBEC2" w14:textId="77777777" w:rsidR="00C6722E" w:rsidRDefault="00C6722E" w:rsidP="00874FC1">
            <w:pPr>
              <w:pStyle w:val="ATBLPictureCell"/>
            </w:pPr>
          </w:p>
        </w:tc>
        <w:tc>
          <w:tcPr>
            <w:tcW w:w="3639" w:type="dxa"/>
            <w:gridSpan w:val="6"/>
            <w:vAlign w:val="center"/>
          </w:tcPr>
          <w:p w14:paraId="666F0066" w14:textId="77777777" w:rsidR="00C6722E" w:rsidRDefault="00C6722E" w:rsidP="00874FC1">
            <w:pPr>
              <w:pStyle w:val="ATBLPictureCell"/>
            </w:pPr>
          </w:p>
        </w:tc>
      </w:tr>
      <w:tr w:rsidR="00C6722E" w14:paraId="1B2CE87B" w14:textId="77777777" w:rsidTr="00874FC1">
        <w:tc>
          <w:tcPr>
            <w:tcW w:w="3477" w:type="dxa"/>
            <w:gridSpan w:val="4"/>
            <w:shd w:val="clear" w:color="auto" w:fill="7A406C" w:themeFill="accent5"/>
          </w:tcPr>
          <w:p w14:paraId="06FB5EEC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3477" w:type="dxa"/>
            <w:gridSpan w:val="4"/>
            <w:shd w:val="clear" w:color="auto" w:fill="7A406C" w:themeFill="accent5"/>
          </w:tcPr>
          <w:p w14:paraId="7475254D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3639" w:type="dxa"/>
            <w:gridSpan w:val="6"/>
            <w:shd w:val="clear" w:color="auto" w:fill="7A406C" w:themeFill="accent5"/>
          </w:tcPr>
          <w:p w14:paraId="4D24E333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</w:tr>
      <w:tr w:rsidR="00C6722E" w14:paraId="1D70BEFA" w14:textId="77777777" w:rsidTr="00874FC1">
        <w:tc>
          <w:tcPr>
            <w:tcW w:w="2230" w:type="dxa"/>
            <w:gridSpan w:val="2"/>
            <w:shd w:val="clear" w:color="auto" w:fill="7A406C" w:themeFill="accent5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24DF7F11" w14:textId="77777777" w:rsidR="00C6722E" w:rsidRDefault="00C6722E" w:rsidP="00874FC1">
            <w:pPr>
              <w:pStyle w:val="ATBLPictureCell"/>
            </w:pPr>
          </w:p>
        </w:tc>
        <w:tc>
          <w:tcPr>
            <w:tcW w:w="5953" w:type="dxa"/>
            <w:gridSpan w:val="9"/>
            <w:vAlign w:val="center"/>
          </w:tcPr>
          <w:p w14:paraId="2D1A747C" w14:textId="77777777" w:rsidR="00C6722E" w:rsidRDefault="00C6722E" w:rsidP="00874FC1">
            <w:pPr>
              <w:pStyle w:val="ATBLPictureCell"/>
            </w:pPr>
          </w:p>
        </w:tc>
        <w:tc>
          <w:tcPr>
            <w:tcW w:w="2410" w:type="dxa"/>
            <w:gridSpan w:val="3"/>
            <w:shd w:val="clear" w:color="auto" w:fill="7A406C" w:themeFill="accent5"/>
            <w:vAlign w:val="center"/>
          </w:tcPr>
          <w:p w14:paraId="6AF3938F" w14:textId="77777777" w:rsidR="00C6722E" w:rsidRDefault="00C6722E" w:rsidP="00874FC1">
            <w:pPr>
              <w:pStyle w:val="ATBLPictureCell"/>
            </w:pPr>
          </w:p>
        </w:tc>
      </w:tr>
      <w:tr w:rsidR="00C6722E" w14:paraId="48E84F84" w14:textId="77777777" w:rsidTr="00874FC1">
        <w:tc>
          <w:tcPr>
            <w:tcW w:w="2351" w:type="dxa"/>
            <w:gridSpan w:val="3"/>
            <w:shd w:val="clear" w:color="auto" w:fill="7A406C" w:themeFill="accent5"/>
          </w:tcPr>
          <w:p w14:paraId="095B3133" w14:textId="77777777" w:rsidR="00C6722E" w:rsidRPr="00655D8A" w:rsidRDefault="00C6722E" w:rsidP="00874FC1">
            <w:pPr>
              <w:pStyle w:val="ATBLPictureHD"/>
            </w:pPr>
          </w:p>
        </w:tc>
        <w:tc>
          <w:tcPr>
            <w:tcW w:w="5479" w:type="dxa"/>
            <w:gridSpan w:val="7"/>
            <w:shd w:val="clear" w:color="auto" w:fill="7A406C" w:themeFill="accent5"/>
          </w:tcPr>
          <w:p w14:paraId="0A7B23BC" w14:textId="77777777" w:rsidR="00C6722E" w:rsidRPr="00655D8A" w:rsidRDefault="00C6722E" w:rsidP="00874FC1">
            <w:pPr>
              <w:pStyle w:val="ATBLPictureHD"/>
            </w:pPr>
            <w:proofErr w:type="spellStart"/>
            <w:r>
              <w:t>APictureHeading</w:t>
            </w:r>
            <w:proofErr w:type="spellEnd"/>
          </w:p>
        </w:tc>
        <w:tc>
          <w:tcPr>
            <w:tcW w:w="2763" w:type="dxa"/>
            <w:gridSpan w:val="4"/>
            <w:shd w:val="clear" w:color="auto" w:fill="7A406C" w:themeFill="accent5"/>
          </w:tcPr>
          <w:p w14:paraId="31168B3C" w14:textId="77777777" w:rsidR="00C6722E" w:rsidRPr="00655D8A" w:rsidRDefault="00C6722E" w:rsidP="00874FC1">
            <w:pPr>
              <w:pStyle w:val="ATBLPictureHD"/>
            </w:pPr>
          </w:p>
        </w:tc>
      </w:tr>
    </w:tbl>
    <w:p w14:paraId="437D4222" w14:textId="77777777" w:rsidR="00C6722E" w:rsidRDefault="00C6722E" w:rsidP="00515297">
      <w:pPr>
        <w:pStyle w:val="ARHeading2NC"/>
      </w:pPr>
    </w:p>
    <w:p w14:paraId="4BF1C94B" w14:textId="7ACD0FA5" w:rsidR="004650DA" w:rsidRDefault="00B5510F" w:rsidP="004650DA">
      <w:pPr>
        <w:pStyle w:val="Heading2"/>
      </w:pPr>
      <w:bookmarkStart w:id="37" w:name="_Toc233173063"/>
      <w:r>
        <w:t>E</w:t>
      </w:r>
      <w:r w:rsidR="004650DA">
        <w:t>lectric Fly Killers</w:t>
      </w:r>
      <w:bookmarkEnd w:id="37"/>
      <w:r w:rsidR="004650DA">
        <w:t xml:space="preserve"> </w:t>
      </w:r>
    </w:p>
    <w:tbl>
      <w:tblPr>
        <w:tblStyle w:val="TableGrid"/>
        <w:tblW w:w="10593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ook w:val="04A0" w:firstRow="1" w:lastRow="0" w:firstColumn="1" w:lastColumn="0" w:noHBand="0" w:noVBand="1"/>
      </w:tblPr>
      <w:tblGrid>
        <w:gridCol w:w="1098"/>
        <w:gridCol w:w="9495"/>
      </w:tblGrid>
      <w:tr w:rsidR="004650DA" w14:paraId="1FAF8583" w14:textId="77777777" w:rsidTr="00913A3C">
        <w:tc>
          <w:tcPr>
            <w:tcW w:w="1098" w:type="dxa"/>
            <w:shd w:val="clear" w:color="auto" w:fill="73B9D3" w:themeFill="accent1"/>
          </w:tcPr>
          <w:p w14:paraId="15C42202" w14:textId="77777777" w:rsidR="004650DA" w:rsidRPr="00BE02FB" w:rsidRDefault="004650DA" w:rsidP="00B17B6D">
            <w:pPr>
              <w:pStyle w:val="ARTBLLOHDRITWH"/>
            </w:pPr>
            <w:r>
              <w:t>Criteria:</w:t>
            </w:r>
          </w:p>
        </w:tc>
        <w:tc>
          <w:tcPr>
            <w:tcW w:w="9495" w:type="dxa"/>
          </w:tcPr>
          <w:p w14:paraId="20595F73" w14:textId="67B4BC75" w:rsidR="000B2635" w:rsidRPr="000B2635" w:rsidRDefault="008F1100" w:rsidP="008F1100">
            <w:pPr>
              <w:pStyle w:val="ARTBLLOCriteriaText"/>
            </w:pPr>
            <w:r>
              <w:t>I</w:t>
            </w:r>
            <w:r w:rsidRPr="008F1100">
              <w:t>t is a public health requirement that</w:t>
            </w:r>
            <w:r>
              <w:t xml:space="preserve"> </w:t>
            </w:r>
            <w:r w:rsidRPr="008F1100">
              <w:t xml:space="preserve">electric fly killers installed in </w:t>
            </w:r>
            <w:r>
              <w:t xml:space="preserve">a department </w:t>
            </w:r>
            <w:r w:rsidR="00C33B1B">
              <w:t>be correctly serviced and maintained, with weekly fly counts, UV tubes, and glue boards replaced on schedule,</w:t>
            </w:r>
            <w:r w:rsidR="00572034">
              <w:t xml:space="preserve"> </w:t>
            </w:r>
            <w:r w:rsidR="00784E79">
              <w:t>as shown in the IPM Log</w:t>
            </w:r>
            <w:r>
              <w:t>.</w:t>
            </w:r>
          </w:p>
        </w:tc>
      </w:tr>
      <w:tr w:rsidR="004650DA" w14:paraId="0D0CC2FC" w14:textId="77777777" w:rsidTr="00913A3C">
        <w:tc>
          <w:tcPr>
            <w:tcW w:w="1098" w:type="dxa"/>
            <w:shd w:val="clear" w:color="auto" w:fill="73B9D3" w:themeFill="accent1"/>
          </w:tcPr>
          <w:p w14:paraId="2BA1B80D" w14:textId="77777777" w:rsidR="004650DA" w:rsidRDefault="004650DA" w:rsidP="00B17B6D">
            <w:pPr>
              <w:pStyle w:val="ARTBLLOHDRITWH"/>
            </w:pPr>
            <w:r>
              <w:t>IPM Plan:</w:t>
            </w:r>
          </w:p>
        </w:tc>
        <w:tc>
          <w:tcPr>
            <w:tcW w:w="9495" w:type="dxa"/>
          </w:tcPr>
          <w:p w14:paraId="761E8CCE" w14:textId="77777777" w:rsidR="004650DA" w:rsidRPr="00BE02FB" w:rsidRDefault="004650DA" w:rsidP="00B17B6D">
            <w:pPr>
              <w:pStyle w:val="ARTBLLOCriteriaText"/>
            </w:pPr>
            <w:r>
              <w:t>XXXXX</w:t>
            </w:r>
          </w:p>
        </w:tc>
      </w:tr>
    </w:tbl>
    <w:p w14:paraId="3DA0F2AC" w14:textId="77777777" w:rsidR="004650DA" w:rsidRDefault="004650DA" w:rsidP="008F1100">
      <w:pPr>
        <w:pStyle w:val="ATBL2TBLSpacebetweentablesparagraphs"/>
      </w:pPr>
    </w:p>
    <w:tbl>
      <w:tblPr>
        <w:tblStyle w:val="TableGrid"/>
        <w:tblW w:w="10593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ook w:val="04A0" w:firstRow="1" w:lastRow="0" w:firstColumn="1" w:lastColumn="0" w:noHBand="0" w:noVBand="1"/>
      </w:tblPr>
      <w:tblGrid>
        <w:gridCol w:w="1098"/>
        <w:gridCol w:w="9495"/>
      </w:tblGrid>
      <w:tr w:rsidR="000B2635" w14:paraId="07A7FF00" w14:textId="77777777" w:rsidTr="00913A3C">
        <w:tc>
          <w:tcPr>
            <w:tcW w:w="1098" w:type="dxa"/>
            <w:shd w:val="clear" w:color="auto" w:fill="73B9D3" w:themeFill="accent1"/>
          </w:tcPr>
          <w:p w14:paraId="628A8201" w14:textId="77777777" w:rsidR="000B2635" w:rsidRPr="00BE02FB" w:rsidRDefault="000B2635" w:rsidP="00B17B6D">
            <w:pPr>
              <w:pStyle w:val="ARTBLLOHDRITWH"/>
            </w:pPr>
            <w:r>
              <w:t>Electric Fly Killer Future</w:t>
            </w:r>
            <w:r w:rsidR="008F1100">
              <w:t xml:space="preserve"> Changes</w:t>
            </w:r>
            <w:r>
              <w:t>:</w:t>
            </w:r>
          </w:p>
        </w:tc>
        <w:tc>
          <w:tcPr>
            <w:tcW w:w="9495" w:type="dxa"/>
          </w:tcPr>
          <w:p w14:paraId="76AA522D" w14:textId="77777777" w:rsidR="000B2635" w:rsidRDefault="000B2635" w:rsidP="00B17B6D">
            <w:pPr>
              <w:pStyle w:val="ARTBLLOCriteriaText"/>
            </w:pPr>
            <w:r>
              <w:t>In 2017, the electrical industry mandated the phase-out of Phosphor UV lamps by 2027, requiring all consumers to use Light Emitting Diode (LED) lamps instead. Phosphor Ultraviolet (UV) lamp production will cease as follows:</w:t>
            </w:r>
          </w:p>
          <w:p w14:paraId="7F1F852D" w14:textId="77777777" w:rsidR="000B2635" w:rsidRPr="000B2635" w:rsidRDefault="000B2635" w:rsidP="00B17B6D">
            <w:pPr>
              <w:pStyle w:val="ATBLListBullet01"/>
              <w:rPr>
                <w:rFonts w:asciiTheme="minorHAnsi" w:hAnsiTheme="minorHAnsi"/>
                <w:sz w:val="16"/>
                <w:szCs w:val="16"/>
              </w:rPr>
            </w:pPr>
            <w:r w:rsidRPr="000B2635">
              <w:rPr>
                <w:rFonts w:asciiTheme="minorHAnsi" w:hAnsiTheme="minorHAnsi"/>
                <w:sz w:val="16"/>
                <w:szCs w:val="16"/>
              </w:rPr>
              <w:t>Single-ended Phosphor           February 2025</w:t>
            </w:r>
            <w:r w:rsidR="00386B50">
              <w:rPr>
                <w:rFonts w:asciiTheme="minorHAnsi" w:hAnsiTheme="minorHAnsi"/>
                <w:sz w:val="16"/>
                <w:szCs w:val="16"/>
              </w:rPr>
              <w:t xml:space="preserve"> (Already ceased production)</w:t>
            </w:r>
          </w:p>
          <w:p w14:paraId="774500DC" w14:textId="77777777" w:rsidR="000B2635" w:rsidRPr="000B2635" w:rsidRDefault="000B2635" w:rsidP="00B17B6D">
            <w:pPr>
              <w:pStyle w:val="ATBLListBullet01"/>
              <w:rPr>
                <w:rFonts w:asciiTheme="minorHAnsi" w:hAnsiTheme="minorHAnsi"/>
                <w:sz w:val="16"/>
                <w:szCs w:val="16"/>
              </w:rPr>
            </w:pPr>
            <w:r w:rsidRPr="000B2635">
              <w:rPr>
                <w:rFonts w:asciiTheme="minorHAnsi" w:hAnsiTheme="minorHAnsi"/>
                <w:sz w:val="16"/>
                <w:szCs w:val="16"/>
              </w:rPr>
              <w:t>Double-ended Phosphor         February 2027</w:t>
            </w:r>
          </w:p>
          <w:p w14:paraId="2D3EFF52" w14:textId="2C1D3F00" w:rsidR="000B2635" w:rsidRDefault="00A62B29" w:rsidP="00B17B6D">
            <w:pPr>
              <w:pStyle w:val="ARTBLLOCriteriaText"/>
            </w:pPr>
            <w:r>
              <w:t>Although there may be stockpiling of the UV tubes, c</w:t>
            </w:r>
            <w:r w:rsidR="000B2635">
              <w:t>onsider starting to replace all the current fluorescent models with LED models</w:t>
            </w:r>
            <w:r w:rsidR="00572034">
              <w:t>,</w:t>
            </w:r>
            <w:r w:rsidR="000B2635">
              <w:t xml:space="preserve"> with the following benefits:</w:t>
            </w:r>
          </w:p>
          <w:p w14:paraId="64D5A8F4" w14:textId="77777777" w:rsidR="000B2635" w:rsidRPr="000B2635" w:rsidRDefault="000B2635" w:rsidP="00B17B6D">
            <w:pPr>
              <w:pStyle w:val="ATBLListBullet01"/>
              <w:rPr>
                <w:rFonts w:asciiTheme="minorHAnsi" w:hAnsiTheme="minorHAnsi"/>
                <w:sz w:val="16"/>
                <w:szCs w:val="16"/>
              </w:rPr>
            </w:pPr>
            <w:r w:rsidRPr="000B2635">
              <w:rPr>
                <w:rFonts w:asciiTheme="minorHAnsi" w:hAnsiTheme="minorHAnsi"/>
                <w:sz w:val="16"/>
                <w:szCs w:val="16"/>
              </w:rPr>
              <w:t>LED UV lamps, although appear</w:t>
            </w:r>
            <w:r>
              <w:rPr>
                <w:rFonts w:asciiTheme="minorHAnsi" w:hAnsiTheme="minorHAnsi"/>
                <w:sz w:val="16"/>
                <w:szCs w:val="16"/>
              </w:rPr>
              <w:t>ing</w:t>
            </w:r>
            <w:r w:rsidRPr="000B2635">
              <w:rPr>
                <w:rFonts w:asciiTheme="minorHAnsi" w:hAnsiTheme="minorHAnsi"/>
                <w:sz w:val="16"/>
                <w:szCs w:val="16"/>
              </w:rPr>
              <w:t xml:space="preserve"> dimmer, are, on average, 20% more attractive to flies.</w:t>
            </w:r>
          </w:p>
          <w:p w14:paraId="73BF935F" w14:textId="77777777" w:rsidR="000B2635" w:rsidRPr="000B2635" w:rsidRDefault="000B2635" w:rsidP="00B17B6D">
            <w:pPr>
              <w:pStyle w:val="ATBLListBullet01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Average p</w:t>
            </w:r>
            <w:r w:rsidRPr="000B2635">
              <w:rPr>
                <w:rFonts w:asciiTheme="minorHAnsi" w:hAnsiTheme="minorHAnsi"/>
                <w:sz w:val="16"/>
                <w:szCs w:val="16"/>
              </w:rPr>
              <w:t xml:space="preserve">hosphor UV lamps </w:t>
            </w:r>
            <w:r>
              <w:rPr>
                <w:rFonts w:asciiTheme="minorHAnsi" w:hAnsiTheme="minorHAnsi"/>
                <w:sz w:val="16"/>
                <w:szCs w:val="16"/>
              </w:rPr>
              <w:t>go</w:t>
            </w:r>
            <w:r w:rsidRPr="000B2635">
              <w:rPr>
                <w:rFonts w:asciiTheme="minorHAnsi" w:hAnsiTheme="minorHAnsi"/>
                <w:sz w:val="16"/>
                <w:szCs w:val="16"/>
              </w:rPr>
              <w:t xml:space="preserve"> from 15 watts to 4 watts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LED, </w:t>
            </w:r>
            <w:r w:rsidRPr="000B2635">
              <w:rPr>
                <w:rFonts w:asciiTheme="minorHAnsi" w:hAnsiTheme="minorHAnsi"/>
                <w:sz w:val="16"/>
                <w:szCs w:val="16"/>
              </w:rPr>
              <w:t xml:space="preserve">about 70%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power </w:t>
            </w:r>
            <w:r w:rsidRPr="000B2635">
              <w:rPr>
                <w:rFonts w:asciiTheme="minorHAnsi" w:hAnsiTheme="minorHAnsi"/>
                <w:sz w:val="16"/>
                <w:szCs w:val="16"/>
              </w:rPr>
              <w:t>saving</w:t>
            </w:r>
            <w:r>
              <w:rPr>
                <w:rFonts w:asciiTheme="minorHAnsi" w:hAnsiTheme="minorHAnsi"/>
                <w:sz w:val="16"/>
                <w:szCs w:val="16"/>
              </w:rPr>
              <w:t>.</w:t>
            </w:r>
          </w:p>
          <w:p w14:paraId="17859196" w14:textId="129B74E0" w:rsidR="000B2635" w:rsidRDefault="000B2635" w:rsidP="00B17B6D">
            <w:pPr>
              <w:pStyle w:val="ATBLListBullet01"/>
              <w:rPr>
                <w:rFonts w:asciiTheme="minorHAnsi" w:hAnsiTheme="minorHAnsi"/>
                <w:sz w:val="16"/>
                <w:szCs w:val="16"/>
              </w:rPr>
            </w:pPr>
            <w:r w:rsidRPr="000B2635">
              <w:rPr>
                <w:rFonts w:asciiTheme="minorHAnsi" w:hAnsiTheme="minorHAnsi"/>
                <w:sz w:val="16"/>
                <w:szCs w:val="16"/>
              </w:rPr>
              <w:t xml:space="preserve">LED UV lamps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are </w:t>
            </w:r>
            <w:r w:rsidRPr="000B2635">
              <w:rPr>
                <w:rFonts w:asciiTheme="minorHAnsi" w:hAnsiTheme="minorHAnsi"/>
                <w:sz w:val="16"/>
                <w:szCs w:val="16"/>
              </w:rPr>
              <w:t>chang</w:t>
            </w:r>
            <w:r>
              <w:rPr>
                <w:rFonts w:asciiTheme="minorHAnsi" w:hAnsiTheme="minorHAnsi"/>
                <w:sz w:val="16"/>
                <w:szCs w:val="16"/>
              </w:rPr>
              <w:t>ed</w:t>
            </w:r>
            <w:r w:rsidRPr="000B2635">
              <w:rPr>
                <w:rFonts w:asciiTheme="minorHAnsi" w:hAnsiTheme="minorHAnsi"/>
                <w:sz w:val="16"/>
                <w:szCs w:val="16"/>
              </w:rPr>
              <w:t xml:space="preserve"> every two years rather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than </w:t>
            </w:r>
            <w:r w:rsidRPr="000B2635">
              <w:rPr>
                <w:rFonts w:asciiTheme="minorHAnsi" w:hAnsiTheme="minorHAnsi"/>
                <w:sz w:val="16"/>
                <w:szCs w:val="16"/>
              </w:rPr>
              <w:t xml:space="preserve">six months;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this is a </w:t>
            </w:r>
            <w:r w:rsidR="00572034">
              <w:rPr>
                <w:rFonts w:asciiTheme="minorHAnsi" w:hAnsiTheme="minorHAnsi"/>
                <w:sz w:val="16"/>
                <w:szCs w:val="16"/>
              </w:rPr>
              <w:t>high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cost and </w:t>
            </w:r>
            <w:r w:rsidR="004E5B8F">
              <w:rPr>
                <w:rFonts w:asciiTheme="minorHAnsi" w:hAnsiTheme="minorHAnsi"/>
                <w:sz w:val="16"/>
                <w:szCs w:val="16"/>
              </w:rPr>
              <w:t>time-saving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for the electrician</w:t>
            </w:r>
            <w:r w:rsidRPr="000B2635">
              <w:rPr>
                <w:rFonts w:asciiTheme="minorHAnsi" w:hAnsiTheme="minorHAnsi"/>
                <w:sz w:val="16"/>
                <w:szCs w:val="16"/>
              </w:rPr>
              <w:t>.</w:t>
            </w:r>
          </w:p>
          <w:p w14:paraId="7A2ED485" w14:textId="77777777" w:rsidR="000B2635" w:rsidRDefault="000B2635" w:rsidP="00B17B6D">
            <w:pPr>
              <w:pStyle w:val="ATBLListBullet01"/>
              <w:rPr>
                <w:rFonts w:asciiTheme="minorHAnsi" w:hAnsiTheme="minorHAnsi"/>
                <w:sz w:val="16"/>
                <w:szCs w:val="16"/>
              </w:rPr>
            </w:pPr>
            <w:r w:rsidRPr="000B2635">
              <w:rPr>
                <w:rFonts w:asciiTheme="minorHAnsi" w:hAnsiTheme="minorHAnsi"/>
                <w:sz w:val="16"/>
                <w:szCs w:val="16"/>
              </w:rPr>
              <w:t>The ballast</w:t>
            </w:r>
            <w:r w:rsidRPr="000B2635">
              <w:rPr>
                <w:rFonts w:asciiTheme="minorHAnsi" w:hAnsiTheme="minorHAnsi"/>
              </w:rPr>
              <w:t xml:space="preserve"> </w:t>
            </w:r>
            <w:r w:rsidRPr="000B2635">
              <w:rPr>
                <w:rFonts w:asciiTheme="minorHAnsi" w:hAnsiTheme="minorHAnsi"/>
                <w:sz w:val="16"/>
                <w:szCs w:val="16"/>
              </w:rPr>
              <w:t xml:space="preserve">is in the UV </w:t>
            </w:r>
            <w:r>
              <w:rPr>
                <w:rFonts w:asciiTheme="minorHAnsi" w:hAnsiTheme="minorHAnsi"/>
                <w:sz w:val="16"/>
                <w:szCs w:val="16"/>
              </w:rPr>
              <w:t>tubes</w:t>
            </w:r>
            <w:r w:rsidRPr="000B2635">
              <w:rPr>
                <w:rFonts w:asciiTheme="minorHAnsi" w:hAnsiTheme="minorHAnsi"/>
                <w:sz w:val="16"/>
                <w:szCs w:val="16"/>
              </w:rPr>
              <w:t xml:space="preserve"> rather than the fly killer. Every UV lamp change, you effectively get a new Electric Fly Killer.</w:t>
            </w:r>
          </w:p>
          <w:p w14:paraId="719BF8E3" w14:textId="77777777" w:rsidR="000B2635" w:rsidRPr="000B2635" w:rsidRDefault="000B2635" w:rsidP="00B17B6D">
            <w:pPr>
              <w:pStyle w:val="ATBL2TBLSpacebetweentablesparagraphs"/>
            </w:pPr>
          </w:p>
        </w:tc>
      </w:tr>
    </w:tbl>
    <w:p w14:paraId="397BAD62" w14:textId="77777777" w:rsidR="004650DA" w:rsidRDefault="004650DA" w:rsidP="008F1100">
      <w:pPr>
        <w:pStyle w:val="ATBL2TBLSpacebetweentablesparagraphs"/>
      </w:pPr>
    </w:p>
    <w:tbl>
      <w:tblPr>
        <w:tblStyle w:val="TableGrid"/>
        <w:tblW w:w="10593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ook w:val="04A0" w:firstRow="1" w:lastRow="0" w:firstColumn="1" w:lastColumn="0" w:noHBand="0" w:noVBand="1"/>
      </w:tblPr>
      <w:tblGrid>
        <w:gridCol w:w="1663"/>
        <w:gridCol w:w="8079"/>
        <w:gridCol w:w="851"/>
      </w:tblGrid>
      <w:tr w:rsidR="002F5FDD" w14:paraId="72E88F09" w14:textId="77777777" w:rsidTr="003A6F41">
        <w:tc>
          <w:tcPr>
            <w:tcW w:w="10593" w:type="dxa"/>
            <w:gridSpan w:val="3"/>
            <w:shd w:val="clear" w:color="auto" w:fill="5D9BB2" w:themeFill="accent2"/>
          </w:tcPr>
          <w:p w14:paraId="0FACCAB1" w14:textId="4DEAADF9" w:rsidR="002F5FDD" w:rsidRDefault="002F5FDD" w:rsidP="00B17B6D">
            <w:pPr>
              <w:pStyle w:val="ARTBLQTNHDYesNoWT"/>
            </w:pPr>
            <w:bookmarkStart w:id="38" w:name="_Toc233173064"/>
            <w:r>
              <w:t>Electric Fly Killers</w:t>
            </w:r>
            <w:bookmarkEnd w:id="38"/>
          </w:p>
        </w:tc>
      </w:tr>
      <w:tr w:rsidR="005A64F8" w14:paraId="2B2F75B5" w14:textId="77777777" w:rsidTr="00913A3C">
        <w:tc>
          <w:tcPr>
            <w:tcW w:w="10593" w:type="dxa"/>
            <w:gridSpan w:val="3"/>
          </w:tcPr>
          <w:p w14:paraId="5EC448F3" w14:textId="77777777" w:rsidR="005A64F8" w:rsidRDefault="005A64F8" w:rsidP="005A64F8">
            <w:pPr>
              <w:pStyle w:val="ARTBLQTNHDSub"/>
            </w:pPr>
            <w:r>
              <w:t>Fly Killer Quantity</w:t>
            </w:r>
          </w:p>
        </w:tc>
      </w:tr>
      <w:tr w:rsidR="005A64F8" w14:paraId="29B7546C" w14:textId="77777777" w:rsidTr="00913A3C">
        <w:tc>
          <w:tcPr>
            <w:tcW w:w="1663" w:type="dxa"/>
          </w:tcPr>
          <w:p w14:paraId="56C37C04" w14:textId="77777777" w:rsidR="005A64F8" w:rsidRDefault="005A64F8" w:rsidP="005A64F8">
            <w:pPr>
              <w:pStyle w:val="ARTBLQTNCategory"/>
            </w:pPr>
            <w:r>
              <w:t>Quantity</w:t>
            </w:r>
          </w:p>
        </w:tc>
        <w:tc>
          <w:tcPr>
            <w:tcW w:w="8079" w:type="dxa"/>
          </w:tcPr>
          <w:p w14:paraId="2479886F" w14:textId="36087DF7" w:rsidR="00610EE9" w:rsidRDefault="00572034" w:rsidP="00610EE9">
            <w:pPr>
              <w:pStyle w:val="ARTBLQTNText"/>
            </w:pPr>
            <w:r>
              <w:t>T</w:t>
            </w:r>
            <w:r w:rsidR="005A64F8">
              <w:t xml:space="preserve">here </w:t>
            </w:r>
            <w:r>
              <w:t xml:space="preserve">are </w:t>
            </w:r>
            <w:r w:rsidR="00913A3C">
              <w:t>enough fly killers in the area to prevent issues with flying insects</w:t>
            </w:r>
            <w:r>
              <w:t>.</w:t>
            </w:r>
            <w:r w:rsidR="00610EE9">
              <w:t xml:space="preserve"> </w:t>
            </w:r>
            <w:r w:rsidR="00610EE9" w:rsidRPr="00610EE9">
              <w:rPr>
                <w:rStyle w:val="ATBLPinkHidden"/>
              </w:rPr>
              <w:t xml:space="preserve"> </w:t>
            </w:r>
          </w:p>
        </w:tc>
        <w:tc>
          <w:tcPr>
            <w:tcW w:w="851" w:type="dxa"/>
          </w:tcPr>
          <w:p w14:paraId="6573E223" w14:textId="77777777" w:rsidR="005A64F8" w:rsidRDefault="005A64F8" w:rsidP="005A64F8">
            <w:pPr>
              <w:pStyle w:val="ARTBLQTNTextYesNo"/>
            </w:pPr>
            <w:r w:rsidRPr="00DF4BFC">
              <w:t>Yes</w:t>
            </w:r>
          </w:p>
        </w:tc>
      </w:tr>
      <w:tr w:rsidR="00C64D87" w14:paraId="09430AF3" w14:textId="77777777" w:rsidTr="00913A3C">
        <w:tc>
          <w:tcPr>
            <w:tcW w:w="10593" w:type="dxa"/>
            <w:gridSpan w:val="3"/>
          </w:tcPr>
          <w:p w14:paraId="792E88CD" w14:textId="77777777" w:rsidR="00C64D87" w:rsidRPr="00DF4BFC" w:rsidRDefault="00C64D87" w:rsidP="00C64D87">
            <w:pPr>
              <w:pStyle w:val="ARTBLQTNHDSub"/>
            </w:pPr>
            <w:r>
              <w:t>Zapper Fly Killers</w:t>
            </w:r>
          </w:p>
        </w:tc>
      </w:tr>
      <w:tr w:rsidR="00C64D87" w14:paraId="577FEE21" w14:textId="77777777" w:rsidTr="00913A3C">
        <w:tc>
          <w:tcPr>
            <w:tcW w:w="1663" w:type="dxa"/>
          </w:tcPr>
          <w:p w14:paraId="6C07C419" w14:textId="77777777" w:rsidR="00C64D87" w:rsidRDefault="00C64D87" w:rsidP="005A64F8">
            <w:pPr>
              <w:pStyle w:val="ARTBLQTNCategory"/>
            </w:pPr>
            <w:r>
              <w:t>Type</w:t>
            </w:r>
          </w:p>
        </w:tc>
        <w:tc>
          <w:tcPr>
            <w:tcW w:w="8079" w:type="dxa"/>
          </w:tcPr>
          <w:p w14:paraId="00FAD94A" w14:textId="369165E0" w:rsidR="00C64D87" w:rsidRDefault="00C64D87" w:rsidP="005A64F8">
            <w:pPr>
              <w:pStyle w:val="ARTBLQTNText"/>
            </w:pPr>
            <w:r>
              <w:t xml:space="preserve">There are no zapper-type fly killers installed on the </w:t>
            </w:r>
            <w:r w:rsidR="001F0AD0">
              <w:t>ship.</w:t>
            </w:r>
            <w:r w:rsidR="00610EE9">
              <w:t xml:space="preserve"> </w:t>
            </w:r>
          </w:p>
        </w:tc>
        <w:tc>
          <w:tcPr>
            <w:tcW w:w="851" w:type="dxa"/>
          </w:tcPr>
          <w:p w14:paraId="326E9612" w14:textId="77777777" w:rsidR="00C64D87" w:rsidRPr="00DF4BFC" w:rsidRDefault="00C64D87" w:rsidP="005A64F8">
            <w:pPr>
              <w:pStyle w:val="ARTBLQTNTextYesNo"/>
            </w:pPr>
            <w:r w:rsidRPr="00DF4BFC">
              <w:t>Yes</w:t>
            </w:r>
          </w:p>
        </w:tc>
      </w:tr>
      <w:tr w:rsidR="00C64D87" w14:paraId="5731F0D9" w14:textId="77777777" w:rsidTr="00913A3C">
        <w:tc>
          <w:tcPr>
            <w:tcW w:w="1663" w:type="dxa"/>
          </w:tcPr>
          <w:p w14:paraId="61DF592A" w14:textId="77777777" w:rsidR="00C64D87" w:rsidRDefault="00C64D87" w:rsidP="005A64F8">
            <w:pPr>
              <w:pStyle w:val="ARTBLQTNCategory"/>
            </w:pPr>
            <w:r>
              <w:t>Food Area</w:t>
            </w:r>
          </w:p>
        </w:tc>
        <w:tc>
          <w:tcPr>
            <w:tcW w:w="8079" w:type="dxa"/>
          </w:tcPr>
          <w:p w14:paraId="506C9B70" w14:textId="60D60BF2" w:rsidR="00C64D87" w:rsidRDefault="00572034" w:rsidP="005A64F8">
            <w:pPr>
              <w:pStyle w:val="ARTBLQTNText"/>
            </w:pPr>
            <w:r>
              <w:t>T</w:t>
            </w:r>
            <w:r w:rsidR="00E03DAB">
              <w:t xml:space="preserve">here </w:t>
            </w:r>
            <w:r>
              <w:t xml:space="preserve">are </w:t>
            </w:r>
            <w:r w:rsidR="00E03DAB">
              <w:t xml:space="preserve">no zapper-type fly killers </w:t>
            </w:r>
            <w:r w:rsidR="00C64D87">
              <w:t>installed</w:t>
            </w:r>
            <w:r w:rsidR="00E03DAB">
              <w:t xml:space="preserve"> </w:t>
            </w:r>
            <w:r w:rsidR="0081074C">
              <w:t>in food areas</w:t>
            </w:r>
            <w:r>
              <w:t>.</w:t>
            </w:r>
          </w:p>
        </w:tc>
        <w:tc>
          <w:tcPr>
            <w:tcW w:w="851" w:type="dxa"/>
          </w:tcPr>
          <w:p w14:paraId="71940933" w14:textId="77777777" w:rsidR="00C64D87" w:rsidRPr="00DF4BFC" w:rsidRDefault="00C64D87" w:rsidP="005A64F8">
            <w:pPr>
              <w:pStyle w:val="ARTBLQTNTextYesNo"/>
            </w:pPr>
            <w:r w:rsidRPr="00DF4BFC">
              <w:t>Yes</w:t>
            </w:r>
          </w:p>
        </w:tc>
      </w:tr>
      <w:tr w:rsidR="008A4C4A" w14:paraId="7E46E9D3" w14:textId="77777777" w:rsidTr="00913A3C">
        <w:tc>
          <w:tcPr>
            <w:tcW w:w="1663" w:type="dxa"/>
          </w:tcPr>
          <w:p w14:paraId="31F19078" w14:textId="77777777" w:rsidR="008A4C4A" w:rsidRDefault="008A4C4A" w:rsidP="005A64F8">
            <w:pPr>
              <w:pStyle w:val="ARTBLQTNCategory"/>
            </w:pPr>
            <w:r>
              <w:t>Substitute</w:t>
            </w:r>
          </w:p>
        </w:tc>
        <w:tc>
          <w:tcPr>
            <w:tcW w:w="8079" w:type="dxa"/>
          </w:tcPr>
          <w:p w14:paraId="1B402B0E" w14:textId="201FB184" w:rsidR="008A4C4A" w:rsidRDefault="008A4C4A" w:rsidP="005A64F8">
            <w:pPr>
              <w:pStyle w:val="ARTBLQTNText"/>
            </w:pPr>
            <w:r>
              <w:t xml:space="preserve">All zappers </w:t>
            </w:r>
            <w:r w:rsidR="00572034">
              <w:t xml:space="preserve">are </w:t>
            </w:r>
            <w:r>
              <w:t>acceptable</w:t>
            </w:r>
            <w:r w:rsidR="00572034">
              <w:t>.</w:t>
            </w:r>
          </w:p>
        </w:tc>
        <w:tc>
          <w:tcPr>
            <w:tcW w:w="851" w:type="dxa"/>
          </w:tcPr>
          <w:p w14:paraId="07C07B4D" w14:textId="77777777" w:rsidR="008A4C4A" w:rsidRPr="00DF4BFC" w:rsidRDefault="008A4C4A" w:rsidP="005A64F8">
            <w:pPr>
              <w:pStyle w:val="ARTBLQTNTextYesNo"/>
            </w:pPr>
            <w:r>
              <w:t>Yes</w:t>
            </w:r>
          </w:p>
        </w:tc>
      </w:tr>
      <w:tr w:rsidR="00DF49B3" w14:paraId="6D41A011" w14:textId="77777777" w:rsidTr="00913A3C">
        <w:tc>
          <w:tcPr>
            <w:tcW w:w="10593" w:type="dxa"/>
            <w:gridSpan w:val="3"/>
          </w:tcPr>
          <w:p w14:paraId="01852DFB" w14:textId="77777777" w:rsidR="00DF49B3" w:rsidRPr="00DF4BFC" w:rsidRDefault="008A4C4A" w:rsidP="00DF49B3">
            <w:pPr>
              <w:pStyle w:val="ARTBLQTNHDSub"/>
            </w:pPr>
            <w:r>
              <w:t xml:space="preserve">Power and </w:t>
            </w:r>
            <w:r w:rsidR="00DF49B3">
              <w:t>Wiring</w:t>
            </w:r>
          </w:p>
        </w:tc>
      </w:tr>
      <w:tr w:rsidR="00DF49B3" w14:paraId="25C2D49A" w14:textId="77777777" w:rsidTr="00913A3C">
        <w:tc>
          <w:tcPr>
            <w:tcW w:w="1663" w:type="dxa"/>
          </w:tcPr>
          <w:p w14:paraId="09A69AA0" w14:textId="77777777" w:rsidR="00DF49B3" w:rsidRDefault="00DF49B3" w:rsidP="00DF49B3">
            <w:pPr>
              <w:pStyle w:val="ARTBLQTNCategory"/>
            </w:pPr>
            <w:r>
              <w:t>Power</w:t>
            </w:r>
          </w:p>
        </w:tc>
        <w:tc>
          <w:tcPr>
            <w:tcW w:w="8079" w:type="dxa"/>
          </w:tcPr>
          <w:p w14:paraId="5786A119" w14:textId="6EF7E680" w:rsidR="00DF49B3" w:rsidRDefault="00DF49B3" w:rsidP="00DF49B3">
            <w:pPr>
              <w:pStyle w:val="ARTBLQTNText"/>
            </w:pPr>
            <w:r>
              <w:t xml:space="preserve">All fly killers </w:t>
            </w:r>
            <w:r w:rsidR="00572034">
              <w:t xml:space="preserve">are </w:t>
            </w:r>
            <w:r>
              <w:t>always powered and working</w:t>
            </w:r>
            <w:r w:rsidR="00572034">
              <w:t>.</w:t>
            </w:r>
          </w:p>
        </w:tc>
        <w:tc>
          <w:tcPr>
            <w:tcW w:w="851" w:type="dxa"/>
          </w:tcPr>
          <w:p w14:paraId="62DF2607" w14:textId="77777777" w:rsidR="00DF49B3" w:rsidRPr="00DF4BFC" w:rsidRDefault="00DF49B3" w:rsidP="00DF49B3">
            <w:pPr>
              <w:pStyle w:val="ARTBLQTNTextYesNo"/>
            </w:pPr>
            <w:r w:rsidRPr="003B16BE">
              <w:t>Yes</w:t>
            </w:r>
          </w:p>
        </w:tc>
      </w:tr>
      <w:tr w:rsidR="00DF49B3" w14:paraId="5A46C186" w14:textId="77777777" w:rsidTr="00913A3C">
        <w:tc>
          <w:tcPr>
            <w:tcW w:w="1663" w:type="dxa"/>
          </w:tcPr>
          <w:p w14:paraId="3E62EDAA" w14:textId="77777777" w:rsidR="00DF49B3" w:rsidRDefault="00DF49B3" w:rsidP="00DF49B3">
            <w:pPr>
              <w:pStyle w:val="ARTBLQTNCategory"/>
            </w:pPr>
            <w:r>
              <w:t>Permanent</w:t>
            </w:r>
          </w:p>
        </w:tc>
        <w:tc>
          <w:tcPr>
            <w:tcW w:w="8079" w:type="dxa"/>
          </w:tcPr>
          <w:p w14:paraId="744464CD" w14:textId="090C17C4" w:rsidR="00DF49B3" w:rsidRDefault="00BA2FBC" w:rsidP="00DF49B3">
            <w:pPr>
              <w:pStyle w:val="ARTBLQTNText"/>
            </w:pPr>
            <w:r>
              <w:t>A</w:t>
            </w:r>
            <w:r w:rsidR="00572034">
              <w:t>ll fly killers work</w:t>
            </w:r>
            <w:r w:rsidR="00DF49B3">
              <w:t xml:space="preserve"> from </w:t>
            </w:r>
            <w:r>
              <w:t>a permanent power supply.</w:t>
            </w:r>
          </w:p>
        </w:tc>
        <w:tc>
          <w:tcPr>
            <w:tcW w:w="851" w:type="dxa"/>
          </w:tcPr>
          <w:p w14:paraId="7EDC08B3" w14:textId="77777777" w:rsidR="00DF49B3" w:rsidRPr="00DF4BFC" w:rsidRDefault="00DF49B3" w:rsidP="00DF49B3">
            <w:pPr>
              <w:pStyle w:val="ARTBLQTNTextYesNo"/>
            </w:pPr>
            <w:r w:rsidRPr="003B16BE">
              <w:t>Yes</w:t>
            </w:r>
          </w:p>
        </w:tc>
      </w:tr>
      <w:tr w:rsidR="008A4C4A" w14:paraId="065AE225" w14:textId="77777777" w:rsidTr="00913A3C">
        <w:tc>
          <w:tcPr>
            <w:tcW w:w="1663" w:type="dxa"/>
          </w:tcPr>
          <w:p w14:paraId="677B0D51" w14:textId="77777777" w:rsidR="008A4C4A" w:rsidRDefault="008A4C4A" w:rsidP="008A4C4A">
            <w:pPr>
              <w:pStyle w:val="ARTBLQTNCategory"/>
            </w:pPr>
            <w:r>
              <w:t>Wiring</w:t>
            </w:r>
          </w:p>
        </w:tc>
        <w:tc>
          <w:tcPr>
            <w:tcW w:w="8079" w:type="dxa"/>
          </w:tcPr>
          <w:p w14:paraId="76BABBE2" w14:textId="60CD5DAE" w:rsidR="008A4C4A" w:rsidRDefault="00572034" w:rsidP="008A4C4A">
            <w:pPr>
              <w:pStyle w:val="ARTBLQTNText"/>
            </w:pPr>
            <w:r>
              <w:t>T</w:t>
            </w:r>
            <w:r w:rsidR="008A4C4A">
              <w:t>he wires powering the fly killer</w:t>
            </w:r>
            <w:r>
              <w:t>s are</w:t>
            </w:r>
            <w:r w:rsidR="008A4C4A">
              <w:t xml:space="preserve"> correctly installed and in conduit</w:t>
            </w:r>
            <w:r>
              <w:t>.</w:t>
            </w:r>
          </w:p>
        </w:tc>
        <w:tc>
          <w:tcPr>
            <w:tcW w:w="851" w:type="dxa"/>
          </w:tcPr>
          <w:p w14:paraId="74C6B6AC" w14:textId="77777777" w:rsidR="008A4C4A" w:rsidRPr="003B16BE" w:rsidRDefault="008A4C4A" w:rsidP="008A4C4A">
            <w:pPr>
              <w:pStyle w:val="ARTBLQTNTextYesNo"/>
            </w:pPr>
            <w:r w:rsidRPr="003B16BE">
              <w:t>Yes</w:t>
            </w:r>
          </w:p>
        </w:tc>
      </w:tr>
      <w:tr w:rsidR="008A4C4A" w14:paraId="5800DAA6" w14:textId="77777777" w:rsidTr="00913A3C">
        <w:tc>
          <w:tcPr>
            <w:tcW w:w="10593" w:type="dxa"/>
            <w:gridSpan w:val="3"/>
          </w:tcPr>
          <w:p w14:paraId="67A24A14" w14:textId="4EC78225" w:rsidR="008A4C4A" w:rsidRPr="00DF4BFC" w:rsidRDefault="008A4C4A" w:rsidP="008A4C4A">
            <w:pPr>
              <w:pStyle w:val="ARTBLQTNHDSub"/>
            </w:pPr>
            <w:r>
              <w:t xml:space="preserve">Clean and </w:t>
            </w:r>
            <w:r w:rsidR="00572034">
              <w:t>Well-Maintained</w:t>
            </w:r>
          </w:p>
        </w:tc>
      </w:tr>
      <w:tr w:rsidR="008A4C4A" w14:paraId="23971B2A" w14:textId="77777777" w:rsidTr="00913A3C">
        <w:tc>
          <w:tcPr>
            <w:tcW w:w="1663" w:type="dxa"/>
          </w:tcPr>
          <w:p w14:paraId="33D0F609" w14:textId="77777777" w:rsidR="008A4C4A" w:rsidRDefault="008A4C4A" w:rsidP="008A4C4A">
            <w:pPr>
              <w:pStyle w:val="ARTBLQTNCategory"/>
            </w:pPr>
            <w:r>
              <w:t>Clean</w:t>
            </w:r>
          </w:p>
        </w:tc>
        <w:tc>
          <w:tcPr>
            <w:tcW w:w="8079" w:type="dxa"/>
          </w:tcPr>
          <w:p w14:paraId="727B880A" w14:textId="243E8BB0" w:rsidR="008A4C4A" w:rsidRDefault="00572034" w:rsidP="008A4C4A">
            <w:pPr>
              <w:pStyle w:val="ARTBLQTNText"/>
            </w:pPr>
            <w:r>
              <w:t>T</w:t>
            </w:r>
            <w:r w:rsidR="008A4C4A">
              <w:t xml:space="preserve">he fly killers </w:t>
            </w:r>
            <w:r>
              <w:t xml:space="preserve">are </w:t>
            </w:r>
            <w:r w:rsidR="008A4C4A">
              <w:t>c</w:t>
            </w:r>
            <w:r w:rsidR="008A4C4A" w:rsidRPr="00896147">
              <w:t>lean</w:t>
            </w:r>
            <w:r>
              <w:t xml:space="preserve"> and well-maintained.</w:t>
            </w:r>
          </w:p>
        </w:tc>
        <w:tc>
          <w:tcPr>
            <w:tcW w:w="851" w:type="dxa"/>
          </w:tcPr>
          <w:p w14:paraId="081EE07F" w14:textId="77777777" w:rsidR="008A4C4A" w:rsidRPr="00DF4BFC" w:rsidRDefault="008A4C4A" w:rsidP="008A4C4A">
            <w:pPr>
              <w:pStyle w:val="ARTBLQTNTextYesNo"/>
            </w:pPr>
            <w:r w:rsidRPr="00241AA2">
              <w:t>Yes</w:t>
            </w:r>
          </w:p>
        </w:tc>
      </w:tr>
      <w:tr w:rsidR="008A4C4A" w14:paraId="4D2BD89B" w14:textId="77777777" w:rsidTr="00913A3C">
        <w:tc>
          <w:tcPr>
            <w:tcW w:w="1663" w:type="dxa"/>
          </w:tcPr>
          <w:p w14:paraId="76F9E87B" w14:textId="77777777" w:rsidR="008A4C4A" w:rsidRDefault="008A4C4A" w:rsidP="008A4C4A">
            <w:pPr>
              <w:pStyle w:val="ARTBLQTNCategory"/>
            </w:pPr>
            <w:r>
              <w:t>Damaged</w:t>
            </w:r>
          </w:p>
        </w:tc>
        <w:tc>
          <w:tcPr>
            <w:tcW w:w="8079" w:type="dxa"/>
          </w:tcPr>
          <w:p w14:paraId="6C58A8CC" w14:textId="52975126" w:rsidR="008A4C4A" w:rsidRDefault="008A4C4A" w:rsidP="008A4C4A">
            <w:pPr>
              <w:pStyle w:val="ARTBLQTNText"/>
            </w:pPr>
            <w:r>
              <w:t xml:space="preserve">All fly killers </w:t>
            </w:r>
            <w:r w:rsidR="00572034">
              <w:t xml:space="preserve">are </w:t>
            </w:r>
            <w:r>
              <w:t>in good condition and not damaged</w:t>
            </w:r>
            <w:r w:rsidR="00572034">
              <w:t>.</w:t>
            </w:r>
          </w:p>
        </w:tc>
        <w:tc>
          <w:tcPr>
            <w:tcW w:w="851" w:type="dxa"/>
          </w:tcPr>
          <w:p w14:paraId="20508C87" w14:textId="77777777" w:rsidR="008A4C4A" w:rsidRPr="00DF4BFC" w:rsidRDefault="008A4C4A" w:rsidP="008A4C4A">
            <w:pPr>
              <w:pStyle w:val="ARTBLQTNTextYesNo"/>
            </w:pPr>
            <w:r w:rsidRPr="00241AA2">
              <w:t>Yes</w:t>
            </w:r>
          </w:p>
        </w:tc>
      </w:tr>
      <w:tr w:rsidR="008A4C4A" w14:paraId="28CE51A7" w14:textId="77777777" w:rsidTr="00913A3C">
        <w:tc>
          <w:tcPr>
            <w:tcW w:w="1663" w:type="dxa"/>
          </w:tcPr>
          <w:p w14:paraId="262189AD" w14:textId="77777777" w:rsidR="008A4C4A" w:rsidRDefault="008A4C4A" w:rsidP="008A4C4A">
            <w:pPr>
              <w:pStyle w:val="ARTBLQTNCategory"/>
            </w:pPr>
            <w:r>
              <w:t>Missing Parts</w:t>
            </w:r>
          </w:p>
        </w:tc>
        <w:tc>
          <w:tcPr>
            <w:tcW w:w="8079" w:type="dxa"/>
          </w:tcPr>
          <w:p w14:paraId="6FAB83BE" w14:textId="3979215D" w:rsidR="008A4C4A" w:rsidRDefault="00572034" w:rsidP="008A4C4A">
            <w:pPr>
              <w:pStyle w:val="ARTBLQTNText"/>
            </w:pPr>
            <w:r>
              <w:t>T</w:t>
            </w:r>
            <w:r w:rsidR="008A4C4A">
              <w:t xml:space="preserve">here </w:t>
            </w:r>
            <w:r>
              <w:t xml:space="preserve">are no </w:t>
            </w:r>
            <w:r w:rsidR="008A4C4A">
              <w:t>missing parts on the fly killers</w:t>
            </w:r>
            <w:r>
              <w:t>.</w:t>
            </w:r>
          </w:p>
        </w:tc>
        <w:tc>
          <w:tcPr>
            <w:tcW w:w="851" w:type="dxa"/>
          </w:tcPr>
          <w:p w14:paraId="21E9FE52" w14:textId="77777777" w:rsidR="008A4C4A" w:rsidRPr="00DF4BFC" w:rsidRDefault="008A4C4A" w:rsidP="008A4C4A">
            <w:pPr>
              <w:pStyle w:val="ARTBLQTNTextYesNo"/>
            </w:pPr>
            <w:r w:rsidRPr="00241AA2">
              <w:t>Yes</w:t>
            </w:r>
          </w:p>
        </w:tc>
      </w:tr>
      <w:tr w:rsidR="00875B2C" w14:paraId="65EC2B7A" w14:textId="77777777" w:rsidTr="00913A3C">
        <w:tc>
          <w:tcPr>
            <w:tcW w:w="1663" w:type="dxa"/>
          </w:tcPr>
          <w:p w14:paraId="28D9D9BC" w14:textId="7EA95E8D" w:rsidR="00875B2C" w:rsidRDefault="00875B2C" w:rsidP="00497133">
            <w:pPr>
              <w:pStyle w:val="ARTBLQTNText"/>
            </w:pPr>
            <w:r w:rsidRPr="00B039F0">
              <w:t xml:space="preserve">Plastic </w:t>
            </w:r>
            <w:r w:rsidR="00BA2FBC">
              <w:t>Cover</w:t>
            </w:r>
            <w:r w:rsidR="00497133">
              <w:t>ing</w:t>
            </w:r>
          </w:p>
        </w:tc>
        <w:tc>
          <w:tcPr>
            <w:tcW w:w="8079" w:type="dxa"/>
          </w:tcPr>
          <w:p w14:paraId="4882BAD7" w14:textId="5E28EA6D" w:rsidR="00875B2C" w:rsidRDefault="00875B2C" w:rsidP="00497133">
            <w:pPr>
              <w:pStyle w:val="ARTBLQTNText"/>
            </w:pPr>
            <w:r w:rsidRPr="00B039F0">
              <w:t xml:space="preserve">There is </w:t>
            </w:r>
            <w:r w:rsidR="00BA2FBC">
              <w:t>no</w:t>
            </w:r>
            <w:r w:rsidRPr="00B039F0">
              <w:t xml:space="preserve"> original plastic </w:t>
            </w:r>
            <w:r w:rsidR="00BA2FBC">
              <w:t xml:space="preserve">manufacturer’s </w:t>
            </w:r>
            <w:r w:rsidRPr="00B039F0">
              <w:t xml:space="preserve">wrapping left on the </w:t>
            </w:r>
            <w:r w:rsidR="00BA2FBC">
              <w:t>fly killers.</w:t>
            </w:r>
          </w:p>
        </w:tc>
        <w:tc>
          <w:tcPr>
            <w:tcW w:w="851" w:type="dxa"/>
          </w:tcPr>
          <w:p w14:paraId="5A46B720" w14:textId="7746C3C3" w:rsidR="00875B2C" w:rsidRPr="00241AA2" w:rsidRDefault="00875B2C" w:rsidP="00875B2C">
            <w:pPr>
              <w:pStyle w:val="ARTBLQTNTextYesNo"/>
            </w:pPr>
            <w:r>
              <w:t>Yes</w:t>
            </w:r>
          </w:p>
        </w:tc>
      </w:tr>
      <w:tr w:rsidR="008A4C4A" w14:paraId="5FFBFC45" w14:textId="77777777" w:rsidTr="00913A3C">
        <w:tc>
          <w:tcPr>
            <w:tcW w:w="10593" w:type="dxa"/>
            <w:gridSpan w:val="3"/>
          </w:tcPr>
          <w:p w14:paraId="0E1F408C" w14:textId="77777777" w:rsidR="008A4C4A" w:rsidRPr="00DF4BFC" w:rsidRDefault="008A4C4A" w:rsidP="008A4C4A">
            <w:pPr>
              <w:pStyle w:val="ARTBLQTNHDSub"/>
            </w:pPr>
            <w:r>
              <w:t>UV Tube Maintenance</w:t>
            </w:r>
          </w:p>
        </w:tc>
      </w:tr>
      <w:tr w:rsidR="008A4C4A" w14:paraId="3082F78B" w14:textId="77777777" w:rsidTr="00913A3C">
        <w:tc>
          <w:tcPr>
            <w:tcW w:w="1663" w:type="dxa"/>
          </w:tcPr>
          <w:p w14:paraId="6109D2DC" w14:textId="77777777" w:rsidR="008A4C4A" w:rsidRDefault="008A4C4A" w:rsidP="008A4C4A">
            <w:pPr>
              <w:pStyle w:val="ARTBLQTNCategory"/>
            </w:pPr>
            <w:r>
              <w:t>Changed</w:t>
            </w:r>
          </w:p>
        </w:tc>
        <w:tc>
          <w:tcPr>
            <w:tcW w:w="8079" w:type="dxa"/>
          </w:tcPr>
          <w:p w14:paraId="50EB1C0F" w14:textId="70D3F8C5" w:rsidR="008A4C4A" w:rsidRDefault="008A4C4A" w:rsidP="008A4C4A">
            <w:pPr>
              <w:pStyle w:val="ARTBLQTNText"/>
            </w:pPr>
            <w:r>
              <w:t xml:space="preserve">All UV tubes </w:t>
            </w:r>
            <w:r w:rsidR="00572034">
              <w:t xml:space="preserve">are </w:t>
            </w:r>
            <w:r>
              <w:t xml:space="preserve">being changed as per the IPM </w:t>
            </w:r>
            <w:r w:rsidR="00784E79">
              <w:t>Log</w:t>
            </w:r>
            <w:r w:rsidR="00572034">
              <w:t>.</w:t>
            </w:r>
          </w:p>
        </w:tc>
        <w:tc>
          <w:tcPr>
            <w:tcW w:w="851" w:type="dxa"/>
          </w:tcPr>
          <w:p w14:paraId="66A058FE" w14:textId="77777777" w:rsidR="008A4C4A" w:rsidRPr="00DF4BFC" w:rsidRDefault="008A4C4A" w:rsidP="008A4C4A">
            <w:pPr>
              <w:pStyle w:val="ARTBLQTNTextYesNo"/>
            </w:pPr>
            <w:r w:rsidRPr="00C31E78">
              <w:t>Yes</w:t>
            </w:r>
          </w:p>
        </w:tc>
      </w:tr>
      <w:tr w:rsidR="008A4C4A" w14:paraId="55F92EE8" w14:textId="77777777" w:rsidTr="00913A3C">
        <w:tc>
          <w:tcPr>
            <w:tcW w:w="1663" w:type="dxa"/>
          </w:tcPr>
          <w:p w14:paraId="2B5F5F39" w14:textId="77777777" w:rsidR="008A4C4A" w:rsidRDefault="008A4C4A" w:rsidP="008A4C4A">
            <w:pPr>
              <w:pStyle w:val="ARTBLQTNCategory"/>
            </w:pPr>
            <w:r>
              <w:t>Working</w:t>
            </w:r>
          </w:p>
        </w:tc>
        <w:tc>
          <w:tcPr>
            <w:tcW w:w="8079" w:type="dxa"/>
          </w:tcPr>
          <w:p w14:paraId="04D4CB61" w14:textId="4B5F6E99" w:rsidR="008A4C4A" w:rsidRDefault="008A4C4A" w:rsidP="008A4C4A">
            <w:pPr>
              <w:pStyle w:val="ARTBLQTNText"/>
            </w:pPr>
            <w:r>
              <w:t xml:space="preserve">All UV Tubes </w:t>
            </w:r>
            <w:r w:rsidR="00572034">
              <w:t xml:space="preserve">are </w:t>
            </w:r>
            <w:r>
              <w:t>working when the power is on</w:t>
            </w:r>
            <w:r w:rsidR="00572034">
              <w:t>.</w:t>
            </w:r>
          </w:p>
        </w:tc>
        <w:tc>
          <w:tcPr>
            <w:tcW w:w="851" w:type="dxa"/>
          </w:tcPr>
          <w:p w14:paraId="728AE828" w14:textId="77777777" w:rsidR="008A4C4A" w:rsidRPr="00DF4BFC" w:rsidRDefault="008A4C4A" w:rsidP="008A4C4A">
            <w:pPr>
              <w:pStyle w:val="ARTBLQTNTextYesNo"/>
            </w:pPr>
            <w:r w:rsidRPr="00C31E78">
              <w:t>Yes</w:t>
            </w:r>
          </w:p>
        </w:tc>
      </w:tr>
      <w:tr w:rsidR="008A4C4A" w14:paraId="394D7B0C" w14:textId="77777777" w:rsidTr="00913A3C">
        <w:tc>
          <w:tcPr>
            <w:tcW w:w="1663" w:type="dxa"/>
          </w:tcPr>
          <w:p w14:paraId="5389552B" w14:textId="77777777" w:rsidR="008A4C4A" w:rsidRDefault="008A4C4A" w:rsidP="008A4C4A">
            <w:pPr>
              <w:pStyle w:val="ARTBLQTNCategory"/>
            </w:pPr>
            <w:r>
              <w:t>Shatterproof</w:t>
            </w:r>
          </w:p>
        </w:tc>
        <w:tc>
          <w:tcPr>
            <w:tcW w:w="8079" w:type="dxa"/>
          </w:tcPr>
          <w:p w14:paraId="5695391F" w14:textId="536639A5" w:rsidR="008A4C4A" w:rsidRDefault="00572034" w:rsidP="008A4C4A">
            <w:pPr>
              <w:pStyle w:val="ARTBLQTNText"/>
            </w:pPr>
            <w:r>
              <w:t>T</w:t>
            </w:r>
            <w:r w:rsidR="008A4C4A">
              <w:t xml:space="preserve">he UV tubes </w:t>
            </w:r>
            <w:r>
              <w:t>are shatter-resistant and</w:t>
            </w:r>
            <w:r w:rsidR="008A4C4A">
              <w:t xml:space="preserve"> covered </w:t>
            </w:r>
            <w:r>
              <w:t>with a special plastic coating.</w:t>
            </w:r>
          </w:p>
        </w:tc>
        <w:tc>
          <w:tcPr>
            <w:tcW w:w="851" w:type="dxa"/>
          </w:tcPr>
          <w:p w14:paraId="35BD46AF" w14:textId="77777777" w:rsidR="008A4C4A" w:rsidRPr="00C31E78" w:rsidRDefault="008A4C4A" w:rsidP="008A4C4A">
            <w:pPr>
              <w:pStyle w:val="ARTBLQTNTextYesNo"/>
            </w:pPr>
            <w:r w:rsidRPr="00C31E78">
              <w:t>Yes</w:t>
            </w:r>
          </w:p>
        </w:tc>
      </w:tr>
      <w:tr w:rsidR="00850BA9" w14:paraId="368519E0" w14:textId="77777777" w:rsidTr="00913A3C">
        <w:tc>
          <w:tcPr>
            <w:tcW w:w="1663" w:type="dxa"/>
          </w:tcPr>
          <w:p w14:paraId="6C763C2C" w14:textId="77777777" w:rsidR="00850BA9" w:rsidRDefault="00850BA9" w:rsidP="008A4C4A">
            <w:pPr>
              <w:pStyle w:val="ARTBLQTNCategory"/>
            </w:pPr>
            <w:r>
              <w:t>LED Orientation</w:t>
            </w:r>
          </w:p>
        </w:tc>
        <w:tc>
          <w:tcPr>
            <w:tcW w:w="8079" w:type="dxa"/>
          </w:tcPr>
          <w:p w14:paraId="0EEF4266" w14:textId="5547A493" w:rsidR="00850BA9" w:rsidRDefault="00572034" w:rsidP="008A4C4A">
            <w:pPr>
              <w:pStyle w:val="ARTBLQTNText"/>
            </w:pPr>
            <w:r>
              <w:t>T</w:t>
            </w:r>
            <w:r w:rsidR="00850BA9">
              <w:t xml:space="preserve">he UV tubes </w:t>
            </w:r>
            <w:r>
              <w:t xml:space="preserve">are </w:t>
            </w:r>
            <w:r w:rsidR="001F0AD0" w:rsidRPr="001F0AD0">
              <w:t xml:space="preserve">installed </w:t>
            </w:r>
            <w:r>
              <w:t>so they point outward</w:t>
            </w:r>
            <w:r w:rsidR="001F0AD0" w:rsidRPr="001F0AD0">
              <w:t xml:space="preserve"> to maximise attraction</w:t>
            </w:r>
            <w:r>
              <w:t>.</w:t>
            </w:r>
          </w:p>
        </w:tc>
        <w:tc>
          <w:tcPr>
            <w:tcW w:w="851" w:type="dxa"/>
          </w:tcPr>
          <w:p w14:paraId="0BD2F170" w14:textId="77777777" w:rsidR="00850BA9" w:rsidRPr="00C31E78" w:rsidRDefault="001F0AD0" w:rsidP="008A4C4A">
            <w:pPr>
              <w:pStyle w:val="ARTBLQTNTextYesNo"/>
            </w:pPr>
            <w:r w:rsidRPr="00C31E78">
              <w:t>Yes</w:t>
            </w:r>
          </w:p>
        </w:tc>
      </w:tr>
      <w:tr w:rsidR="008A4C4A" w14:paraId="13B8FE79" w14:textId="77777777" w:rsidTr="00913A3C">
        <w:tc>
          <w:tcPr>
            <w:tcW w:w="10593" w:type="dxa"/>
            <w:gridSpan w:val="3"/>
          </w:tcPr>
          <w:p w14:paraId="2B3E6517" w14:textId="77777777" w:rsidR="008A4C4A" w:rsidRPr="00DF4BFC" w:rsidRDefault="008A4C4A" w:rsidP="008A4C4A">
            <w:pPr>
              <w:pStyle w:val="ARTBLQTNHDSub"/>
            </w:pPr>
            <w:r>
              <w:t>Glue Board Maintenance</w:t>
            </w:r>
          </w:p>
        </w:tc>
      </w:tr>
      <w:tr w:rsidR="008A4C4A" w14:paraId="08286FCB" w14:textId="77777777" w:rsidTr="00913A3C">
        <w:tc>
          <w:tcPr>
            <w:tcW w:w="1663" w:type="dxa"/>
          </w:tcPr>
          <w:p w14:paraId="3B0716A3" w14:textId="77777777" w:rsidR="008A4C4A" w:rsidRDefault="008A4C4A" w:rsidP="008A4C4A">
            <w:pPr>
              <w:pStyle w:val="ARTBLQTNCategory"/>
            </w:pPr>
            <w:r>
              <w:t>Changed</w:t>
            </w:r>
          </w:p>
        </w:tc>
        <w:tc>
          <w:tcPr>
            <w:tcW w:w="8079" w:type="dxa"/>
          </w:tcPr>
          <w:p w14:paraId="19FC4B47" w14:textId="4EFCEE74" w:rsidR="008A4C4A" w:rsidRDefault="008A4C4A" w:rsidP="008A4C4A">
            <w:pPr>
              <w:pStyle w:val="ARTBLQTNText"/>
            </w:pPr>
            <w:r>
              <w:t xml:space="preserve">All the glue boards </w:t>
            </w:r>
            <w:r w:rsidR="00572034">
              <w:t xml:space="preserve">are </w:t>
            </w:r>
            <w:r>
              <w:t>being changed as per the IPM Plan</w:t>
            </w:r>
            <w:r w:rsidR="00572034">
              <w:t>.</w:t>
            </w:r>
          </w:p>
        </w:tc>
        <w:tc>
          <w:tcPr>
            <w:tcW w:w="851" w:type="dxa"/>
          </w:tcPr>
          <w:p w14:paraId="7EE09105" w14:textId="77777777" w:rsidR="008A4C4A" w:rsidRPr="00DF4BFC" w:rsidRDefault="008A4C4A" w:rsidP="008A4C4A">
            <w:pPr>
              <w:pStyle w:val="ARTBLQTNTextYesNo"/>
            </w:pPr>
            <w:r w:rsidRPr="002774DA">
              <w:t>Yes</w:t>
            </w:r>
          </w:p>
        </w:tc>
      </w:tr>
      <w:tr w:rsidR="008A4C4A" w14:paraId="1D917383" w14:textId="77777777" w:rsidTr="00913A3C">
        <w:tc>
          <w:tcPr>
            <w:tcW w:w="1663" w:type="dxa"/>
          </w:tcPr>
          <w:p w14:paraId="125585B5" w14:textId="77777777" w:rsidR="008A4C4A" w:rsidRDefault="008A4C4A" w:rsidP="008A4C4A">
            <w:pPr>
              <w:pStyle w:val="ARTBLQTNCategory"/>
            </w:pPr>
            <w:r>
              <w:t>Type</w:t>
            </w:r>
          </w:p>
        </w:tc>
        <w:tc>
          <w:tcPr>
            <w:tcW w:w="8079" w:type="dxa"/>
          </w:tcPr>
          <w:p w14:paraId="75F724C0" w14:textId="5600B366" w:rsidR="008A4C4A" w:rsidRDefault="00572034" w:rsidP="008A4C4A">
            <w:pPr>
              <w:pStyle w:val="ARTBLQTNText"/>
            </w:pPr>
            <w:r>
              <w:t>T</w:t>
            </w:r>
            <w:r w:rsidR="008A4C4A" w:rsidRPr="00712AC3">
              <w:t xml:space="preserve">he glue boards </w:t>
            </w:r>
            <w:r>
              <w:t>are</w:t>
            </w:r>
            <w:r w:rsidR="008A4C4A" w:rsidRPr="00712AC3">
              <w:t xml:space="preserve"> the correct type for each fly killer</w:t>
            </w:r>
            <w:r>
              <w:t>.</w:t>
            </w:r>
          </w:p>
        </w:tc>
        <w:tc>
          <w:tcPr>
            <w:tcW w:w="851" w:type="dxa"/>
          </w:tcPr>
          <w:p w14:paraId="2549DC34" w14:textId="77777777" w:rsidR="008A4C4A" w:rsidRPr="00DF4BFC" w:rsidRDefault="008A4C4A" w:rsidP="008A4C4A">
            <w:pPr>
              <w:pStyle w:val="ARTBLQTNTextYesNo"/>
            </w:pPr>
            <w:r w:rsidRPr="002774DA">
              <w:t>Yes</w:t>
            </w:r>
          </w:p>
        </w:tc>
      </w:tr>
      <w:tr w:rsidR="008A4C4A" w14:paraId="39417A54" w14:textId="77777777" w:rsidTr="00913A3C">
        <w:tc>
          <w:tcPr>
            <w:tcW w:w="1663" w:type="dxa"/>
          </w:tcPr>
          <w:p w14:paraId="70091A0A" w14:textId="77777777" w:rsidR="008A4C4A" w:rsidRDefault="008A4C4A" w:rsidP="008A4C4A">
            <w:pPr>
              <w:pStyle w:val="ARTBLQTNCategory"/>
            </w:pPr>
            <w:r>
              <w:t>Expiry Date</w:t>
            </w:r>
          </w:p>
        </w:tc>
        <w:tc>
          <w:tcPr>
            <w:tcW w:w="8079" w:type="dxa"/>
          </w:tcPr>
          <w:p w14:paraId="2838ED57" w14:textId="6A086849" w:rsidR="008A4C4A" w:rsidRDefault="00572034" w:rsidP="008A4C4A">
            <w:pPr>
              <w:pStyle w:val="ARTBLQTNText"/>
            </w:pPr>
            <w:r>
              <w:t>T</w:t>
            </w:r>
            <w:r w:rsidR="008A4C4A" w:rsidRPr="00712AC3">
              <w:t xml:space="preserve">he </w:t>
            </w:r>
            <w:r w:rsidR="008A4C4A">
              <w:t xml:space="preserve">next </w:t>
            </w:r>
            <w:r w:rsidR="008A4C4A" w:rsidRPr="00712AC3">
              <w:t xml:space="preserve">expiry date </w:t>
            </w:r>
            <w:r>
              <w:t>is</w:t>
            </w:r>
            <w:r w:rsidR="008A4C4A" w:rsidRPr="00712AC3">
              <w:t xml:space="preserve"> written on the back of the glue boards</w:t>
            </w:r>
            <w:r>
              <w:t>.</w:t>
            </w:r>
          </w:p>
        </w:tc>
        <w:tc>
          <w:tcPr>
            <w:tcW w:w="851" w:type="dxa"/>
          </w:tcPr>
          <w:p w14:paraId="2AF5F840" w14:textId="77777777" w:rsidR="008A4C4A" w:rsidRPr="00DF4BFC" w:rsidRDefault="008A4C4A" w:rsidP="008A4C4A">
            <w:pPr>
              <w:pStyle w:val="ARTBLQTNTextYesNo"/>
            </w:pPr>
            <w:r w:rsidRPr="002774DA">
              <w:t>Yes</w:t>
            </w:r>
          </w:p>
        </w:tc>
      </w:tr>
      <w:tr w:rsidR="008A4C4A" w14:paraId="7997BFC8" w14:textId="77777777" w:rsidTr="00913A3C">
        <w:tc>
          <w:tcPr>
            <w:tcW w:w="1663" w:type="dxa"/>
          </w:tcPr>
          <w:p w14:paraId="1FFEC282" w14:textId="77777777" w:rsidR="008A4C4A" w:rsidRDefault="008A4C4A" w:rsidP="008A4C4A">
            <w:pPr>
              <w:pStyle w:val="ARTBLQTNCategory"/>
            </w:pPr>
            <w:r>
              <w:t>Missing</w:t>
            </w:r>
          </w:p>
        </w:tc>
        <w:tc>
          <w:tcPr>
            <w:tcW w:w="8079" w:type="dxa"/>
          </w:tcPr>
          <w:p w14:paraId="0B78AE7A" w14:textId="1C5F7E39" w:rsidR="008A4C4A" w:rsidRDefault="00572034" w:rsidP="008A4C4A">
            <w:pPr>
              <w:pStyle w:val="ARTBLQTNText"/>
            </w:pPr>
            <w:r>
              <w:t>A</w:t>
            </w:r>
            <w:r w:rsidR="008A4C4A">
              <w:t xml:space="preserve">ll fly killers </w:t>
            </w:r>
            <w:r w:rsidR="00C33B1B">
              <w:t>are equipped with glue boards</w:t>
            </w:r>
            <w:r>
              <w:t>.</w:t>
            </w:r>
          </w:p>
        </w:tc>
        <w:tc>
          <w:tcPr>
            <w:tcW w:w="851" w:type="dxa"/>
          </w:tcPr>
          <w:p w14:paraId="2FCA291B" w14:textId="77777777" w:rsidR="008A4C4A" w:rsidRPr="002774DA" w:rsidRDefault="008A4C4A" w:rsidP="008A4C4A">
            <w:pPr>
              <w:pStyle w:val="ARTBLQTNTextYesNo"/>
            </w:pPr>
            <w:r w:rsidRPr="002774DA">
              <w:t>Yes</w:t>
            </w:r>
          </w:p>
        </w:tc>
      </w:tr>
      <w:tr w:rsidR="008A4C4A" w14:paraId="58973D23" w14:textId="77777777" w:rsidTr="00913A3C">
        <w:tc>
          <w:tcPr>
            <w:tcW w:w="10593" w:type="dxa"/>
            <w:gridSpan w:val="3"/>
          </w:tcPr>
          <w:p w14:paraId="4DA546BA" w14:textId="77777777" w:rsidR="008A4C4A" w:rsidRPr="00DF4BFC" w:rsidRDefault="008A4C4A" w:rsidP="008A4C4A">
            <w:pPr>
              <w:pStyle w:val="ARTBLQTNHDSub"/>
            </w:pPr>
            <w:r>
              <w:lastRenderedPageBreak/>
              <w:t>Maintenance Labels</w:t>
            </w:r>
          </w:p>
        </w:tc>
      </w:tr>
      <w:tr w:rsidR="008A4C4A" w14:paraId="406AB36E" w14:textId="77777777" w:rsidTr="00913A3C">
        <w:tc>
          <w:tcPr>
            <w:tcW w:w="1663" w:type="dxa"/>
          </w:tcPr>
          <w:p w14:paraId="3D115350" w14:textId="77777777" w:rsidR="008A4C4A" w:rsidRDefault="008A4C4A" w:rsidP="008A4C4A">
            <w:pPr>
              <w:pStyle w:val="ARTBLQTNCategory"/>
            </w:pPr>
            <w:r>
              <w:t>Labels</w:t>
            </w:r>
          </w:p>
        </w:tc>
        <w:tc>
          <w:tcPr>
            <w:tcW w:w="8079" w:type="dxa"/>
          </w:tcPr>
          <w:p w14:paraId="5CB5F79B" w14:textId="63AE7D58" w:rsidR="008A4C4A" w:rsidRDefault="00572034" w:rsidP="008A4C4A">
            <w:pPr>
              <w:pStyle w:val="ARTBLQTNText"/>
            </w:pPr>
            <w:r>
              <w:t>T</w:t>
            </w:r>
            <w:r w:rsidR="008A4C4A">
              <w:t xml:space="preserve">he maintenance </w:t>
            </w:r>
            <w:r>
              <w:t xml:space="preserve">inspection </w:t>
            </w:r>
            <w:r w:rsidR="008A4C4A" w:rsidRPr="00896147">
              <w:t xml:space="preserve">labels </w:t>
            </w:r>
            <w:r>
              <w:t xml:space="preserve">are </w:t>
            </w:r>
            <w:r w:rsidR="00C33B1B">
              <w:t>affixed to</w:t>
            </w:r>
            <w:r w:rsidR="008A4C4A">
              <w:t xml:space="preserve"> each fly killer</w:t>
            </w:r>
            <w:r>
              <w:t>.</w:t>
            </w:r>
          </w:p>
        </w:tc>
        <w:tc>
          <w:tcPr>
            <w:tcW w:w="851" w:type="dxa"/>
          </w:tcPr>
          <w:p w14:paraId="4BE8E374" w14:textId="77777777" w:rsidR="008A4C4A" w:rsidRDefault="008A4C4A" w:rsidP="008A4C4A">
            <w:pPr>
              <w:pStyle w:val="ARTBLQTNTextYesNo"/>
            </w:pPr>
            <w:r w:rsidRPr="00DF4BFC">
              <w:t>Yes</w:t>
            </w:r>
          </w:p>
        </w:tc>
      </w:tr>
      <w:tr w:rsidR="008A4C4A" w14:paraId="321876D5" w14:textId="77777777" w:rsidTr="00913A3C">
        <w:tc>
          <w:tcPr>
            <w:tcW w:w="1663" w:type="dxa"/>
          </w:tcPr>
          <w:p w14:paraId="58725814" w14:textId="77777777" w:rsidR="008A4C4A" w:rsidRDefault="008A4C4A" w:rsidP="008A4C4A">
            <w:pPr>
              <w:pStyle w:val="ARTBLQTNCategory"/>
            </w:pPr>
            <w:r>
              <w:t>Completed</w:t>
            </w:r>
          </w:p>
        </w:tc>
        <w:tc>
          <w:tcPr>
            <w:tcW w:w="8079" w:type="dxa"/>
          </w:tcPr>
          <w:p w14:paraId="35A9DE4B" w14:textId="7E9DA4C7" w:rsidR="008A4C4A" w:rsidRDefault="00572034" w:rsidP="008A4C4A">
            <w:pPr>
              <w:pStyle w:val="ARTBLQTNText"/>
            </w:pPr>
            <w:r>
              <w:t>T</w:t>
            </w:r>
            <w:r w:rsidR="008A4C4A">
              <w:t xml:space="preserve">he labels </w:t>
            </w:r>
            <w:r>
              <w:t xml:space="preserve">are </w:t>
            </w:r>
            <w:r w:rsidR="008A4C4A">
              <w:t xml:space="preserve">being completed </w:t>
            </w:r>
            <w:r>
              <w:t>in accordance with</w:t>
            </w:r>
            <w:r w:rsidR="008A4C4A">
              <w:t xml:space="preserve"> the IPM Plan</w:t>
            </w:r>
            <w:r>
              <w:t>.</w:t>
            </w:r>
          </w:p>
        </w:tc>
        <w:tc>
          <w:tcPr>
            <w:tcW w:w="851" w:type="dxa"/>
          </w:tcPr>
          <w:p w14:paraId="50C1B3B8" w14:textId="77777777" w:rsidR="008A4C4A" w:rsidRPr="00DF4BFC" w:rsidRDefault="008A4C4A" w:rsidP="008A4C4A">
            <w:pPr>
              <w:pStyle w:val="ARTBLQTNTextYesNo"/>
            </w:pPr>
            <w:r w:rsidRPr="00DF4BFC">
              <w:t>Yes</w:t>
            </w:r>
          </w:p>
        </w:tc>
      </w:tr>
      <w:tr w:rsidR="008A4C4A" w14:paraId="289C5EF0" w14:textId="77777777" w:rsidTr="00913A3C">
        <w:tc>
          <w:tcPr>
            <w:tcW w:w="1663" w:type="dxa"/>
          </w:tcPr>
          <w:p w14:paraId="6F938CD0" w14:textId="77777777" w:rsidR="008A4C4A" w:rsidRDefault="008A4C4A" w:rsidP="008A4C4A">
            <w:pPr>
              <w:pStyle w:val="ARTBLQTNCategory"/>
            </w:pPr>
            <w:r>
              <w:t>Future Dates</w:t>
            </w:r>
          </w:p>
        </w:tc>
        <w:tc>
          <w:tcPr>
            <w:tcW w:w="8079" w:type="dxa"/>
          </w:tcPr>
          <w:p w14:paraId="0A8DF3B0" w14:textId="01361897" w:rsidR="008A4C4A" w:rsidRDefault="00572034" w:rsidP="008A4C4A">
            <w:pPr>
              <w:pStyle w:val="ARTBLQTNText"/>
            </w:pPr>
            <w:r>
              <w:t>T</w:t>
            </w:r>
            <w:r w:rsidR="008A4C4A">
              <w:t xml:space="preserve">he maintenance labels </w:t>
            </w:r>
            <w:r>
              <w:t>were completed correctly, with no future</w:t>
            </w:r>
            <w:r w:rsidR="008A4C4A">
              <w:t xml:space="preserve"> dates</w:t>
            </w:r>
            <w:r>
              <w:t>.</w:t>
            </w:r>
          </w:p>
        </w:tc>
        <w:tc>
          <w:tcPr>
            <w:tcW w:w="851" w:type="dxa"/>
          </w:tcPr>
          <w:p w14:paraId="02CA5E9D" w14:textId="77777777" w:rsidR="008A4C4A" w:rsidRPr="00DF4BFC" w:rsidRDefault="008A4C4A" w:rsidP="008A4C4A">
            <w:pPr>
              <w:pStyle w:val="ARTBLQTNTextYesNo"/>
            </w:pPr>
            <w:r w:rsidRPr="00DF4BFC">
              <w:t>Yes</w:t>
            </w:r>
          </w:p>
        </w:tc>
      </w:tr>
      <w:tr w:rsidR="00875B2C" w14:paraId="280CD314" w14:textId="77777777" w:rsidTr="00913A3C">
        <w:tc>
          <w:tcPr>
            <w:tcW w:w="1663" w:type="dxa"/>
          </w:tcPr>
          <w:p w14:paraId="66AC257F" w14:textId="10849294" w:rsidR="00875B2C" w:rsidRDefault="00BA2FBC" w:rsidP="00875B2C">
            <w:pPr>
              <w:pStyle w:val="ARTBLQTNCategory"/>
            </w:pPr>
            <w:r>
              <w:t>Board Count</w:t>
            </w:r>
          </w:p>
        </w:tc>
        <w:tc>
          <w:tcPr>
            <w:tcW w:w="8079" w:type="dxa"/>
          </w:tcPr>
          <w:p w14:paraId="7527621C" w14:textId="7F8883F9" w:rsidR="00875B2C" w:rsidRPr="00497133" w:rsidRDefault="00BA2FBC" w:rsidP="00497133">
            <w:pPr>
              <w:pStyle w:val="ARTBLQTNText"/>
            </w:pPr>
            <w:r w:rsidRPr="00497133">
              <w:t>The b</w:t>
            </w:r>
            <w:r w:rsidR="00875B2C" w:rsidRPr="00497133">
              <w:t xml:space="preserve">oard percentage </w:t>
            </w:r>
            <w:r w:rsidRPr="00497133">
              <w:t xml:space="preserve">count </w:t>
            </w:r>
            <w:r w:rsidR="00875B2C" w:rsidRPr="00497133">
              <w:t xml:space="preserve">matches up with </w:t>
            </w:r>
            <w:r w:rsidRPr="00497133">
              <w:t xml:space="preserve">the </w:t>
            </w:r>
            <w:r w:rsidR="00875B2C" w:rsidRPr="00497133">
              <w:t>record</w:t>
            </w:r>
            <w:r w:rsidRPr="00497133">
              <w:t>s</w:t>
            </w:r>
            <w:r w:rsidR="00875B2C" w:rsidRPr="00497133">
              <w:t xml:space="preserve"> in the IPM log.</w:t>
            </w:r>
          </w:p>
        </w:tc>
        <w:tc>
          <w:tcPr>
            <w:tcW w:w="851" w:type="dxa"/>
          </w:tcPr>
          <w:p w14:paraId="02EBB85F" w14:textId="74932BA5" w:rsidR="00875B2C" w:rsidRPr="00DF4BFC" w:rsidRDefault="00875B2C" w:rsidP="00875B2C">
            <w:pPr>
              <w:pStyle w:val="ARTBLQTNTextYesNo"/>
            </w:pPr>
            <w:r w:rsidRPr="00DF4BFC">
              <w:t>Yes</w:t>
            </w:r>
          </w:p>
        </w:tc>
      </w:tr>
      <w:tr w:rsidR="008A4C4A" w14:paraId="30D37208" w14:textId="77777777" w:rsidTr="00913A3C">
        <w:tc>
          <w:tcPr>
            <w:tcW w:w="10593" w:type="dxa"/>
            <w:gridSpan w:val="3"/>
          </w:tcPr>
          <w:p w14:paraId="11F2F5FC" w14:textId="77777777" w:rsidR="008A4C4A" w:rsidRPr="00DF4BFC" w:rsidRDefault="008A4C4A" w:rsidP="008A4C4A">
            <w:pPr>
              <w:pStyle w:val="ARTBLQTNHDSub"/>
            </w:pPr>
            <w:r>
              <w:t>Correct Location</w:t>
            </w:r>
          </w:p>
        </w:tc>
      </w:tr>
      <w:tr w:rsidR="008A4C4A" w14:paraId="13C06814" w14:textId="77777777" w:rsidTr="00913A3C">
        <w:tc>
          <w:tcPr>
            <w:tcW w:w="1663" w:type="dxa"/>
          </w:tcPr>
          <w:p w14:paraId="3ACA5A33" w14:textId="77777777" w:rsidR="008A4C4A" w:rsidRDefault="008A4C4A" w:rsidP="008A4C4A">
            <w:pPr>
              <w:pStyle w:val="ARTBLQTNCategory"/>
            </w:pPr>
            <w:r>
              <w:t xml:space="preserve">Food </w:t>
            </w:r>
          </w:p>
        </w:tc>
        <w:tc>
          <w:tcPr>
            <w:tcW w:w="8079" w:type="dxa"/>
          </w:tcPr>
          <w:p w14:paraId="7FF32054" w14:textId="04E2DCEB" w:rsidR="008A4C4A" w:rsidRDefault="00572034" w:rsidP="008A4C4A">
            <w:pPr>
              <w:pStyle w:val="ARTBLQTNText"/>
            </w:pPr>
            <w:r>
              <w:t>No food is being stored under a fly killer.</w:t>
            </w:r>
          </w:p>
        </w:tc>
        <w:tc>
          <w:tcPr>
            <w:tcW w:w="851" w:type="dxa"/>
          </w:tcPr>
          <w:p w14:paraId="2D2C337F" w14:textId="77777777" w:rsidR="008A4C4A" w:rsidRPr="00DF4BFC" w:rsidRDefault="008A4C4A" w:rsidP="008A4C4A">
            <w:pPr>
              <w:pStyle w:val="ARTBLQTNTextYesNo"/>
            </w:pPr>
            <w:r w:rsidRPr="00642361">
              <w:t>Yes</w:t>
            </w:r>
          </w:p>
        </w:tc>
      </w:tr>
      <w:tr w:rsidR="008A4C4A" w14:paraId="675C805F" w14:textId="77777777" w:rsidTr="00913A3C">
        <w:tc>
          <w:tcPr>
            <w:tcW w:w="1663" w:type="dxa"/>
          </w:tcPr>
          <w:p w14:paraId="5765920B" w14:textId="77777777" w:rsidR="008A4C4A" w:rsidRDefault="008A4C4A" w:rsidP="008A4C4A">
            <w:pPr>
              <w:pStyle w:val="ARTBLQTNCategory"/>
            </w:pPr>
            <w:r>
              <w:t>Equipment</w:t>
            </w:r>
          </w:p>
        </w:tc>
        <w:tc>
          <w:tcPr>
            <w:tcW w:w="8079" w:type="dxa"/>
          </w:tcPr>
          <w:p w14:paraId="6EA09479" w14:textId="00C25867" w:rsidR="008A4C4A" w:rsidRDefault="00572034" w:rsidP="008A4C4A">
            <w:pPr>
              <w:pStyle w:val="ARTBLQTNText"/>
            </w:pPr>
            <w:r>
              <w:t xml:space="preserve">No clean </w:t>
            </w:r>
            <w:r w:rsidR="008A4C4A">
              <w:t xml:space="preserve">equipment, utensils, </w:t>
            </w:r>
            <w:r w:rsidR="00625238">
              <w:t>or single-use items are</w:t>
            </w:r>
            <w:r>
              <w:t xml:space="preserve"> being stored under a fly killer.</w:t>
            </w:r>
          </w:p>
        </w:tc>
        <w:tc>
          <w:tcPr>
            <w:tcW w:w="851" w:type="dxa"/>
          </w:tcPr>
          <w:p w14:paraId="216CD60D" w14:textId="77777777" w:rsidR="008A4C4A" w:rsidRPr="00DF4BFC" w:rsidRDefault="008A4C4A" w:rsidP="008A4C4A">
            <w:pPr>
              <w:pStyle w:val="ARTBLQTNTextYesNo"/>
            </w:pPr>
            <w:r w:rsidRPr="00642361">
              <w:t>Yes</w:t>
            </w:r>
          </w:p>
        </w:tc>
      </w:tr>
      <w:tr w:rsidR="008A4C4A" w14:paraId="532EF413" w14:textId="77777777" w:rsidTr="00913A3C">
        <w:tc>
          <w:tcPr>
            <w:tcW w:w="1663" w:type="dxa"/>
          </w:tcPr>
          <w:p w14:paraId="62B59992" w14:textId="77777777" w:rsidR="008A4C4A" w:rsidRDefault="008A4C4A" w:rsidP="008A4C4A">
            <w:pPr>
              <w:pStyle w:val="ARTBLQTNCategory"/>
            </w:pPr>
            <w:r>
              <w:t>Clean Surface</w:t>
            </w:r>
          </w:p>
        </w:tc>
        <w:tc>
          <w:tcPr>
            <w:tcW w:w="8079" w:type="dxa"/>
          </w:tcPr>
          <w:p w14:paraId="6BD166CE" w14:textId="1FF23595" w:rsidR="008A4C4A" w:rsidRDefault="008A4C4A" w:rsidP="008A4C4A">
            <w:pPr>
              <w:pStyle w:val="ARTBLQTNText"/>
            </w:pPr>
            <w:r>
              <w:t>No</w:t>
            </w:r>
            <w:r w:rsidR="00625238">
              <w:t xml:space="preserve"> </w:t>
            </w:r>
            <w:r>
              <w:t>clean surfaces within 150mm of either side of the fly killers</w:t>
            </w:r>
            <w:r w:rsidR="00625238">
              <w:t>.</w:t>
            </w:r>
          </w:p>
        </w:tc>
        <w:tc>
          <w:tcPr>
            <w:tcW w:w="851" w:type="dxa"/>
          </w:tcPr>
          <w:p w14:paraId="5B61D4D6" w14:textId="77777777" w:rsidR="008A4C4A" w:rsidRPr="00DF4BFC" w:rsidRDefault="008A4C4A" w:rsidP="008A4C4A">
            <w:pPr>
              <w:pStyle w:val="ARTBLQTNTextYesNo"/>
            </w:pPr>
            <w:r w:rsidRPr="00642361">
              <w:t>Yes</w:t>
            </w:r>
          </w:p>
        </w:tc>
      </w:tr>
      <w:tr w:rsidR="008A4C4A" w14:paraId="2EDD547C" w14:textId="77777777" w:rsidTr="00913A3C">
        <w:tc>
          <w:tcPr>
            <w:tcW w:w="1663" w:type="dxa"/>
          </w:tcPr>
          <w:p w14:paraId="4B56710A" w14:textId="77777777" w:rsidR="008A4C4A" w:rsidRDefault="008A4C4A" w:rsidP="008A4C4A">
            <w:pPr>
              <w:pStyle w:val="ARTBLQTNCategory"/>
            </w:pPr>
            <w:r>
              <w:t>Siting</w:t>
            </w:r>
          </w:p>
        </w:tc>
        <w:tc>
          <w:tcPr>
            <w:tcW w:w="8079" w:type="dxa"/>
          </w:tcPr>
          <w:p w14:paraId="4E3B7B4D" w14:textId="54CA05E8" w:rsidR="008A4C4A" w:rsidRDefault="008A4C4A" w:rsidP="008A4C4A">
            <w:pPr>
              <w:pStyle w:val="ARTBLQTNText"/>
            </w:pPr>
            <w:r>
              <w:t xml:space="preserve">All fly killers </w:t>
            </w:r>
            <w:r w:rsidR="00625238">
              <w:t xml:space="preserve">are </w:t>
            </w:r>
            <w:r>
              <w:t>in the correct siting location as required by Public Health</w:t>
            </w:r>
            <w:r w:rsidR="00625238">
              <w:t>.</w:t>
            </w:r>
          </w:p>
        </w:tc>
        <w:tc>
          <w:tcPr>
            <w:tcW w:w="851" w:type="dxa"/>
          </w:tcPr>
          <w:p w14:paraId="5AF61DAD" w14:textId="77777777" w:rsidR="008A4C4A" w:rsidRPr="00642361" w:rsidRDefault="008A4C4A" w:rsidP="008A4C4A">
            <w:pPr>
              <w:pStyle w:val="ARTBLQTNTextYesNo"/>
            </w:pPr>
            <w:r w:rsidRPr="00642361">
              <w:t>Yes</w:t>
            </w:r>
          </w:p>
        </w:tc>
      </w:tr>
    </w:tbl>
    <w:p w14:paraId="7BFEDC54" w14:textId="77777777" w:rsidR="008F1100" w:rsidRDefault="008F1100" w:rsidP="008F1100"/>
    <w:tbl>
      <w:tblPr>
        <w:tblStyle w:val="TableGrid"/>
        <w:tblW w:w="10593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ook w:val="04A0" w:firstRow="1" w:lastRow="0" w:firstColumn="1" w:lastColumn="0" w:noHBand="0" w:noVBand="1"/>
      </w:tblPr>
      <w:tblGrid>
        <w:gridCol w:w="1663"/>
        <w:gridCol w:w="8079"/>
        <w:gridCol w:w="851"/>
      </w:tblGrid>
      <w:tr w:rsidR="005158AB" w14:paraId="5FF096BF" w14:textId="77777777" w:rsidTr="00913A3C">
        <w:tc>
          <w:tcPr>
            <w:tcW w:w="9742" w:type="dxa"/>
            <w:gridSpan w:val="2"/>
            <w:shd w:val="clear" w:color="auto" w:fill="5D9BB2" w:themeFill="accent2"/>
          </w:tcPr>
          <w:p w14:paraId="1FD51AD7" w14:textId="3FA8C9BE" w:rsidR="005158AB" w:rsidRDefault="005158AB" w:rsidP="00B17B6D">
            <w:pPr>
              <w:pStyle w:val="ARTBLQTNHDMain"/>
            </w:pPr>
            <w:bookmarkStart w:id="39" w:name="_Toc233173065"/>
            <w:r>
              <w:t>Galley Standards</w:t>
            </w:r>
            <w:bookmarkEnd w:id="39"/>
          </w:p>
        </w:tc>
        <w:tc>
          <w:tcPr>
            <w:tcW w:w="851" w:type="dxa"/>
            <w:shd w:val="clear" w:color="auto" w:fill="5D9BB2" w:themeFill="accent2"/>
            <w:vAlign w:val="center"/>
          </w:tcPr>
          <w:p w14:paraId="4D736B84" w14:textId="77777777" w:rsidR="005158AB" w:rsidRDefault="005158AB" w:rsidP="00B17B6D">
            <w:pPr>
              <w:pStyle w:val="ARTBLQTNHDYesNoWT"/>
            </w:pPr>
          </w:p>
        </w:tc>
      </w:tr>
      <w:tr w:rsidR="005158AB" w:rsidRPr="00DF4BFC" w14:paraId="7DCBBD39" w14:textId="77777777" w:rsidTr="00913A3C">
        <w:tc>
          <w:tcPr>
            <w:tcW w:w="10593" w:type="dxa"/>
            <w:gridSpan w:val="3"/>
          </w:tcPr>
          <w:p w14:paraId="2BD3F787" w14:textId="7D9787B5" w:rsidR="005158AB" w:rsidRPr="00497133" w:rsidRDefault="005158AB" w:rsidP="00497133">
            <w:pPr>
              <w:pStyle w:val="ARTBLQTNHDSub"/>
            </w:pPr>
            <w:r w:rsidRPr="00497133">
              <w:t>Food</w:t>
            </w:r>
            <w:r w:rsidR="0099266A" w:rsidRPr="00497133">
              <w:t xml:space="preserve"> </w:t>
            </w:r>
          </w:p>
        </w:tc>
      </w:tr>
      <w:tr w:rsidR="005158AB" w:rsidRPr="00DF4BFC" w14:paraId="6D71E337" w14:textId="77777777" w:rsidTr="00913A3C">
        <w:tc>
          <w:tcPr>
            <w:tcW w:w="1663" w:type="dxa"/>
          </w:tcPr>
          <w:p w14:paraId="0C2722FB" w14:textId="5C06667A" w:rsidR="005158AB" w:rsidRPr="00EE3E16" w:rsidRDefault="005158AB" w:rsidP="00497133">
            <w:pPr>
              <w:pStyle w:val="ARTBLQTNText"/>
            </w:pPr>
            <w:r w:rsidRPr="00EE3E16">
              <w:t>Storage</w:t>
            </w:r>
          </w:p>
        </w:tc>
        <w:tc>
          <w:tcPr>
            <w:tcW w:w="8079" w:type="dxa"/>
          </w:tcPr>
          <w:p w14:paraId="5475A09E" w14:textId="4559B28C" w:rsidR="005158AB" w:rsidRPr="00EE3E16" w:rsidRDefault="005158AB" w:rsidP="00497133">
            <w:pPr>
              <w:pStyle w:val="ARTBLQTNText"/>
            </w:pPr>
            <w:r w:rsidRPr="00EE3E16">
              <w:t>No food stored on the deck or in prohibited areas.</w:t>
            </w:r>
          </w:p>
        </w:tc>
        <w:tc>
          <w:tcPr>
            <w:tcW w:w="851" w:type="dxa"/>
          </w:tcPr>
          <w:p w14:paraId="3F9FB865" w14:textId="77777777" w:rsidR="005158AB" w:rsidRPr="00DF4BFC" w:rsidRDefault="005158AB" w:rsidP="00B17B6D">
            <w:pPr>
              <w:pStyle w:val="ARTBLQTNTextYesNo"/>
            </w:pPr>
            <w:r w:rsidRPr="00DF4BFC">
              <w:t>Yes</w:t>
            </w:r>
          </w:p>
        </w:tc>
      </w:tr>
      <w:tr w:rsidR="005158AB" w:rsidRPr="00DF4BFC" w14:paraId="4B7741FC" w14:textId="77777777" w:rsidTr="00913A3C">
        <w:tc>
          <w:tcPr>
            <w:tcW w:w="1663" w:type="dxa"/>
          </w:tcPr>
          <w:p w14:paraId="45269DBB" w14:textId="345C30DA" w:rsidR="005158AB" w:rsidRPr="00EE3E16" w:rsidRDefault="005158AB" w:rsidP="00497133">
            <w:pPr>
              <w:pStyle w:val="ARTBLQTNText"/>
            </w:pPr>
            <w:r w:rsidRPr="00EE3E16">
              <w:t>Covering</w:t>
            </w:r>
          </w:p>
        </w:tc>
        <w:tc>
          <w:tcPr>
            <w:tcW w:w="8079" w:type="dxa"/>
          </w:tcPr>
          <w:p w14:paraId="757DE65F" w14:textId="7A448548" w:rsidR="005158AB" w:rsidRPr="00EE3E16" w:rsidRDefault="005158AB" w:rsidP="00497133">
            <w:pPr>
              <w:pStyle w:val="ARTBLQTNText"/>
            </w:pPr>
            <w:r w:rsidRPr="00EE3E16">
              <w:t>No food left uncovered.</w:t>
            </w:r>
          </w:p>
        </w:tc>
        <w:tc>
          <w:tcPr>
            <w:tcW w:w="851" w:type="dxa"/>
          </w:tcPr>
          <w:p w14:paraId="79FBC9BD" w14:textId="77777777" w:rsidR="005158AB" w:rsidRPr="00DF4BFC" w:rsidRDefault="005158AB" w:rsidP="00B17B6D">
            <w:pPr>
              <w:pStyle w:val="ARTBLQTNTextYesNo"/>
            </w:pPr>
            <w:r w:rsidRPr="00DF4BFC">
              <w:t>Yes</w:t>
            </w:r>
          </w:p>
        </w:tc>
      </w:tr>
      <w:tr w:rsidR="005158AB" w:rsidRPr="00DF4BFC" w14:paraId="57139D94" w14:textId="77777777" w:rsidTr="00913A3C">
        <w:tc>
          <w:tcPr>
            <w:tcW w:w="1663" w:type="dxa"/>
          </w:tcPr>
          <w:p w14:paraId="392B30CC" w14:textId="18D42626" w:rsidR="005158AB" w:rsidRPr="00EE3E16" w:rsidRDefault="005158AB" w:rsidP="00497133">
            <w:pPr>
              <w:pStyle w:val="ARTBLQTNText"/>
            </w:pPr>
            <w:r w:rsidRPr="00EE3E16">
              <w:t>Display</w:t>
            </w:r>
          </w:p>
        </w:tc>
        <w:tc>
          <w:tcPr>
            <w:tcW w:w="8079" w:type="dxa"/>
          </w:tcPr>
          <w:p w14:paraId="48FBCA31" w14:textId="718540E6" w:rsidR="005158AB" w:rsidRPr="00EE3E16" w:rsidRDefault="005158AB" w:rsidP="00497133">
            <w:pPr>
              <w:pStyle w:val="ARTBLQTNText"/>
            </w:pPr>
            <w:r w:rsidRPr="00EE3E16">
              <w:t xml:space="preserve">No </w:t>
            </w:r>
            <w:r w:rsidR="002F5FDD">
              <w:t>food displayed</w:t>
            </w:r>
            <w:r w:rsidRPr="00EE3E16">
              <w:t xml:space="preserve"> uncovered out of service times</w:t>
            </w:r>
            <w:r w:rsidR="00EE3E16" w:rsidRPr="00EE3E16">
              <w:t>.</w:t>
            </w:r>
          </w:p>
        </w:tc>
        <w:tc>
          <w:tcPr>
            <w:tcW w:w="851" w:type="dxa"/>
          </w:tcPr>
          <w:p w14:paraId="7E888999" w14:textId="77777777" w:rsidR="005158AB" w:rsidRPr="00DF4BFC" w:rsidRDefault="005158AB" w:rsidP="00B17B6D">
            <w:pPr>
              <w:pStyle w:val="ARTBLQTNTextYesNo"/>
            </w:pPr>
            <w:r>
              <w:t>Yes</w:t>
            </w:r>
          </w:p>
        </w:tc>
      </w:tr>
      <w:tr w:rsidR="00EE3E16" w14:paraId="3DD9D2C0" w14:textId="77777777" w:rsidTr="00913A3C">
        <w:tc>
          <w:tcPr>
            <w:tcW w:w="10593" w:type="dxa"/>
            <w:gridSpan w:val="3"/>
          </w:tcPr>
          <w:p w14:paraId="1A800F5B" w14:textId="23096470" w:rsidR="00EE3E16" w:rsidRPr="00EE3E16" w:rsidRDefault="00EE3E16" w:rsidP="00497133">
            <w:pPr>
              <w:pStyle w:val="ARTBLQTNHDSub"/>
            </w:pPr>
            <w:r w:rsidRPr="00EE3E16">
              <w:t>Waste Containers</w:t>
            </w:r>
            <w:r w:rsidR="0099266A">
              <w:t xml:space="preserve"> </w:t>
            </w:r>
          </w:p>
        </w:tc>
      </w:tr>
      <w:tr w:rsidR="00EE3E16" w:rsidRPr="00DF4BFC" w14:paraId="2CFC59A0" w14:textId="77777777" w:rsidTr="00913A3C">
        <w:tc>
          <w:tcPr>
            <w:tcW w:w="1663" w:type="dxa"/>
          </w:tcPr>
          <w:p w14:paraId="4E76BC37" w14:textId="35291743" w:rsidR="00EE3E16" w:rsidRDefault="00EE3E16" w:rsidP="00497133">
            <w:pPr>
              <w:pStyle w:val="ARTBLQTNText"/>
            </w:pPr>
            <w:r w:rsidRPr="00C370AB">
              <w:t>Clean</w:t>
            </w:r>
          </w:p>
        </w:tc>
        <w:tc>
          <w:tcPr>
            <w:tcW w:w="8079" w:type="dxa"/>
          </w:tcPr>
          <w:p w14:paraId="3C1F70EF" w14:textId="046E2316" w:rsidR="00EE3E16" w:rsidRDefault="00EE3E16" w:rsidP="00497133">
            <w:pPr>
              <w:pStyle w:val="ARTBLQTNText"/>
            </w:pPr>
            <w:r>
              <w:t>W</w:t>
            </w:r>
            <w:r w:rsidRPr="00C370AB">
              <w:t>aste containers were clean both inside and out</w:t>
            </w:r>
            <w:r>
              <w:t xml:space="preserve"> to an acceptable standard.</w:t>
            </w:r>
          </w:p>
        </w:tc>
        <w:tc>
          <w:tcPr>
            <w:tcW w:w="851" w:type="dxa"/>
          </w:tcPr>
          <w:p w14:paraId="1D3C4A55" w14:textId="77777777" w:rsidR="00EE3E16" w:rsidRPr="00DF4BFC" w:rsidRDefault="00EE3E16" w:rsidP="00EE3E16">
            <w:pPr>
              <w:pStyle w:val="ARTBLQTNTextYesNo"/>
            </w:pPr>
            <w:r w:rsidRPr="003B16BE">
              <w:t>Yes</w:t>
            </w:r>
          </w:p>
        </w:tc>
      </w:tr>
      <w:tr w:rsidR="00EE3E16" w:rsidRPr="00DF4BFC" w14:paraId="6347C2DB" w14:textId="77777777" w:rsidTr="00913A3C">
        <w:tc>
          <w:tcPr>
            <w:tcW w:w="1663" w:type="dxa"/>
          </w:tcPr>
          <w:p w14:paraId="6807122F" w14:textId="1044A9E2" w:rsidR="00EE3E16" w:rsidRDefault="00EE3E16" w:rsidP="00497133">
            <w:pPr>
              <w:pStyle w:val="ARTBLQTNText"/>
            </w:pPr>
            <w:r w:rsidRPr="00C370AB">
              <w:t>Lidded</w:t>
            </w:r>
          </w:p>
        </w:tc>
        <w:tc>
          <w:tcPr>
            <w:tcW w:w="8079" w:type="dxa"/>
          </w:tcPr>
          <w:p w14:paraId="725184B7" w14:textId="7ECEF868" w:rsidR="00EE3E16" w:rsidRDefault="00EE3E16" w:rsidP="00497133">
            <w:pPr>
              <w:pStyle w:val="ARTBLQTNText"/>
            </w:pPr>
            <w:r>
              <w:t>W</w:t>
            </w:r>
            <w:r w:rsidRPr="00C370AB">
              <w:t xml:space="preserve">aste containers had </w:t>
            </w:r>
            <w:r>
              <w:t>well-fitting</w:t>
            </w:r>
            <w:r w:rsidRPr="00C370AB">
              <w:t xml:space="preserve"> lids available</w:t>
            </w:r>
            <w:r w:rsidR="00497133">
              <w:t>,</w:t>
            </w:r>
            <w:r>
              <w:t xml:space="preserve"> attached</w:t>
            </w:r>
            <w:r w:rsidR="00636538">
              <w:t xml:space="preserve"> </w:t>
            </w:r>
            <w:r w:rsidR="00497133" w:rsidRPr="00497133">
              <w:t>a</w:t>
            </w:r>
            <w:r w:rsidR="00636538" w:rsidRPr="00497133">
              <w:t>nd closed</w:t>
            </w:r>
            <w:r w:rsidR="00491C85">
              <w:t>.</w:t>
            </w:r>
          </w:p>
        </w:tc>
        <w:tc>
          <w:tcPr>
            <w:tcW w:w="851" w:type="dxa"/>
          </w:tcPr>
          <w:p w14:paraId="3C5D530C" w14:textId="77777777" w:rsidR="00EE3E16" w:rsidRPr="00DF4BFC" w:rsidRDefault="00EE3E16" w:rsidP="00EE3E16">
            <w:pPr>
              <w:pStyle w:val="ARTBLQTNTextYesNo"/>
            </w:pPr>
            <w:r w:rsidRPr="003B16BE">
              <w:t>Yes</w:t>
            </w:r>
          </w:p>
        </w:tc>
      </w:tr>
      <w:tr w:rsidR="00EE3E16" w:rsidRPr="003B16BE" w14:paraId="06AE4191" w14:textId="77777777" w:rsidTr="00913A3C">
        <w:tc>
          <w:tcPr>
            <w:tcW w:w="1663" w:type="dxa"/>
          </w:tcPr>
          <w:p w14:paraId="530B410C" w14:textId="73D0EB75" w:rsidR="00EE3E16" w:rsidRDefault="00EE3E16" w:rsidP="00497133">
            <w:pPr>
              <w:pStyle w:val="ARTBLQTNText"/>
            </w:pPr>
            <w:r w:rsidRPr="00C370AB">
              <w:t>Emptied</w:t>
            </w:r>
          </w:p>
        </w:tc>
        <w:tc>
          <w:tcPr>
            <w:tcW w:w="8079" w:type="dxa"/>
          </w:tcPr>
          <w:p w14:paraId="71CB3C01" w14:textId="30E5E9E1" w:rsidR="00EE3E16" w:rsidRDefault="00EE3E16" w:rsidP="00497133">
            <w:pPr>
              <w:pStyle w:val="ARTBLQTNText"/>
            </w:pPr>
            <w:r>
              <w:t>W</w:t>
            </w:r>
            <w:r w:rsidRPr="00C370AB">
              <w:t xml:space="preserve">aste containers </w:t>
            </w:r>
            <w:r>
              <w:t>are emptied to prevent overflow and to ensure the bin lid fits</w:t>
            </w:r>
            <w:r w:rsidRPr="00C370AB">
              <w:t>.</w:t>
            </w:r>
          </w:p>
        </w:tc>
        <w:tc>
          <w:tcPr>
            <w:tcW w:w="851" w:type="dxa"/>
          </w:tcPr>
          <w:p w14:paraId="1CC9D99E" w14:textId="77777777" w:rsidR="00EE3E16" w:rsidRPr="003B16BE" w:rsidRDefault="00EE3E16" w:rsidP="00EE3E16">
            <w:pPr>
              <w:pStyle w:val="ARTBLQTNTextYesNo"/>
            </w:pPr>
            <w:r w:rsidRPr="003B16BE">
              <w:t>Yes</w:t>
            </w:r>
          </w:p>
        </w:tc>
      </w:tr>
      <w:tr w:rsidR="00497133" w:rsidRPr="003B16BE" w14:paraId="5580B3EA" w14:textId="77777777" w:rsidTr="00913A3C">
        <w:tc>
          <w:tcPr>
            <w:tcW w:w="1663" w:type="dxa"/>
          </w:tcPr>
          <w:p w14:paraId="612B04AD" w14:textId="7A8031F4" w:rsidR="00497133" w:rsidRPr="00C370AB" w:rsidRDefault="00497133" w:rsidP="00497133">
            <w:pPr>
              <w:pStyle w:val="ARTBLQTNText"/>
            </w:pPr>
            <w:r>
              <w:t>Pulpers</w:t>
            </w:r>
          </w:p>
        </w:tc>
        <w:tc>
          <w:tcPr>
            <w:tcW w:w="8079" w:type="dxa"/>
          </w:tcPr>
          <w:p w14:paraId="4A5F4BEB" w14:textId="2C0CAEB8" w:rsidR="00497133" w:rsidRDefault="00497133" w:rsidP="00497133">
            <w:pPr>
              <w:pStyle w:val="ARTBLQTNText"/>
            </w:pPr>
            <w:r>
              <w:t>No food waste left unprocessed in food pulper overnight.</w:t>
            </w:r>
          </w:p>
        </w:tc>
        <w:tc>
          <w:tcPr>
            <w:tcW w:w="851" w:type="dxa"/>
          </w:tcPr>
          <w:p w14:paraId="44F065DD" w14:textId="6036CC8D" w:rsidR="00497133" w:rsidRPr="003B16BE" w:rsidRDefault="00497133" w:rsidP="00EE3E16">
            <w:pPr>
              <w:pStyle w:val="ARTBLQTNTextYesNo"/>
            </w:pPr>
            <w:r>
              <w:t>Yes</w:t>
            </w:r>
          </w:p>
        </w:tc>
      </w:tr>
      <w:tr w:rsidR="005158AB" w:rsidRPr="00BB584A" w14:paraId="5CA44316" w14:textId="77777777" w:rsidTr="00913A3C">
        <w:tc>
          <w:tcPr>
            <w:tcW w:w="10593" w:type="dxa"/>
            <w:gridSpan w:val="3"/>
          </w:tcPr>
          <w:p w14:paraId="18C51ADD" w14:textId="6BE52946" w:rsidR="005158AB" w:rsidRPr="00BB584A" w:rsidRDefault="00EE3E16" w:rsidP="00497133">
            <w:pPr>
              <w:pStyle w:val="ARTBLQTNHDSub"/>
            </w:pPr>
            <w:r w:rsidRPr="00EE3E16">
              <w:t>Exclusion</w:t>
            </w:r>
          </w:p>
        </w:tc>
      </w:tr>
      <w:tr w:rsidR="007502D2" w:rsidRPr="00DF4BFC" w14:paraId="3FEB8394" w14:textId="77777777" w:rsidTr="00913A3C">
        <w:tc>
          <w:tcPr>
            <w:tcW w:w="1663" w:type="dxa"/>
          </w:tcPr>
          <w:p w14:paraId="24AE82AD" w14:textId="4FAE5006" w:rsidR="007502D2" w:rsidRPr="00BB584A" w:rsidRDefault="007502D2" w:rsidP="00497133">
            <w:pPr>
              <w:pStyle w:val="ARTBLQTNText"/>
            </w:pPr>
            <w:r w:rsidRPr="00BB584A">
              <w:t>Exclusion</w:t>
            </w:r>
          </w:p>
        </w:tc>
        <w:tc>
          <w:tcPr>
            <w:tcW w:w="8079" w:type="dxa"/>
          </w:tcPr>
          <w:p w14:paraId="55D7FEF6" w14:textId="2A8936A5" w:rsidR="007502D2" w:rsidRPr="00BB584A" w:rsidRDefault="007502D2" w:rsidP="00497133">
            <w:pPr>
              <w:pStyle w:val="ARTBLQTNText"/>
            </w:pPr>
            <w:r>
              <w:t>D</w:t>
            </w:r>
            <w:r w:rsidRPr="00BB584A">
              <w:t xml:space="preserve">oors to </w:t>
            </w:r>
            <w:r w:rsidRPr="00497133">
              <w:t xml:space="preserve">the </w:t>
            </w:r>
            <w:r w:rsidR="0099266A" w:rsidRPr="00497133">
              <w:t>galley</w:t>
            </w:r>
            <w:r w:rsidRPr="00497133">
              <w:t xml:space="preserve"> area</w:t>
            </w:r>
            <w:r w:rsidR="0099266A" w:rsidRPr="00497133">
              <w:t>s</w:t>
            </w:r>
            <w:r w:rsidRPr="00BB584A">
              <w:t xml:space="preserve"> were closed</w:t>
            </w:r>
            <w:r>
              <w:t>, preventing fly insect ingress.</w:t>
            </w:r>
          </w:p>
        </w:tc>
        <w:tc>
          <w:tcPr>
            <w:tcW w:w="851" w:type="dxa"/>
          </w:tcPr>
          <w:p w14:paraId="5A5D1495" w14:textId="77777777" w:rsidR="007502D2" w:rsidRPr="00DF4BFC" w:rsidRDefault="007502D2" w:rsidP="007502D2">
            <w:pPr>
              <w:pStyle w:val="ARTBLQTNTextYesNo"/>
            </w:pPr>
            <w:r w:rsidRPr="003B16BE">
              <w:t>Yes</w:t>
            </w:r>
          </w:p>
        </w:tc>
      </w:tr>
      <w:tr w:rsidR="007502D2" w:rsidRPr="00241AA2" w14:paraId="1B0CD5F5" w14:textId="77777777" w:rsidTr="00913A3C">
        <w:tc>
          <w:tcPr>
            <w:tcW w:w="1663" w:type="dxa"/>
          </w:tcPr>
          <w:p w14:paraId="49238A60" w14:textId="6D40E24C" w:rsidR="007502D2" w:rsidRPr="00BB584A" w:rsidRDefault="007502D2" w:rsidP="00497133">
            <w:pPr>
              <w:pStyle w:val="ARTBLQTNText"/>
            </w:pPr>
            <w:r w:rsidRPr="00BB584A">
              <w:t>Closed Doors</w:t>
            </w:r>
          </w:p>
        </w:tc>
        <w:tc>
          <w:tcPr>
            <w:tcW w:w="8079" w:type="dxa"/>
          </w:tcPr>
          <w:p w14:paraId="738054E5" w14:textId="65AB4DCE" w:rsidR="007502D2" w:rsidRPr="00BB584A" w:rsidRDefault="007502D2" w:rsidP="00497133">
            <w:pPr>
              <w:pStyle w:val="ARTBLQTNText"/>
            </w:pPr>
            <w:r>
              <w:t>P</w:t>
            </w:r>
            <w:r w:rsidRPr="00BB584A">
              <w:t>lastic strip curtains were situated correctly and not dragging along the deck.</w:t>
            </w:r>
          </w:p>
        </w:tc>
        <w:tc>
          <w:tcPr>
            <w:tcW w:w="851" w:type="dxa"/>
          </w:tcPr>
          <w:p w14:paraId="1D45D519" w14:textId="77777777" w:rsidR="007502D2" w:rsidRPr="00241AA2" w:rsidRDefault="007502D2" w:rsidP="007502D2">
            <w:pPr>
              <w:pStyle w:val="ARTBLQTNTextYesNo"/>
            </w:pPr>
            <w:r w:rsidRPr="00241AA2">
              <w:t>Yes</w:t>
            </w:r>
          </w:p>
        </w:tc>
      </w:tr>
      <w:tr w:rsidR="007502D2" w:rsidRPr="00DF4BFC" w14:paraId="54667B40" w14:textId="77777777" w:rsidTr="00913A3C">
        <w:tc>
          <w:tcPr>
            <w:tcW w:w="1663" w:type="dxa"/>
          </w:tcPr>
          <w:p w14:paraId="5678E27B" w14:textId="6D3681EE" w:rsidR="007502D2" w:rsidRPr="00BB584A" w:rsidRDefault="007502D2" w:rsidP="00497133">
            <w:pPr>
              <w:pStyle w:val="ARTBLQTNText"/>
            </w:pPr>
            <w:r w:rsidRPr="00BB584A">
              <w:t>Strip Curtains</w:t>
            </w:r>
          </w:p>
        </w:tc>
        <w:tc>
          <w:tcPr>
            <w:tcW w:w="8079" w:type="dxa"/>
          </w:tcPr>
          <w:p w14:paraId="769577A6" w14:textId="387FAB30" w:rsidR="007502D2" w:rsidRPr="00BB584A" w:rsidRDefault="007502D2" w:rsidP="00497133">
            <w:pPr>
              <w:pStyle w:val="ARTBLQTNText"/>
            </w:pPr>
            <w:r w:rsidRPr="00BB584A">
              <w:t xml:space="preserve">Air curtains were functional and strong enough air current to prevent </w:t>
            </w:r>
            <w:r>
              <w:t xml:space="preserve">fly </w:t>
            </w:r>
            <w:r w:rsidRPr="00BB584A">
              <w:t>ingress</w:t>
            </w:r>
            <w:r>
              <w:t>.</w:t>
            </w:r>
          </w:p>
        </w:tc>
        <w:tc>
          <w:tcPr>
            <w:tcW w:w="851" w:type="dxa"/>
          </w:tcPr>
          <w:p w14:paraId="5F1C1BE1" w14:textId="77777777" w:rsidR="007502D2" w:rsidRPr="00DF4BFC" w:rsidRDefault="007502D2" w:rsidP="007502D2">
            <w:pPr>
              <w:pStyle w:val="ARTBLQTNTextYesNo"/>
            </w:pPr>
            <w:r w:rsidRPr="00C31E78">
              <w:t>Yes</w:t>
            </w:r>
          </w:p>
        </w:tc>
      </w:tr>
      <w:tr w:rsidR="00EE3E16" w:rsidRPr="00DF4BFC" w14:paraId="2CF312D6" w14:textId="77777777" w:rsidTr="00913A3C">
        <w:tc>
          <w:tcPr>
            <w:tcW w:w="10593" w:type="dxa"/>
            <w:gridSpan w:val="3"/>
          </w:tcPr>
          <w:p w14:paraId="17BC46C1" w14:textId="08C3D614" w:rsidR="00EE3E16" w:rsidRPr="00EE3E16" w:rsidRDefault="00EE3E16" w:rsidP="00497133">
            <w:pPr>
              <w:pStyle w:val="ARTBLQTNHDSub"/>
            </w:pPr>
            <w:r w:rsidRPr="00EE3E16">
              <w:t>Plumbing</w:t>
            </w:r>
          </w:p>
        </w:tc>
      </w:tr>
      <w:tr w:rsidR="00EE3E16" w:rsidRPr="00C31E78" w14:paraId="13950BCF" w14:textId="77777777" w:rsidTr="00913A3C">
        <w:tc>
          <w:tcPr>
            <w:tcW w:w="1663" w:type="dxa"/>
          </w:tcPr>
          <w:p w14:paraId="0426627A" w14:textId="19E5EFFA" w:rsidR="00EE3E16" w:rsidRDefault="00EE3E16" w:rsidP="00497133">
            <w:pPr>
              <w:pStyle w:val="ARTBLQTNText"/>
            </w:pPr>
            <w:r w:rsidRPr="00C370AB">
              <w:t>Drains</w:t>
            </w:r>
          </w:p>
        </w:tc>
        <w:tc>
          <w:tcPr>
            <w:tcW w:w="8079" w:type="dxa"/>
          </w:tcPr>
          <w:p w14:paraId="4F9CA7C7" w14:textId="25340ADC" w:rsidR="00EE3E16" w:rsidRDefault="00EE3E16" w:rsidP="00497133">
            <w:pPr>
              <w:pStyle w:val="ARTBLQTNText"/>
            </w:pPr>
            <w:r w:rsidRPr="00C370AB">
              <w:t>All drains and scuppers are clean.</w:t>
            </w:r>
          </w:p>
        </w:tc>
        <w:tc>
          <w:tcPr>
            <w:tcW w:w="851" w:type="dxa"/>
          </w:tcPr>
          <w:p w14:paraId="47DD65BE" w14:textId="77777777" w:rsidR="00EE3E16" w:rsidRPr="00C31E78" w:rsidRDefault="00EE3E16" w:rsidP="00EE3E16">
            <w:pPr>
              <w:pStyle w:val="ARTBLQTNTextYesNo"/>
            </w:pPr>
            <w:r w:rsidRPr="00C31E78">
              <w:t>Yes</w:t>
            </w:r>
          </w:p>
        </w:tc>
      </w:tr>
      <w:tr w:rsidR="00EE3E16" w:rsidRPr="00C31E78" w14:paraId="72438E3C" w14:textId="77777777" w:rsidTr="00913A3C">
        <w:tc>
          <w:tcPr>
            <w:tcW w:w="1663" w:type="dxa"/>
          </w:tcPr>
          <w:p w14:paraId="57F2B93F" w14:textId="589166DF" w:rsidR="00EE3E16" w:rsidRDefault="00EE3E16" w:rsidP="00497133">
            <w:pPr>
              <w:pStyle w:val="ARTBLQTNText"/>
            </w:pPr>
            <w:r w:rsidRPr="00C370AB">
              <w:t>Standing Water</w:t>
            </w:r>
          </w:p>
        </w:tc>
        <w:tc>
          <w:tcPr>
            <w:tcW w:w="8079" w:type="dxa"/>
          </w:tcPr>
          <w:p w14:paraId="15B996CE" w14:textId="5D2467C1" w:rsidR="00EE3E16" w:rsidRDefault="00EE3E16" w:rsidP="00497133">
            <w:pPr>
              <w:pStyle w:val="ARTBLQTNText"/>
            </w:pPr>
            <w:r w:rsidRPr="00C370AB">
              <w:t>No standing or pooled water</w:t>
            </w:r>
            <w:r>
              <w:t xml:space="preserve"> was seen.</w:t>
            </w:r>
          </w:p>
        </w:tc>
        <w:tc>
          <w:tcPr>
            <w:tcW w:w="851" w:type="dxa"/>
          </w:tcPr>
          <w:p w14:paraId="0BDB2C6A" w14:textId="77777777" w:rsidR="00EE3E16" w:rsidRPr="00C31E78" w:rsidRDefault="00EE3E16" w:rsidP="00EE3E16">
            <w:pPr>
              <w:pStyle w:val="ARTBLQTNTextYesNo"/>
            </w:pPr>
            <w:r w:rsidRPr="00C31E78">
              <w:t>Yes</w:t>
            </w:r>
          </w:p>
        </w:tc>
      </w:tr>
      <w:tr w:rsidR="00EE3E16" w:rsidRPr="00C31E78" w14:paraId="7507C9EF" w14:textId="77777777" w:rsidTr="00913A3C">
        <w:tc>
          <w:tcPr>
            <w:tcW w:w="1663" w:type="dxa"/>
          </w:tcPr>
          <w:p w14:paraId="1CCB2AA8" w14:textId="58AD42C9" w:rsidR="00EE3E16" w:rsidRDefault="00EE3E16" w:rsidP="00497133">
            <w:pPr>
              <w:pStyle w:val="ARTBLQTNText"/>
            </w:pPr>
            <w:r w:rsidRPr="00C370AB">
              <w:t xml:space="preserve">Maintenance </w:t>
            </w:r>
          </w:p>
        </w:tc>
        <w:tc>
          <w:tcPr>
            <w:tcW w:w="8079" w:type="dxa"/>
          </w:tcPr>
          <w:p w14:paraId="39303504" w14:textId="09E7F389" w:rsidR="00EE3E16" w:rsidRDefault="00EE3E16" w:rsidP="00497133">
            <w:pPr>
              <w:pStyle w:val="ARTBLQTNText"/>
            </w:pPr>
            <w:r>
              <w:t>Maintenance is being conducted in a timely manner to prevent pest attractants</w:t>
            </w:r>
            <w:r w:rsidRPr="00C370AB">
              <w:t>.</w:t>
            </w:r>
          </w:p>
        </w:tc>
        <w:tc>
          <w:tcPr>
            <w:tcW w:w="851" w:type="dxa"/>
          </w:tcPr>
          <w:p w14:paraId="096EA6F5" w14:textId="10F6BF89" w:rsidR="00EE3E16" w:rsidRPr="00C31E78" w:rsidRDefault="00AA2254" w:rsidP="00EE3E16">
            <w:pPr>
              <w:pStyle w:val="ARTBLQTNTextYesNo"/>
            </w:pPr>
            <w:r>
              <w:t>Yes</w:t>
            </w:r>
          </w:p>
        </w:tc>
      </w:tr>
      <w:tr w:rsidR="005158AB" w:rsidRPr="00DF4BFC" w14:paraId="3CEC8933" w14:textId="77777777" w:rsidTr="00913A3C">
        <w:tc>
          <w:tcPr>
            <w:tcW w:w="10593" w:type="dxa"/>
            <w:gridSpan w:val="3"/>
          </w:tcPr>
          <w:p w14:paraId="24B488B0" w14:textId="404E4137" w:rsidR="005158AB" w:rsidRPr="00497133" w:rsidRDefault="00AA2254" w:rsidP="00497133">
            <w:pPr>
              <w:pStyle w:val="ARTBLQTNHDSub"/>
            </w:pPr>
            <w:r w:rsidRPr="00497133">
              <w:t>Decks/Deckheads/Bulkheads</w:t>
            </w:r>
          </w:p>
        </w:tc>
      </w:tr>
      <w:tr w:rsidR="005158AB" w:rsidRPr="00DF4BFC" w14:paraId="58E78222" w14:textId="77777777" w:rsidTr="00913A3C">
        <w:tc>
          <w:tcPr>
            <w:tcW w:w="1663" w:type="dxa"/>
          </w:tcPr>
          <w:p w14:paraId="59584B62" w14:textId="772A4469" w:rsidR="005158AB" w:rsidRPr="00AA2254" w:rsidRDefault="00AA2254" w:rsidP="00497133">
            <w:pPr>
              <w:pStyle w:val="ARTBLQTNCategory"/>
            </w:pPr>
            <w:r w:rsidRPr="00AA2254">
              <w:t>Clean</w:t>
            </w:r>
          </w:p>
        </w:tc>
        <w:tc>
          <w:tcPr>
            <w:tcW w:w="8079" w:type="dxa"/>
          </w:tcPr>
          <w:p w14:paraId="2B50D0FC" w14:textId="2AB0DD53" w:rsidR="005158AB" w:rsidRPr="00AA2254" w:rsidRDefault="00AA2254" w:rsidP="00491C85">
            <w:pPr>
              <w:pStyle w:val="ARTBLQTNText"/>
            </w:pPr>
            <w:r w:rsidRPr="00AA2254">
              <w:t>Decks, bulkheads, and deckheads, and attached equipment are clean.</w:t>
            </w:r>
          </w:p>
        </w:tc>
        <w:tc>
          <w:tcPr>
            <w:tcW w:w="851" w:type="dxa"/>
          </w:tcPr>
          <w:p w14:paraId="566E19FA" w14:textId="77777777" w:rsidR="005158AB" w:rsidRPr="00DF4BFC" w:rsidRDefault="005158AB" w:rsidP="00B17B6D">
            <w:pPr>
              <w:pStyle w:val="ARTBLQTNTextYesNo"/>
            </w:pPr>
            <w:r w:rsidRPr="002774DA">
              <w:t>Yes</w:t>
            </w:r>
          </w:p>
        </w:tc>
      </w:tr>
      <w:tr w:rsidR="005158AB" w:rsidRPr="00DF4BFC" w14:paraId="0784FCE5" w14:textId="77777777" w:rsidTr="00913A3C">
        <w:tc>
          <w:tcPr>
            <w:tcW w:w="1663" w:type="dxa"/>
          </w:tcPr>
          <w:p w14:paraId="447824EC" w14:textId="1536C1D3" w:rsidR="005158AB" w:rsidRPr="00AA2254" w:rsidRDefault="00AA2254" w:rsidP="00497133">
            <w:pPr>
              <w:pStyle w:val="ARTBLQTNCategory"/>
            </w:pPr>
            <w:r w:rsidRPr="00AA2254">
              <w:t>Repair</w:t>
            </w:r>
          </w:p>
        </w:tc>
        <w:tc>
          <w:tcPr>
            <w:tcW w:w="8079" w:type="dxa"/>
          </w:tcPr>
          <w:p w14:paraId="502D5204" w14:textId="57D8E7A7" w:rsidR="005158AB" w:rsidRPr="00AA2254" w:rsidRDefault="00AA2254" w:rsidP="00491C85">
            <w:pPr>
              <w:pStyle w:val="ARTBLQTNText"/>
            </w:pPr>
            <w:r w:rsidRPr="00AA2254">
              <w:t>Decks, bulkheads, and deckheads are in good repair.</w:t>
            </w:r>
          </w:p>
        </w:tc>
        <w:tc>
          <w:tcPr>
            <w:tcW w:w="851" w:type="dxa"/>
          </w:tcPr>
          <w:p w14:paraId="75B04CF3" w14:textId="77777777" w:rsidR="005158AB" w:rsidRPr="00DF4BFC" w:rsidRDefault="005158AB" w:rsidP="00B17B6D">
            <w:pPr>
              <w:pStyle w:val="ARTBLQTNTextYesNo"/>
            </w:pPr>
            <w:r w:rsidRPr="002774DA">
              <w:t>Yes</w:t>
            </w:r>
          </w:p>
        </w:tc>
      </w:tr>
      <w:tr w:rsidR="00F60056" w:rsidRPr="00DF4BFC" w14:paraId="114AB717" w14:textId="77777777" w:rsidTr="00913A3C">
        <w:tc>
          <w:tcPr>
            <w:tcW w:w="10593" w:type="dxa"/>
            <w:gridSpan w:val="3"/>
          </w:tcPr>
          <w:p w14:paraId="4C55C3F0" w14:textId="18E128BF" w:rsidR="00F60056" w:rsidRPr="00F60056" w:rsidRDefault="00F60056" w:rsidP="00497133">
            <w:pPr>
              <w:pStyle w:val="ARTBLQTNHDSub"/>
            </w:pPr>
            <w:r w:rsidRPr="00F60056">
              <w:t>Mops &amp; Buckets</w:t>
            </w:r>
          </w:p>
        </w:tc>
      </w:tr>
      <w:tr w:rsidR="005158AB" w:rsidRPr="002774DA" w14:paraId="28912653" w14:textId="77777777" w:rsidTr="00913A3C">
        <w:tc>
          <w:tcPr>
            <w:tcW w:w="1663" w:type="dxa"/>
          </w:tcPr>
          <w:p w14:paraId="7A5EAC38" w14:textId="6EEB7FFB" w:rsidR="005158AB" w:rsidRPr="006837EC" w:rsidRDefault="006837EC" w:rsidP="00497133">
            <w:pPr>
              <w:pStyle w:val="ARTBLQTNText"/>
            </w:pPr>
            <w:r w:rsidRPr="006837EC">
              <w:t>Clean</w:t>
            </w:r>
          </w:p>
        </w:tc>
        <w:tc>
          <w:tcPr>
            <w:tcW w:w="8079" w:type="dxa"/>
          </w:tcPr>
          <w:p w14:paraId="1D01C965" w14:textId="178FEC9A" w:rsidR="005158AB" w:rsidRPr="006837EC" w:rsidRDefault="006837EC" w:rsidP="00497133">
            <w:pPr>
              <w:pStyle w:val="ARTBLQTNText"/>
            </w:pPr>
            <w:r w:rsidRPr="006837EC">
              <w:rPr>
                <w:rFonts w:asciiTheme="majorHAnsi" w:hAnsiTheme="majorHAnsi" w:cstheme="majorHAnsi"/>
                <w:szCs w:val="24"/>
              </w:rPr>
              <w:t>Mops and buckets are clean</w:t>
            </w:r>
            <w:r w:rsidR="00F60056" w:rsidRPr="006837EC">
              <w:rPr>
                <w:rFonts w:asciiTheme="majorHAnsi" w:hAnsiTheme="majorHAnsi" w:cstheme="majorHAnsi"/>
                <w:szCs w:val="24"/>
              </w:rPr>
              <w:t>.</w:t>
            </w:r>
            <w:r w:rsidR="0099266A">
              <w:rPr>
                <w:rFonts w:asciiTheme="majorHAnsi" w:hAnsiTheme="majorHAnsi" w:cstheme="majorHAnsi"/>
                <w:szCs w:val="24"/>
              </w:rPr>
              <w:t xml:space="preserve"> </w:t>
            </w:r>
          </w:p>
        </w:tc>
        <w:tc>
          <w:tcPr>
            <w:tcW w:w="851" w:type="dxa"/>
          </w:tcPr>
          <w:p w14:paraId="6897F4A4" w14:textId="77777777" w:rsidR="005158AB" w:rsidRPr="002774DA" w:rsidRDefault="005158AB" w:rsidP="00B17B6D">
            <w:pPr>
              <w:pStyle w:val="ARTBLQTNTextYesNo"/>
            </w:pPr>
            <w:r w:rsidRPr="002774DA">
              <w:t>Yes</w:t>
            </w:r>
          </w:p>
        </w:tc>
      </w:tr>
      <w:tr w:rsidR="005158AB" w14:paraId="745ED687" w14:textId="77777777" w:rsidTr="00913A3C">
        <w:tc>
          <w:tcPr>
            <w:tcW w:w="1663" w:type="dxa"/>
          </w:tcPr>
          <w:p w14:paraId="6DFA9342" w14:textId="40CB4017" w:rsidR="005158AB" w:rsidRPr="006837EC" w:rsidRDefault="006837EC" w:rsidP="00497133">
            <w:pPr>
              <w:pStyle w:val="ARTBLQTNText"/>
            </w:pPr>
            <w:r w:rsidRPr="006837EC">
              <w:t>Storage</w:t>
            </w:r>
          </w:p>
        </w:tc>
        <w:tc>
          <w:tcPr>
            <w:tcW w:w="8079" w:type="dxa"/>
          </w:tcPr>
          <w:p w14:paraId="40F04C01" w14:textId="2C48E8CC" w:rsidR="005158AB" w:rsidRPr="006837EC" w:rsidRDefault="00F60056" w:rsidP="00497133">
            <w:pPr>
              <w:pStyle w:val="ARTBLQTNText"/>
            </w:pPr>
            <w:r w:rsidRPr="006837EC">
              <w:rPr>
                <w:rFonts w:asciiTheme="majorHAnsi" w:hAnsiTheme="majorHAnsi" w:cstheme="majorHAnsi"/>
                <w:szCs w:val="24"/>
              </w:rPr>
              <w:t>Correct storage of cleaning equipment, with mop head nested.</w:t>
            </w:r>
          </w:p>
        </w:tc>
        <w:tc>
          <w:tcPr>
            <w:tcW w:w="851" w:type="dxa"/>
          </w:tcPr>
          <w:p w14:paraId="5DA0941C" w14:textId="77777777" w:rsidR="005158AB" w:rsidRDefault="005158AB" w:rsidP="00B17B6D">
            <w:pPr>
              <w:pStyle w:val="ARTBLQTNTextYesNo"/>
            </w:pPr>
            <w:r w:rsidRPr="00DF4BFC">
              <w:t>Yes</w:t>
            </w:r>
          </w:p>
        </w:tc>
      </w:tr>
      <w:tr w:rsidR="00497133" w14:paraId="785B738F" w14:textId="77777777" w:rsidTr="00913A3C">
        <w:tc>
          <w:tcPr>
            <w:tcW w:w="1663" w:type="dxa"/>
          </w:tcPr>
          <w:p w14:paraId="2672845E" w14:textId="046B0206" w:rsidR="00497133" w:rsidRPr="006837EC" w:rsidRDefault="00497133" w:rsidP="00497133">
            <w:pPr>
              <w:pStyle w:val="ARTBLQTNText"/>
            </w:pPr>
            <w:r>
              <w:t>Water Source</w:t>
            </w:r>
          </w:p>
        </w:tc>
        <w:tc>
          <w:tcPr>
            <w:tcW w:w="8079" w:type="dxa"/>
          </w:tcPr>
          <w:p w14:paraId="124CC053" w14:textId="467BD464" w:rsidR="00497133" w:rsidRPr="006837EC" w:rsidRDefault="00497133" w:rsidP="00497133">
            <w:pPr>
              <w:pStyle w:val="ARTBLQTNText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No buckets left out after service.</w:t>
            </w:r>
          </w:p>
        </w:tc>
        <w:tc>
          <w:tcPr>
            <w:tcW w:w="851" w:type="dxa"/>
          </w:tcPr>
          <w:p w14:paraId="257AF025" w14:textId="77777777" w:rsidR="00497133" w:rsidRPr="00DF4BFC" w:rsidRDefault="00497133" w:rsidP="00B17B6D">
            <w:pPr>
              <w:pStyle w:val="ARTBLQTNTextYesNo"/>
            </w:pPr>
          </w:p>
        </w:tc>
      </w:tr>
      <w:tr w:rsidR="005158AB" w:rsidRPr="00DF4BFC" w14:paraId="7208176B" w14:textId="77777777" w:rsidTr="00913A3C">
        <w:tc>
          <w:tcPr>
            <w:tcW w:w="10593" w:type="dxa"/>
            <w:gridSpan w:val="3"/>
          </w:tcPr>
          <w:p w14:paraId="15D04587" w14:textId="1DC7C0EA" w:rsidR="005158AB" w:rsidRPr="00DF4BFC" w:rsidRDefault="006837EC" w:rsidP="00B17B6D">
            <w:pPr>
              <w:pStyle w:val="ARTBLQTNHDSub"/>
            </w:pPr>
            <w:r w:rsidRPr="00497133">
              <w:t>Cleaning</w:t>
            </w:r>
            <w:r w:rsidR="00FA419A">
              <w:rPr>
                <w:color w:val="7030A0"/>
              </w:rPr>
              <w:t xml:space="preserve">   </w:t>
            </w:r>
          </w:p>
        </w:tc>
      </w:tr>
      <w:tr w:rsidR="006837EC" w:rsidRPr="00DF4BFC" w14:paraId="4C7D35E1" w14:textId="77777777" w:rsidTr="00913A3C">
        <w:tc>
          <w:tcPr>
            <w:tcW w:w="1663" w:type="dxa"/>
          </w:tcPr>
          <w:p w14:paraId="3B7759BC" w14:textId="6E97B2DA" w:rsidR="006837EC" w:rsidRDefault="006837EC" w:rsidP="00491C85">
            <w:pPr>
              <w:pStyle w:val="ARTBLQTNText"/>
            </w:pPr>
            <w:r>
              <w:t>Lexan Box</w:t>
            </w:r>
          </w:p>
        </w:tc>
        <w:tc>
          <w:tcPr>
            <w:tcW w:w="8079" w:type="dxa"/>
          </w:tcPr>
          <w:p w14:paraId="6CBA507E" w14:textId="4CB559E5" w:rsidR="006837EC" w:rsidRDefault="006837EC" w:rsidP="00491C85">
            <w:pPr>
              <w:pStyle w:val="ARTBLQTNText"/>
            </w:pPr>
            <w:r>
              <w:t>Working containers are covered (Lexan or Lexan-styled box).</w:t>
            </w:r>
          </w:p>
        </w:tc>
        <w:tc>
          <w:tcPr>
            <w:tcW w:w="851" w:type="dxa"/>
          </w:tcPr>
          <w:p w14:paraId="42AEF1C0" w14:textId="77777777" w:rsidR="006837EC" w:rsidRPr="00DF4BFC" w:rsidRDefault="006837EC" w:rsidP="006837EC">
            <w:pPr>
              <w:pStyle w:val="ARTBLQTNTextYesNo"/>
            </w:pPr>
            <w:r w:rsidRPr="00642361">
              <w:t>Yes</w:t>
            </w:r>
          </w:p>
        </w:tc>
      </w:tr>
      <w:tr w:rsidR="005158AB" w:rsidRPr="00DF4BFC" w14:paraId="2BC1A8AE" w14:textId="77777777" w:rsidTr="00913A3C">
        <w:tc>
          <w:tcPr>
            <w:tcW w:w="1663" w:type="dxa"/>
          </w:tcPr>
          <w:p w14:paraId="7A88DE7D" w14:textId="1043B6BC" w:rsidR="005158AB" w:rsidRPr="00DA51DD" w:rsidRDefault="00B372BC" w:rsidP="00491C85">
            <w:pPr>
              <w:pStyle w:val="ARTBLQTNText"/>
            </w:pPr>
            <w:r w:rsidRPr="00DA51DD">
              <w:t>Used Items</w:t>
            </w:r>
          </w:p>
        </w:tc>
        <w:tc>
          <w:tcPr>
            <w:tcW w:w="8079" w:type="dxa"/>
          </w:tcPr>
          <w:p w14:paraId="6FCC54DF" w14:textId="1F767087" w:rsidR="005158AB" w:rsidRPr="00DA51DD" w:rsidRDefault="00B372BC" w:rsidP="00491C85">
            <w:pPr>
              <w:pStyle w:val="ARTBLQTNText"/>
            </w:pPr>
            <w:r w:rsidRPr="00DA51DD">
              <w:t>Any used items are clean</w:t>
            </w:r>
            <w:r w:rsidR="00DA51DD" w:rsidRPr="00DA51DD">
              <w:t>ed</w:t>
            </w:r>
            <w:r w:rsidR="00491C85">
              <w:t xml:space="preserve"> or stored</w:t>
            </w:r>
            <w:r w:rsidR="00DA51DD" w:rsidRPr="00DA51DD">
              <w:t xml:space="preserve"> in a timely manner. </w:t>
            </w:r>
          </w:p>
        </w:tc>
        <w:tc>
          <w:tcPr>
            <w:tcW w:w="851" w:type="dxa"/>
          </w:tcPr>
          <w:p w14:paraId="0CE0EBC5" w14:textId="77777777" w:rsidR="005158AB" w:rsidRPr="00DF4BFC" w:rsidRDefault="005158AB" w:rsidP="00B17B6D">
            <w:pPr>
              <w:pStyle w:val="ARTBLQTNTextYesNo"/>
            </w:pPr>
            <w:r w:rsidRPr="00642361">
              <w:t>Yes</w:t>
            </w:r>
          </w:p>
        </w:tc>
      </w:tr>
      <w:tr w:rsidR="005158AB" w:rsidRPr="00DF4BFC" w14:paraId="0BE8A099" w14:textId="77777777" w:rsidTr="00913A3C">
        <w:tc>
          <w:tcPr>
            <w:tcW w:w="1663" w:type="dxa"/>
          </w:tcPr>
          <w:p w14:paraId="3F70D2F5" w14:textId="17344A93" w:rsidR="005158AB" w:rsidRPr="00DA51DD" w:rsidRDefault="00DA51DD" w:rsidP="00491C85">
            <w:pPr>
              <w:pStyle w:val="ARTBLQTNText"/>
            </w:pPr>
            <w:r w:rsidRPr="00DA51DD">
              <w:t>Surfaces</w:t>
            </w:r>
          </w:p>
        </w:tc>
        <w:tc>
          <w:tcPr>
            <w:tcW w:w="8079" w:type="dxa"/>
          </w:tcPr>
          <w:p w14:paraId="6659E03C" w14:textId="1466C232" w:rsidR="005158AB" w:rsidRPr="00DA51DD" w:rsidRDefault="00DA51DD" w:rsidP="00491C85">
            <w:pPr>
              <w:pStyle w:val="ARTBLQTNText"/>
            </w:pPr>
            <w:r w:rsidRPr="00DA51DD">
              <w:t>Any food preparation surfaces are cleaned after use.</w:t>
            </w:r>
          </w:p>
        </w:tc>
        <w:tc>
          <w:tcPr>
            <w:tcW w:w="851" w:type="dxa"/>
          </w:tcPr>
          <w:p w14:paraId="20FC58D5" w14:textId="77777777" w:rsidR="005158AB" w:rsidRPr="00DF4BFC" w:rsidRDefault="005158AB" w:rsidP="00B17B6D">
            <w:pPr>
              <w:pStyle w:val="ARTBLQTNTextYesNo"/>
            </w:pPr>
            <w:r w:rsidRPr="00642361">
              <w:t>Yes</w:t>
            </w:r>
          </w:p>
        </w:tc>
      </w:tr>
    </w:tbl>
    <w:p w14:paraId="4635FA6E" w14:textId="77777777" w:rsidR="005158AB" w:rsidRDefault="005158AB" w:rsidP="008F1100"/>
    <w:p w14:paraId="68A1414C" w14:textId="068ADC79" w:rsidR="00D637BB" w:rsidRDefault="00D637BB" w:rsidP="008F1100">
      <w:pPr>
        <w:pStyle w:val="Heading1"/>
      </w:pPr>
      <w:bookmarkStart w:id="40" w:name="_Toc233173066"/>
      <w:r>
        <w:lastRenderedPageBreak/>
        <w:t>Provisions/Stores Department</w:t>
      </w:r>
      <w:bookmarkEnd w:id="40"/>
    </w:p>
    <w:p w14:paraId="51D7EE39" w14:textId="77777777" w:rsidR="00D637BB" w:rsidRDefault="00D637BB" w:rsidP="00D637BB">
      <w:pPr>
        <w:pStyle w:val="ATBL2TBLSpacebetweentablesparagraphs"/>
      </w:pPr>
    </w:p>
    <w:tbl>
      <w:tblPr>
        <w:tblStyle w:val="TableGrid"/>
        <w:tblW w:w="10593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ook w:val="04A0" w:firstRow="1" w:lastRow="0" w:firstColumn="1" w:lastColumn="0" w:noHBand="0" w:noVBand="1"/>
      </w:tblPr>
      <w:tblGrid>
        <w:gridCol w:w="1098"/>
        <w:gridCol w:w="9495"/>
      </w:tblGrid>
      <w:tr w:rsidR="00D637BB" w14:paraId="2252F705" w14:textId="77777777" w:rsidTr="002F5FDD">
        <w:tc>
          <w:tcPr>
            <w:tcW w:w="1098" w:type="dxa"/>
            <w:shd w:val="clear" w:color="auto" w:fill="73B9D3" w:themeFill="accent1"/>
          </w:tcPr>
          <w:p w14:paraId="233B0EF9" w14:textId="77777777" w:rsidR="00D637BB" w:rsidRPr="00BE02FB" w:rsidRDefault="00D637BB" w:rsidP="00B17B6D">
            <w:pPr>
              <w:pStyle w:val="ARTBLLOHDRITWH"/>
            </w:pPr>
            <w:r>
              <w:t>Criteria:</w:t>
            </w:r>
          </w:p>
        </w:tc>
        <w:tc>
          <w:tcPr>
            <w:tcW w:w="9495" w:type="dxa"/>
          </w:tcPr>
          <w:p w14:paraId="1EAD2631" w14:textId="2C7C561F" w:rsidR="00D637BB" w:rsidRDefault="00C33B1B" w:rsidP="00B17B6D">
            <w:pPr>
              <w:pStyle w:val="ARTBLLOCriteriaText"/>
            </w:pPr>
            <w:r>
              <w:t xml:space="preserve">Pests can be introduced </w:t>
            </w:r>
            <w:r w:rsidR="002F5FDD">
              <w:t>by the large quantities of products loaded through</w:t>
            </w:r>
            <w:r>
              <w:t xml:space="preserve"> Provision/Stores, making this a high-risk area. The risk increases further when </w:t>
            </w:r>
            <w:r w:rsidR="00D637BB">
              <w:t xml:space="preserve">the shell doors are open for most of the day during loading, allowing </w:t>
            </w:r>
            <w:r w:rsidR="002F5FDD">
              <w:t>access to flying insects and potentially rodents</w:t>
            </w:r>
            <w:r w:rsidR="00D637BB">
              <w:t>.</w:t>
            </w:r>
          </w:p>
          <w:p w14:paraId="19179494" w14:textId="548D8D21" w:rsidR="00D637BB" w:rsidRDefault="00D637BB" w:rsidP="00B17B6D">
            <w:pPr>
              <w:pStyle w:val="ARTBLLOCriteriaText"/>
            </w:pPr>
            <w:r>
              <w:t xml:space="preserve">Monitoring traps and electric fly killers must be </w:t>
            </w:r>
            <w:r w:rsidR="00FF511B">
              <w:t xml:space="preserve">well-maintained and typically require larger quantities due to the high risk </w:t>
            </w:r>
            <w:r>
              <w:t>in this area.</w:t>
            </w:r>
          </w:p>
          <w:p w14:paraId="2BBA3A15" w14:textId="57E5D914" w:rsidR="00D637BB" w:rsidRPr="00BE02FB" w:rsidRDefault="00C33B1B" w:rsidP="00B17B6D">
            <w:pPr>
              <w:pStyle w:val="ARTBLLOCriteriaText"/>
            </w:pPr>
            <w:r>
              <w:t>Well-maintained storage with compliant height allows easy inspection and cleaning. This is especially true for non-wooden, minimal facets and easily cleanable pallets to reduce pest attraction or foothold.</w:t>
            </w:r>
          </w:p>
        </w:tc>
      </w:tr>
    </w:tbl>
    <w:p w14:paraId="033BABD0" w14:textId="77777777" w:rsidR="00D637BB" w:rsidRDefault="00D637BB" w:rsidP="00FF511B">
      <w:pPr>
        <w:pStyle w:val="ATBL2TBLSpacebetweentablesparagraphs"/>
      </w:pPr>
    </w:p>
    <w:tbl>
      <w:tblPr>
        <w:tblStyle w:val="TableGrid"/>
        <w:tblW w:w="10593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ook w:val="04A0" w:firstRow="1" w:lastRow="0" w:firstColumn="1" w:lastColumn="0" w:noHBand="0" w:noVBand="1"/>
      </w:tblPr>
      <w:tblGrid>
        <w:gridCol w:w="1663"/>
        <w:gridCol w:w="8079"/>
        <w:gridCol w:w="851"/>
      </w:tblGrid>
      <w:tr w:rsidR="002F5FDD" w14:paraId="1C831C90" w14:textId="77777777" w:rsidTr="002F5FDD">
        <w:tc>
          <w:tcPr>
            <w:tcW w:w="10593" w:type="dxa"/>
            <w:gridSpan w:val="3"/>
            <w:shd w:val="clear" w:color="auto" w:fill="5D9BB2" w:themeFill="accent2"/>
          </w:tcPr>
          <w:p w14:paraId="76545663" w14:textId="75D557C6" w:rsidR="002F5FDD" w:rsidRDefault="002F5FDD" w:rsidP="00B17B6D">
            <w:pPr>
              <w:pStyle w:val="ARTBLQTNHDYesNoWT"/>
            </w:pPr>
            <w:bookmarkStart w:id="41" w:name="_Toc233173067"/>
            <w:r>
              <w:t>Provision/Stores Standards</w:t>
            </w:r>
            <w:bookmarkEnd w:id="41"/>
          </w:p>
        </w:tc>
      </w:tr>
      <w:tr w:rsidR="00FF511B" w14:paraId="31F27790" w14:textId="77777777" w:rsidTr="002F5FDD">
        <w:tc>
          <w:tcPr>
            <w:tcW w:w="10593" w:type="dxa"/>
            <w:gridSpan w:val="3"/>
          </w:tcPr>
          <w:p w14:paraId="7B9C3036" w14:textId="79558ADA" w:rsidR="00FF511B" w:rsidRPr="00491C85" w:rsidRDefault="000F42BE" w:rsidP="00491C85">
            <w:pPr>
              <w:pStyle w:val="ARTBLQTNHDSub"/>
            </w:pPr>
            <w:r w:rsidRPr="00491C85">
              <w:t>Provisions inspections</w:t>
            </w:r>
          </w:p>
        </w:tc>
      </w:tr>
      <w:tr w:rsidR="000F42BE" w14:paraId="777CC079" w14:textId="77777777" w:rsidTr="002F5FDD">
        <w:tc>
          <w:tcPr>
            <w:tcW w:w="1663" w:type="dxa"/>
          </w:tcPr>
          <w:p w14:paraId="3DE1912D" w14:textId="0DBCE9D7" w:rsidR="000F42BE" w:rsidRDefault="000F42BE" w:rsidP="00491C85">
            <w:pPr>
              <w:pStyle w:val="ARTBLQTNText"/>
            </w:pPr>
            <w:r w:rsidRPr="00741483">
              <w:t>Pallet Height</w:t>
            </w:r>
          </w:p>
        </w:tc>
        <w:tc>
          <w:tcPr>
            <w:tcW w:w="8079" w:type="dxa"/>
          </w:tcPr>
          <w:p w14:paraId="118B383A" w14:textId="2D202FED" w:rsidR="000F42BE" w:rsidRDefault="000F42BE" w:rsidP="000F42BE">
            <w:pPr>
              <w:pStyle w:val="ARTBLQTNText"/>
            </w:pPr>
            <w:r w:rsidRPr="00491C85">
              <w:t xml:space="preserve">All </w:t>
            </w:r>
            <w:r w:rsidR="00BB584A" w:rsidRPr="00491C85">
              <w:t>provisions stored</w:t>
            </w:r>
            <w:r w:rsidRPr="00491C85">
              <w:t xml:space="preserve"> were kept at </w:t>
            </w:r>
            <w:r w:rsidR="002F5FDD">
              <w:t>least</w:t>
            </w:r>
            <w:r w:rsidRPr="00491C85">
              <w:t xml:space="preserve"> 15</w:t>
            </w:r>
            <w:r w:rsidR="002F5FDD">
              <w:t xml:space="preserve"> </w:t>
            </w:r>
            <w:r w:rsidRPr="00491C85">
              <w:t>cm off the deck</w:t>
            </w:r>
            <w:r w:rsidR="00491C85" w:rsidRPr="00491C85">
              <w:t>.</w:t>
            </w:r>
            <w:r w:rsidRPr="00741483">
              <w:rPr>
                <w:color w:val="7030A0"/>
              </w:rPr>
              <w:t xml:space="preserve"> </w:t>
            </w:r>
            <w:r w:rsidR="00491C85" w:rsidRPr="001A28BC">
              <w:rPr>
                <w:rStyle w:val="ATBLPinkHidden"/>
              </w:rPr>
              <w:t>Measurement, should are in mm and other CM, should be the same</w:t>
            </w:r>
          </w:p>
        </w:tc>
        <w:tc>
          <w:tcPr>
            <w:tcW w:w="851" w:type="dxa"/>
          </w:tcPr>
          <w:p w14:paraId="24F8CA7C" w14:textId="77777777" w:rsidR="000F42BE" w:rsidRPr="00DF4BFC" w:rsidRDefault="000F42BE" w:rsidP="000F42BE">
            <w:pPr>
              <w:pStyle w:val="ARTBLQTNTextYesNo"/>
            </w:pPr>
            <w:r w:rsidRPr="00DF4BFC">
              <w:t>Yes</w:t>
            </w:r>
          </w:p>
        </w:tc>
      </w:tr>
      <w:tr w:rsidR="000F42BE" w14:paraId="7DD45919" w14:textId="77777777" w:rsidTr="002F5FDD">
        <w:tc>
          <w:tcPr>
            <w:tcW w:w="1663" w:type="dxa"/>
          </w:tcPr>
          <w:p w14:paraId="07F0E276" w14:textId="3F3E03D3" w:rsidR="000F42BE" w:rsidRDefault="000F42BE" w:rsidP="00491C85">
            <w:pPr>
              <w:pStyle w:val="ARTBLQTNText"/>
            </w:pPr>
            <w:r w:rsidRPr="00741483">
              <w:t>Cleanliness</w:t>
            </w:r>
          </w:p>
        </w:tc>
        <w:tc>
          <w:tcPr>
            <w:tcW w:w="8079" w:type="dxa"/>
          </w:tcPr>
          <w:p w14:paraId="3F2C9020" w14:textId="755EE555" w:rsidR="000F42BE" w:rsidRDefault="000F42BE" w:rsidP="00491C85">
            <w:pPr>
              <w:pStyle w:val="ARTBLQTNText"/>
            </w:pPr>
            <w:r w:rsidRPr="00741483">
              <w:t xml:space="preserve">The </w:t>
            </w:r>
            <w:r w:rsidR="002F5FDD">
              <w:t xml:space="preserve">department's cleaning standards were satisfactory, and there </w:t>
            </w:r>
            <w:r w:rsidR="00A4161A">
              <w:t>were</w:t>
            </w:r>
            <w:r w:rsidR="002F5FDD">
              <w:t xml:space="preserve"> no food or other </w:t>
            </w:r>
            <w:r w:rsidRPr="00741483">
              <w:t>potential attractants on the deck</w:t>
            </w:r>
            <w:r w:rsidR="00491C85">
              <w:t>.</w:t>
            </w:r>
          </w:p>
        </w:tc>
        <w:tc>
          <w:tcPr>
            <w:tcW w:w="851" w:type="dxa"/>
          </w:tcPr>
          <w:p w14:paraId="2BA1EB80" w14:textId="77777777" w:rsidR="000F42BE" w:rsidRPr="00DF4BFC" w:rsidRDefault="000F42BE" w:rsidP="000F42BE">
            <w:pPr>
              <w:pStyle w:val="ARTBLQTNTextYesNo"/>
            </w:pPr>
            <w:r w:rsidRPr="00DF4BFC">
              <w:t>Yes</w:t>
            </w:r>
          </w:p>
        </w:tc>
      </w:tr>
      <w:tr w:rsidR="000F42BE" w14:paraId="2350D59E" w14:textId="77777777" w:rsidTr="002F5FDD">
        <w:tc>
          <w:tcPr>
            <w:tcW w:w="1663" w:type="dxa"/>
          </w:tcPr>
          <w:p w14:paraId="566B1ED9" w14:textId="415202B2" w:rsidR="000F42BE" w:rsidRDefault="000F42BE" w:rsidP="00491C85">
            <w:pPr>
              <w:pStyle w:val="ARTBLQTNText"/>
            </w:pPr>
            <w:r w:rsidRPr="00741483">
              <w:t>Wooden pallets</w:t>
            </w:r>
          </w:p>
        </w:tc>
        <w:tc>
          <w:tcPr>
            <w:tcW w:w="8079" w:type="dxa"/>
          </w:tcPr>
          <w:p w14:paraId="668B53F4" w14:textId="023E3BA3" w:rsidR="000F42BE" w:rsidRDefault="000F42BE" w:rsidP="00491C85">
            <w:pPr>
              <w:pStyle w:val="ARTBLQTNText"/>
            </w:pPr>
            <w:r w:rsidRPr="00741483">
              <w:t>There were no wooden pallets observed inside the department apart from in the corridors or loading area.</w:t>
            </w:r>
          </w:p>
        </w:tc>
        <w:tc>
          <w:tcPr>
            <w:tcW w:w="851" w:type="dxa"/>
          </w:tcPr>
          <w:p w14:paraId="0A20B1C7" w14:textId="77777777" w:rsidR="000F42BE" w:rsidRPr="00DF4BFC" w:rsidRDefault="000F42BE" w:rsidP="000F42BE">
            <w:pPr>
              <w:pStyle w:val="ARTBLQTNTextYesNo"/>
            </w:pPr>
            <w:r>
              <w:t>Yes</w:t>
            </w:r>
          </w:p>
        </w:tc>
      </w:tr>
      <w:tr w:rsidR="009F73AC" w14:paraId="0EED5ADF" w14:textId="77777777" w:rsidTr="002F5FDD">
        <w:tc>
          <w:tcPr>
            <w:tcW w:w="1663" w:type="dxa"/>
          </w:tcPr>
          <w:p w14:paraId="72C82737" w14:textId="7053D88C" w:rsidR="00A46B74" w:rsidRPr="00741483" w:rsidRDefault="009F73AC" w:rsidP="00491C85">
            <w:pPr>
              <w:pStyle w:val="ARTBLQTNText"/>
            </w:pPr>
            <w:r w:rsidRPr="00491C85">
              <w:t>Wooden Crates</w:t>
            </w:r>
            <w:r w:rsidR="00A46B74">
              <w:t xml:space="preserve"> </w:t>
            </w:r>
          </w:p>
        </w:tc>
        <w:tc>
          <w:tcPr>
            <w:tcW w:w="8079" w:type="dxa"/>
          </w:tcPr>
          <w:p w14:paraId="03956DD5" w14:textId="543EADA7" w:rsidR="009F73AC" w:rsidRPr="00741483" w:rsidRDefault="009F73AC" w:rsidP="00491C85">
            <w:pPr>
              <w:pStyle w:val="ARTBLQTNText"/>
            </w:pPr>
            <w:r>
              <w:t xml:space="preserve">Any wooden crates used for storing provisions have </w:t>
            </w:r>
            <w:r w:rsidR="00A4161A">
              <w:t>an</w:t>
            </w:r>
            <w:r>
              <w:t xml:space="preserve"> ISMP #15 stamp.</w:t>
            </w:r>
          </w:p>
        </w:tc>
        <w:tc>
          <w:tcPr>
            <w:tcW w:w="851" w:type="dxa"/>
          </w:tcPr>
          <w:p w14:paraId="16A339CE" w14:textId="77777777" w:rsidR="009F73AC" w:rsidRDefault="009F73AC" w:rsidP="000F42BE">
            <w:pPr>
              <w:pStyle w:val="ARTBLQTNTextYesNo"/>
            </w:pPr>
          </w:p>
        </w:tc>
      </w:tr>
      <w:tr w:rsidR="00BB584A" w14:paraId="47A9BD09" w14:textId="77777777" w:rsidTr="002F5FDD">
        <w:tc>
          <w:tcPr>
            <w:tcW w:w="1663" w:type="dxa"/>
          </w:tcPr>
          <w:p w14:paraId="201EE626" w14:textId="7D15B98B" w:rsidR="00BB584A" w:rsidRPr="00741483" w:rsidRDefault="00BB584A" w:rsidP="00491C85">
            <w:pPr>
              <w:pStyle w:val="ARTBLQTNText"/>
            </w:pPr>
            <w:r>
              <w:t>Storage</w:t>
            </w:r>
          </w:p>
        </w:tc>
        <w:tc>
          <w:tcPr>
            <w:tcW w:w="8079" w:type="dxa"/>
          </w:tcPr>
          <w:p w14:paraId="5C6FFB12" w14:textId="12D904B5" w:rsidR="00BB584A" w:rsidRPr="00741483" w:rsidRDefault="00BB584A" w:rsidP="00491C85">
            <w:pPr>
              <w:pStyle w:val="ARTBLQTNText"/>
            </w:pPr>
            <w:r>
              <w:t>All provisions were stored on compliant pallets, shelves and racking.</w:t>
            </w:r>
          </w:p>
        </w:tc>
        <w:tc>
          <w:tcPr>
            <w:tcW w:w="851" w:type="dxa"/>
          </w:tcPr>
          <w:p w14:paraId="4EFFD561" w14:textId="4D23EFE3" w:rsidR="00BB584A" w:rsidRDefault="00BB584A" w:rsidP="000F42BE">
            <w:pPr>
              <w:pStyle w:val="ARTBLQTNTextYesNo"/>
            </w:pPr>
            <w:r>
              <w:t>Yes</w:t>
            </w:r>
          </w:p>
        </w:tc>
      </w:tr>
      <w:tr w:rsidR="0035575F" w14:paraId="557B212D" w14:textId="77777777" w:rsidTr="002F5FDD">
        <w:tc>
          <w:tcPr>
            <w:tcW w:w="1663" w:type="dxa"/>
          </w:tcPr>
          <w:p w14:paraId="2AF68530" w14:textId="01ABD563" w:rsidR="0035575F" w:rsidRDefault="0035575F" w:rsidP="00491C85">
            <w:pPr>
              <w:pStyle w:val="ARTBLQTNText"/>
            </w:pPr>
            <w:r>
              <w:t xml:space="preserve">Reporting </w:t>
            </w:r>
          </w:p>
        </w:tc>
        <w:tc>
          <w:tcPr>
            <w:tcW w:w="8079" w:type="dxa"/>
          </w:tcPr>
          <w:p w14:paraId="4E6052FC" w14:textId="7AF7C198" w:rsidR="0035575F" w:rsidRPr="0035575F" w:rsidRDefault="0035575F" w:rsidP="00491C85">
            <w:pPr>
              <w:pStyle w:val="ARTBLQTNText"/>
            </w:pPr>
            <w:r w:rsidRPr="0035575F">
              <w:rPr>
                <w:rFonts w:asciiTheme="majorHAnsi" w:hAnsiTheme="majorHAnsi" w:cstheme="majorHAnsi"/>
              </w:rPr>
              <w:t>Provisions/Stores are informing relevant Managers when goods are taken without decanting.</w:t>
            </w:r>
          </w:p>
        </w:tc>
        <w:tc>
          <w:tcPr>
            <w:tcW w:w="851" w:type="dxa"/>
          </w:tcPr>
          <w:p w14:paraId="605C7180" w14:textId="050E87E7" w:rsidR="0035575F" w:rsidRDefault="0035575F" w:rsidP="000F42BE">
            <w:pPr>
              <w:pStyle w:val="ARTBLQTNTextYesNo"/>
            </w:pPr>
            <w:r>
              <w:t>Yes</w:t>
            </w:r>
          </w:p>
        </w:tc>
      </w:tr>
      <w:tr w:rsidR="00FF511B" w14:paraId="34543265" w14:textId="77777777" w:rsidTr="002F5FDD">
        <w:tc>
          <w:tcPr>
            <w:tcW w:w="10593" w:type="dxa"/>
            <w:gridSpan w:val="3"/>
          </w:tcPr>
          <w:p w14:paraId="6F1FDC52" w14:textId="0F19806E" w:rsidR="00FF511B" w:rsidRPr="00491C85" w:rsidRDefault="000F42BE" w:rsidP="00491C85">
            <w:pPr>
              <w:pStyle w:val="ARTBLQTNHDSub"/>
            </w:pPr>
            <w:r w:rsidRPr="00491C85">
              <w:t>Decanting</w:t>
            </w:r>
          </w:p>
        </w:tc>
      </w:tr>
      <w:tr w:rsidR="000F42BE" w14:paraId="0EB1838F" w14:textId="77777777" w:rsidTr="002F5FDD">
        <w:tc>
          <w:tcPr>
            <w:tcW w:w="1663" w:type="dxa"/>
          </w:tcPr>
          <w:p w14:paraId="1D1E293B" w14:textId="17C4F067" w:rsidR="000F42BE" w:rsidRDefault="000F42BE" w:rsidP="00491C85">
            <w:pPr>
              <w:pStyle w:val="ARTBLQTNText"/>
            </w:pPr>
            <w:r w:rsidRPr="00D15D30">
              <w:t>Evidence</w:t>
            </w:r>
          </w:p>
        </w:tc>
        <w:tc>
          <w:tcPr>
            <w:tcW w:w="8079" w:type="dxa"/>
          </w:tcPr>
          <w:p w14:paraId="29207C6D" w14:textId="7947682C" w:rsidR="000F42BE" w:rsidRDefault="000F42BE" w:rsidP="00491C85">
            <w:pPr>
              <w:pStyle w:val="ARTBLQTNText"/>
            </w:pPr>
            <w:r w:rsidRPr="00D15D30">
              <w:t>Clear evidence of decanting in the provisions department</w:t>
            </w:r>
          </w:p>
        </w:tc>
        <w:tc>
          <w:tcPr>
            <w:tcW w:w="851" w:type="dxa"/>
          </w:tcPr>
          <w:p w14:paraId="5E5219B8" w14:textId="77777777" w:rsidR="000F42BE" w:rsidRPr="00DF4BFC" w:rsidRDefault="000F42BE" w:rsidP="000F42BE">
            <w:pPr>
              <w:pStyle w:val="ARTBLQTNTextYesNo"/>
            </w:pPr>
            <w:r w:rsidRPr="003B16BE">
              <w:t>Yes</w:t>
            </w:r>
          </w:p>
        </w:tc>
      </w:tr>
      <w:tr w:rsidR="000F42BE" w14:paraId="25819FCC" w14:textId="77777777" w:rsidTr="002F5FDD">
        <w:tc>
          <w:tcPr>
            <w:tcW w:w="1663" w:type="dxa"/>
          </w:tcPr>
          <w:p w14:paraId="4B10C503" w14:textId="43744823" w:rsidR="000F42BE" w:rsidRDefault="000F42BE" w:rsidP="00491C85">
            <w:pPr>
              <w:pStyle w:val="ARTBLQTNText"/>
            </w:pPr>
            <w:r w:rsidRPr="00D15D30">
              <w:t>Containers</w:t>
            </w:r>
          </w:p>
        </w:tc>
        <w:tc>
          <w:tcPr>
            <w:tcW w:w="8079" w:type="dxa"/>
          </w:tcPr>
          <w:p w14:paraId="5D62E98B" w14:textId="5F002CC5" w:rsidR="000F42BE" w:rsidRDefault="000F42BE" w:rsidP="00491C85">
            <w:pPr>
              <w:pStyle w:val="ARTBLQTNText"/>
            </w:pPr>
            <w:r w:rsidRPr="00D15D30">
              <w:t>Sufficient containers to implement decanting procedures.</w:t>
            </w:r>
          </w:p>
        </w:tc>
        <w:tc>
          <w:tcPr>
            <w:tcW w:w="851" w:type="dxa"/>
          </w:tcPr>
          <w:p w14:paraId="36A65117" w14:textId="77777777" w:rsidR="000F42BE" w:rsidRPr="00DF4BFC" w:rsidRDefault="000F42BE" w:rsidP="000F42BE">
            <w:pPr>
              <w:pStyle w:val="ARTBLQTNTextYesNo"/>
            </w:pPr>
            <w:r w:rsidRPr="003B16BE">
              <w:t>Yes</w:t>
            </w:r>
          </w:p>
        </w:tc>
      </w:tr>
      <w:tr w:rsidR="000F42BE" w14:paraId="19082C2C" w14:textId="77777777" w:rsidTr="002F5FDD">
        <w:tc>
          <w:tcPr>
            <w:tcW w:w="1663" w:type="dxa"/>
          </w:tcPr>
          <w:p w14:paraId="78DC10AD" w14:textId="24C27B67" w:rsidR="000F42BE" w:rsidRDefault="000F42BE" w:rsidP="00491C85">
            <w:pPr>
              <w:pStyle w:val="ARTBLQTNText"/>
            </w:pPr>
            <w:r w:rsidRPr="00D15D30">
              <w:t>Inspections</w:t>
            </w:r>
          </w:p>
        </w:tc>
        <w:tc>
          <w:tcPr>
            <w:tcW w:w="8079" w:type="dxa"/>
          </w:tcPr>
          <w:p w14:paraId="2D78A633" w14:textId="00BFB912" w:rsidR="000F42BE" w:rsidRDefault="000F42BE" w:rsidP="00491C85">
            <w:pPr>
              <w:pStyle w:val="ARTBLQTNText"/>
            </w:pPr>
            <w:r w:rsidRPr="00D15D30">
              <w:t>Clear evidence of inspections arriving in the provisions department</w:t>
            </w:r>
            <w:r w:rsidR="00BB584A">
              <w:t>.</w:t>
            </w:r>
          </w:p>
        </w:tc>
        <w:tc>
          <w:tcPr>
            <w:tcW w:w="851" w:type="dxa"/>
          </w:tcPr>
          <w:p w14:paraId="088CB4FE" w14:textId="77777777" w:rsidR="000F42BE" w:rsidRPr="003B16BE" w:rsidRDefault="000F42BE" w:rsidP="000F42BE">
            <w:pPr>
              <w:pStyle w:val="ARTBLQTNTextYesNo"/>
            </w:pPr>
            <w:r w:rsidRPr="003B16BE">
              <w:t>Yes</w:t>
            </w:r>
          </w:p>
        </w:tc>
      </w:tr>
      <w:tr w:rsidR="000F42BE" w14:paraId="4273331C" w14:textId="77777777" w:rsidTr="002F5FDD">
        <w:tc>
          <w:tcPr>
            <w:tcW w:w="1663" w:type="dxa"/>
          </w:tcPr>
          <w:p w14:paraId="383A7E50" w14:textId="78FFB97E" w:rsidR="000F42BE" w:rsidRDefault="000F42BE" w:rsidP="00491C85">
            <w:pPr>
              <w:pStyle w:val="ARTBLQTNText"/>
            </w:pPr>
            <w:r w:rsidRPr="00D15D30">
              <w:t>Original Packaging</w:t>
            </w:r>
          </w:p>
        </w:tc>
        <w:tc>
          <w:tcPr>
            <w:tcW w:w="8079" w:type="dxa"/>
          </w:tcPr>
          <w:p w14:paraId="370CA538" w14:textId="1B1675B9" w:rsidR="000F42BE" w:rsidRDefault="000F42BE" w:rsidP="00491C85">
            <w:pPr>
              <w:pStyle w:val="ARTBLQTNText"/>
            </w:pPr>
            <w:r w:rsidRPr="00D15D30">
              <w:t>No evidence of original packaging</w:t>
            </w:r>
            <w:r w:rsidR="00BB584A">
              <w:t xml:space="preserve"> for fresh food items</w:t>
            </w:r>
            <w:r w:rsidRPr="00D15D30">
              <w:t xml:space="preserve"> outside of the provisions department</w:t>
            </w:r>
            <w:r w:rsidR="00BB584A">
              <w:t>.</w:t>
            </w:r>
          </w:p>
        </w:tc>
        <w:tc>
          <w:tcPr>
            <w:tcW w:w="851" w:type="dxa"/>
          </w:tcPr>
          <w:p w14:paraId="7B2B2D3B" w14:textId="77777777" w:rsidR="000F42BE" w:rsidRPr="00DF4BFC" w:rsidRDefault="000F42BE" w:rsidP="000F42BE">
            <w:pPr>
              <w:pStyle w:val="ARTBLQTNTextYesNo"/>
            </w:pPr>
            <w:r w:rsidRPr="00241AA2">
              <w:t>Yes</w:t>
            </w:r>
          </w:p>
        </w:tc>
      </w:tr>
      <w:tr w:rsidR="00BB584A" w14:paraId="418C5BF3" w14:textId="77777777" w:rsidTr="002F5FDD">
        <w:tc>
          <w:tcPr>
            <w:tcW w:w="10593" w:type="dxa"/>
            <w:gridSpan w:val="3"/>
          </w:tcPr>
          <w:p w14:paraId="479BDD7A" w14:textId="47E91B5B" w:rsidR="00BB584A" w:rsidRPr="00BB584A" w:rsidRDefault="00BB584A" w:rsidP="00491C85">
            <w:pPr>
              <w:pStyle w:val="ARTBLQTNHDSub"/>
            </w:pPr>
            <w:r w:rsidRPr="00BB584A">
              <w:t>Exclusion</w:t>
            </w:r>
          </w:p>
        </w:tc>
      </w:tr>
      <w:tr w:rsidR="004A0492" w14:paraId="332A8244" w14:textId="77777777" w:rsidTr="002F5FDD">
        <w:tc>
          <w:tcPr>
            <w:tcW w:w="1663" w:type="dxa"/>
          </w:tcPr>
          <w:p w14:paraId="40B04FD2" w14:textId="40CD44CD" w:rsidR="004A0492" w:rsidRPr="00BB584A" w:rsidRDefault="004A0492" w:rsidP="00491C85">
            <w:pPr>
              <w:pStyle w:val="ARTBLQTNText"/>
            </w:pPr>
            <w:r w:rsidRPr="00BB584A">
              <w:t>Closed Doors</w:t>
            </w:r>
          </w:p>
        </w:tc>
        <w:tc>
          <w:tcPr>
            <w:tcW w:w="8079" w:type="dxa"/>
          </w:tcPr>
          <w:p w14:paraId="46F2FD43" w14:textId="436E41DB" w:rsidR="004A0492" w:rsidRPr="00BB584A" w:rsidRDefault="004A0492" w:rsidP="00491C85">
            <w:pPr>
              <w:pStyle w:val="ARTBLQTNText"/>
            </w:pPr>
            <w:r w:rsidRPr="00BB584A">
              <w:t xml:space="preserve">All doors to </w:t>
            </w:r>
            <w:r w:rsidR="00A4161A">
              <w:t xml:space="preserve">the </w:t>
            </w:r>
            <w:r w:rsidRPr="00BB584A">
              <w:t>provisions area were closed.</w:t>
            </w:r>
          </w:p>
        </w:tc>
        <w:tc>
          <w:tcPr>
            <w:tcW w:w="851" w:type="dxa"/>
          </w:tcPr>
          <w:p w14:paraId="72EAC23D" w14:textId="614E5C3B" w:rsidR="004A0492" w:rsidRPr="00DF4BFC" w:rsidRDefault="004A0492" w:rsidP="004A0492">
            <w:pPr>
              <w:pStyle w:val="ARTBLQTNTextYesNo"/>
            </w:pPr>
            <w:r w:rsidRPr="003B16BE">
              <w:t>Yes</w:t>
            </w:r>
          </w:p>
        </w:tc>
      </w:tr>
      <w:tr w:rsidR="004A0492" w14:paraId="13158BE4" w14:textId="77777777" w:rsidTr="002F5FDD">
        <w:tc>
          <w:tcPr>
            <w:tcW w:w="1663" w:type="dxa"/>
          </w:tcPr>
          <w:p w14:paraId="5E074691" w14:textId="51348BCF" w:rsidR="004A0492" w:rsidRPr="00BB584A" w:rsidRDefault="004A0492" w:rsidP="00491C85">
            <w:pPr>
              <w:pStyle w:val="ARTBLQTNText"/>
            </w:pPr>
            <w:r w:rsidRPr="00BB584A">
              <w:t>Plastic Strip Curtains</w:t>
            </w:r>
          </w:p>
        </w:tc>
        <w:tc>
          <w:tcPr>
            <w:tcW w:w="8079" w:type="dxa"/>
          </w:tcPr>
          <w:p w14:paraId="582B1B9D" w14:textId="26271193" w:rsidR="004A0492" w:rsidRPr="00BB584A" w:rsidRDefault="004A0492" w:rsidP="00491C85">
            <w:pPr>
              <w:pStyle w:val="ARTBLQTNText"/>
            </w:pPr>
            <w:r w:rsidRPr="00BB584A">
              <w:t>All plastic strip curtains were situated correctly and not dragging along the deck.</w:t>
            </w:r>
          </w:p>
        </w:tc>
        <w:tc>
          <w:tcPr>
            <w:tcW w:w="851" w:type="dxa"/>
          </w:tcPr>
          <w:p w14:paraId="08CF484E" w14:textId="163540A4" w:rsidR="004A0492" w:rsidRPr="00241AA2" w:rsidRDefault="004A0492" w:rsidP="004A0492">
            <w:pPr>
              <w:pStyle w:val="ARTBLQTNTextYesNo"/>
            </w:pPr>
            <w:r w:rsidRPr="00241AA2">
              <w:t>Yes</w:t>
            </w:r>
          </w:p>
        </w:tc>
      </w:tr>
      <w:tr w:rsidR="00BB584A" w14:paraId="4AA8DEAD" w14:textId="77777777" w:rsidTr="002F5FDD">
        <w:tc>
          <w:tcPr>
            <w:tcW w:w="1663" w:type="dxa"/>
          </w:tcPr>
          <w:p w14:paraId="2F987F62" w14:textId="23C7FD9E" w:rsidR="00BB584A" w:rsidRPr="00BB584A" w:rsidRDefault="00BB584A" w:rsidP="00491C85">
            <w:pPr>
              <w:pStyle w:val="ARTBLQTNText"/>
            </w:pPr>
            <w:r w:rsidRPr="00BB584A">
              <w:t>Air Curtains</w:t>
            </w:r>
          </w:p>
        </w:tc>
        <w:tc>
          <w:tcPr>
            <w:tcW w:w="8079" w:type="dxa"/>
          </w:tcPr>
          <w:p w14:paraId="085B93B8" w14:textId="2F6F2998" w:rsidR="00BB584A" w:rsidRPr="00BB584A" w:rsidRDefault="00BB584A" w:rsidP="00491C85">
            <w:pPr>
              <w:pStyle w:val="ARTBLQTNText"/>
            </w:pPr>
            <w:r w:rsidRPr="00BB584A">
              <w:t xml:space="preserve">All air curtains were functional and provided a strong enough </w:t>
            </w:r>
            <w:r w:rsidR="00A4161A">
              <w:t>airflow to prevent the ingress of flying insects</w:t>
            </w:r>
            <w:r w:rsidR="004A0492">
              <w:t>.</w:t>
            </w:r>
          </w:p>
        </w:tc>
        <w:tc>
          <w:tcPr>
            <w:tcW w:w="851" w:type="dxa"/>
          </w:tcPr>
          <w:p w14:paraId="3C3EA767" w14:textId="77777777" w:rsidR="00BB584A" w:rsidRPr="00DF4BFC" w:rsidRDefault="00BB584A" w:rsidP="00BB584A">
            <w:pPr>
              <w:pStyle w:val="ARTBLQTNTextYesNo"/>
            </w:pPr>
            <w:r w:rsidRPr="00C31E78">
              <w:t>Yes</w:t>
            </w:r>
          </w:p>
        </w:tc>
      </w:tr>
      <w:tr w:rsidR="00BB584A" w14:paraId="72D7FC4F" w14:textId="77777777" w:rsidTr="002F5FDD">
        <w:tc>
          <w:tcPr>
            <w:tcW w:w="1663" w:type="dxa"/>
          </w:tcPr>
          <w:p w14:paraId="4B737EE5" w14:textId="4C6B3731" w:rsidR="00BB584A" w:rsidRDefault="00BB584A" w:rsidP="00BB584A">
            <w:pPr>
              <w:pStyle w:val="ARTBLQTNCategory"/>
            </w:pPr>
          </w:p>
        </w:tc>
        <w:tc>
          <w:tcPr>
            <w:tcW w:w="8079" w:type="dxa"/>
          </w:tcPr>
          <w:p w14:paraId="28D7EE2F" w14:textId="61FD45CA" w:rsidR="00BB584A" w:rsidRDefault="00BB584A" w:rsidP="00BB584A">
            <w:pPr>
              <w:pStyle w:val="ARTBLQTNText"/>
            </w:pPr>
          </w:p>
        </w:tc>
        <w:tc>
          <w:tcPr>
            <w:tcW w:w="851" w:type="dxa"/>
          </w:tcPr>
          <w:p w14:paraId="7ED9567D" w14:textId="77777777" w:rsidR="00BB584A" w:rsidRPr="00DF4BFC" w:rsidRDefault="00BB584A" w:rsidP="00BB584A">
            <w:pPr>
              <w:pStyle w:val="ARTBLQTNTextYesNo"/>
            </w:pPr>
            <w:r w:rsidRPr="00C31E78">
              <w:t>Yes</w:t>
            </w:r>
          </w:p>
        </w:tc>
      </w:tr>
      <w:tr w:rsidR="00BB584A" w14:paraId="62664640" w14:textId="77777777" w:rsidTr="002F5FDD">
        <w:tc>
          <w:tcPr>
            <w:tcW w:w="1663" w:type="dxa"/>
          </w:tcPr>
          <w:p w14:paraId="62F74920" w14:textId="1FB2F676" w:rsidR="00BB584A" w:rsidRDefault="00BB584A" w:rsidP="00BB584A">
            <w:pPr>
              <w:pStyle w:val="ARTBLQTNCategory"/>
            </w:pPr>
          </w:p>
        </w:tc>
        <w:tc>
          <w:tcPr>
            <w:tcW w:w="8079" w:type="dxa"/>
          </w:tcPr>
          <w:p w14:paraId="43BD3627" w14:textId="4831205A" w:rsidR="00BB584A" w:rsidRDefault="00BB584A" w:rsidP="00BB584A">
            <w:pPr>
              <w:pStyle w:val="ARTBLQTNText"/>
            </w:pPr>
          </w:p>
        </w:tc>
        <w:tc>
          <w:tcPr>
            <w:tcW w:w="851" w:type="dxa"/>
          </w:tcPr>
          <w:p w14:paraId="4CD354BA" w14:textId="77777777" w:rsidR="00BB584A" w:rsidRPr="00C31E78" w:rsidRDefault="00BB584A" w:rsidP="00BB584A">
            <w:pPr>
              <w:pStyle w:val="ARTBLQTNTextYesNo"/>
            </w:pPr>
            <w:r w:rsidRPr="00C31E78">
              <w:t>Yes</w:t>
            </w:r>
          </w:p>
        </w:tc>
      </w:tr>
      <w:tr w:rsidR="00BB584A" w14:paraId="6044F5F6" w14:textId="77777777" w:rsidTr="002F5FDD">
        <w:tc>
          <w:tcPr>
            <w:tcW w:w="1663" w:type="dxa"/>
          </w:tcPr>
          <w:p w14:paraId="08A1E78F" w14:textId="084BD98E" w:rsidR="00BB584A" w:rsidRDefault="00BB584A" w:rsidP="00BB584A">
            <w:pPr>
              <w:pStyle w:val="ARTBLQTNCategory"/>
            </w:pPr>
          </w:p>
        </w:tc>
        <w:tc>
          <w:tcPr>
            <w:tcW w:w="8079" w:type="dxa"/>
          </w:tcPr>
          <w:p w14:paraId="463D186A" w14:textId="2FA5D792" w:rsidR="00BB584A" w:rsidRDefault="00BB584A" w:rsidP="00BB584A">
            <w:pPr>
              <w:pStyle w:val="ARTBLQTNText"/>
            </w:pPr>
          </w:p>
        </w:tc>
        <w:tc>
          <w:tcPr>
            <w:tcW w:w="851" w:type="dxa"/>
          </w:tcPr>
          <w:p w14:paraId="30DE6E94" w14:textId="77777777" w:rsidR="00BB584A" w:rsidRPr="00C31E78" w:rsidRDefault="00BB584A" w:rsidP="00BB584A">
            <w:pPr>
              <w:pStyle w:val="ARTBLQTNTextYesNo"/>
            </w:pPr>
            <w:r w:rsidRPr="00C31E78">
              <w:t>Yes</w:t>
            </w:r>
          </w:p>
        </w:tc>
      </w:tr>
      <w:tr w:rsidR="00BB584A" w14:paraId="28D1E9BA" w14:textId="77777777" w:rsidTr="002F5FDD">
        <w:tc>
          <w:tcPr>
            <w:tcW w:w="10593" w:type="dxa"/>
            <w:gridSpan w:val="3"/>
          </w:tcPr>
          <w:p w14:paraId="509CC22C" w14:textId="60E5C412" w:rsidR="00BB584A" w:rsidRPr="00DF4BFC" w:rsidRDefault="00BB584A" w:rsidP="00BB584A">
            <w:pPr>
              <w:pStyle w:val="ARTBLQTNHDSub"/>
            </w:pPr>
          </w:p>
        </w:tc>
      </w:tr>
      <w:tr w:rsidR="00BB584A" w14:paraId="5BE02CA0" w14:textId="77777777" w:rsidTr="002F5FDD">
        <w:tc>
          <w:tcPr>
            <w:tcW w:w="1663" w:type="dxa"/>
          </w:tcPr>
          <w:p w14:paraId="180052F3" w14:textId="34CE8AEE" w:rsidR="00BB584A" w:rsidRDefault="00BB584A" w:rsidP="00BB584A">
            <w:pPr>
              <w:pStyle w:val="ARTBLQTNCategory"/>
            </w:pPr>
          </w:p>
        </w:tc>
        <w:tc>
          <w:tcPr>
            <w:tcW w:w="8079" w:type="dxa"/>
          </w:tcPr>
          <w:p w14:paraId="5F7AE79A" w14:textId="699FDC2D" w:rsidR="00BB584A" w:rsidRDefault="00BB584A" w:rsidP="00BB584A">
            <w:pPr>
              <w:pStyle w:val="ARTBLQTNText"/>
            </w:pPr>
          </w:p>
        </w:tc>
        <w:tc>
          <w:tcPr>
            <w:tcW w:w="851" w:type="dxa"/>
          </w:tcPr>
          <w:p w14:paraId="0913E90C" w14:textId="77777777" w:rsidR="00BB584A" w:rsidRPr="00DF4BFC" w:rsidRDefault="00BB584A" w:rsidP="00BB584A">
            <w:pPr>
              <w:pStyle w:val="ARTBLQTNTextYesNo"/>
            </w:pPr>
            <w:r w:rsidRPr="002774DA">
              <w:t>Yes</w:t>
            </w:r>
          </w:p>
        </w:tc>
      </w:tr>
      <w:tr w:rsidR="00BB584A" w14:paraId="183BF9C9" w14:textId="77777777" w:rsidTr="002F5FDD">
        <w:tc>
          <w:tcPr>
            <w:tcW w:w="1663" w:type="dxa"/>
          </w:tcPr>
          <w:p w14:paraId="421CE9F7" w14:textId="182300B9" w:rsidR="00BB584A" w:rsidRDefault="00BB584A" w:rsidP="00BB584A">
            <w:pPr>
              <w:pStyle w:val="ARTBLQTNCategory"/>
            </w:pPr>
          </w:p>
        </w:tc>
        <w:tc>
          <w:tcPr>
            <w:tcW w:w="8079" w:type="dxa"/>
          </w:tcPr>
          <w:p w14:paraId="6A487B86" w14:textId="72B4AB78" w:rsidR="00BB584A" w:rsidRDefault="00BB584A" w:rsidP="00BB584A">
            <w:pPr>
              <w:pStyle w:val="ARTBLQTNText"/>
            </w:pPr>
          </w:p>
        </w:tc>
        <w:tc>
          <w:tcPr>
            <w:tcW w:w="851" w:type="dxa"/>
          </w:tcPr>
          <w:p w14:paraId="79B7B8DD" w14:textId="77777777" w:rsidR="00BB584A" w:rsidRPr="00DF4BFC" w:rsidRDefault="00BB584A" w:rsidP="00BB584A">
            <w:pPr>
              <w:pStyle w:val="ARTBLQTNTextYesNo"/>
            </w:pPr>
            <w:r w:rsidRPr="002774DA">
              <w:t>Yes</w:t>
            </w:r>
          </w:p>
        </w:tc>
      </w:tr>
      <w:tr w:rsidR="00BB584A" w14:paraId="76862A42" w14:textId="77777777" w:rsidTr="002F5FDD">
        <w:tc>
          <w:tcPr>
            <w:tcW w:w="1663" w:type="dxa"/>
          </w:tcPr>
          <w:p w14:paraId="4FEA6577" w14:textId="46AC20F7" w:rsidR="00BB584A" w:rsidRDefault="00BB584A" w:rsidP="00BB584A">
            <w:pPr>
              <w:pStyle w:val="ARTBLQTNCategory"/>
            </w:pPr>
          </w:p>
        </w:tc>
        <w:tc>
          <w:tcPr>
            <w:tcW w:w="8079" w:type="dxa"/>
          </w:tcPr>
          <w:p w14:paraId="6E437113" w14:textId="11DF82DD" w:rsidR="00BB584A" w:rsidRDefault="00BB584A" w:rsidP="00BB584A">
            <w:pPr>
              <w:pStyle w:val="ARTBLQTNText"/>
            </w:pPr>
          </w:p>
        </w:tc>
        <w:tc>
          <w:tcPr>
            <w:tcW w:w="851" w:type="dxa"/>
          </w:tcPr>
          <w:p w14:paraId="2C55E6DB" w14:textId="77777777" w:rsidR="00BB584A" w:rsidRPr="00DF4BFC" w:rsidRDefault="00BB584A" w:rsidP="00BB584A">
            <w:pPr>
              <w:pStyle w:val="ARTBLQTNTextYesNo"/>
            </w:pPr>
            <w:r w:rsidRPr="002774DA">
              <w:t>Yes</w:t>
            </w:r>
          </w:p>
        </w:tc>
      </w:tr>
      <w:tr w:rsidR="00BB584A" w14:paraId="19D74470" w14:textId="77777777" w:rsidTr="002F5FDD">
        <w:tc>
          <w:tcPr>
            <w:tcW w:w="1663" w:type="dxa"/>
          </w:tcPr>
          <w:p w14:paraId="141029DA" w14:textId="54ECCF09" w:rsidR="00BB584A" w:rsidRDefault="00BB584A" w:rsidP="00BB584A">
            <w:pPr>
              <w:pStyle w:val="ARTBLQTNCategory"/>
            </w:pPr>
          </w:p>
        </w:tc>
        <w:tc>
          <w:tcPr>
            <w:tcW w:w="8079" w:type="dxa"/>
          </w:tcPr>
          <w:p w14:paraId="4B225E0C" w14:textId="547984E9" w:rsidR="00BB584A" w:rsidRDefault="00BB584A" w:rsidP="00BB584A">
            <w:pPr>
              <w:pStyle w:val="ARTBLQTNText"/>
            </w:pPr>
          </w:p>
        </w:tc>
        <w:tc>
          <w:tcPr>
            <w:tcW w:w="851" w:type="dxa"/>
          </w:tcPr>
          <w:p w14:paraId="007EC1A3" w14:textId="77777777" w:rsidR="00BB584A" w:rsidRPr="002774DA" w:rsidRDefault="00BB584A" w:rsidP="00BB584A">
            <w:pPr>
              <w:pStyle w:val="ARTBLQTNTextYesNo"/>
            </w:pPr>
            <w:r w:rsidRPr="002774DA">
              <w:t>Yes</w:t>
            </w:r>
          </w:p>
        </w:tc>
      </w:tr>
      <w:tr w:rsidR="00BB584A" w14:paraId="492FEF82" w14:textId="77777777" w:rsidTr="002F5FDD">
        <w:tc>
          <w:tcPr>
            <w:tcW w:w="10593" w:type="dxa"/>
            <w:gridSpan w:val="3"/>
          </w:tcPr>
          <w:p w14:paraId="72693555" w14:textId="1BCF77CB" w:rsidR="00BB584A" w:rsidRPr="00DF4BFC" w:rsidRDefault="00BB584A" w:rsidP="00BB584A">
            <w:pPr>
              <w:pStyle w:val="ARTBLQTNHDSub"/>
            </w:pPr>
          </w:p>
        </w:tc>
      </w:tr>
      <w:tr w:rsidR="00BB584A" w14:paraId="309C07F4" w14:textId="77777777" w:rsidTr="002F5FDD">
        <w:tc>
          <w:tcPr>
            <w:tcW w:w="1663" w:type="dxa"/>
          </w:tcPr>
          <w:p w14:paraId="4F042691" w14:textId="2DDC030E" w:rsidR="00BB584A" w:rsidRDefault="00BB584A" w:rsidP="00BB584A">
            <w:pPr>
              <w:pStyle w:val="ARTBLQTNCategory"/>
            </w:pPr>
          </w:p>
        </w:tc>
        <w:tc>
          <w:tcPr>
            <w:tcW w:w="8079" w:type="dxa"/>
          </w:tcPr>
          <w:p w14:paraId="6D48686F" w14:textId="01337354" w:rsidR="00BB584A" w:rsidRDefault="00BB584A" w:rsidP="00BB584A">
            <w:pPr>
              <w:pStyle w:val="ARTBLQTNText"/>
            </w:pPr>
          </w:p>
        </w:tc>
        <w:tc>
          <w:tcPr>
            <w:tcW w:w="851" w:type="dxa"/>
          </w:tcPr>
          <w:p w14:paraId="0DDB4969" w14:textId="77777777" w:rsidR="00BB584A" w:rsidRDefault="00BB584A" w:rsidP="00BB584A">
            <w:pPr>
              <w:pStyle w:val="ARTBLQTNTextYesNo"/>
            </w:pPr>
            <w:r w:rsidRPr="00DF4BFC">
              <w:t>Yes</w:t>
            </w:r>
          </w:p>
        </w:tc>
      </w:tr>
      <w:tr w:rsidR="00BB584A" w14:paraId="088EEA95" w14:textId="77777777" w:rsidTr="002F5FDD">
        <w:tc>
          <w:tcPr>
            <w:tcW w:w="1663" w:type="dxa"/>
          </w:tcPr>
          <w:p w14:paraId="6CE9E811" w14:textId="54828624" w:rsidR="00BB584A" w:rsidRDefault="00BB584A" w:rsidP="00BB584A">
            <w:pPr>
              <w:pStyle w:val="ARTBLQTNCategory"/>
            </w:pPr>
          </w:p>
        </w:tc>
        <w:tc>
          <w:tcPr>
            <w:tcW w:w="8079" w:type="dxa"/>
          </w:tcPr>
          <w:p w14:paraId="6478B881" w14:textId="6C6E0A00" w:rsidR="00BB584A" w:rsidRDefault="00BB584A" w:rsidP="00BB584A">
            <w:pPr>
              <w:pStyle w:val="ARTBLQTNText"/>
            </w:pPr>
          </w:p>
        </w:tc>
        <w:tc>
          <w:tcPr>
            <w:tcW w:w="851" w:type="dxa"/>
          </w:tcPr>
          <w:p w14:paraId="064B0F19" w14:textId="77777777" w:rsidR="00BB584A" w:rsidRPr="00DF4BFC" w:rsidRDefault="00BB584A" w:rsidP="00BB584A">
            <w:pPr>
              <w:pStyle w:val="ARTBLQTNTextYesNo"/>
            </w:pPr>
            <w:r w:rsidRPr="00DF4BFC">
              <w:t>Yes</w:t>
            </w:r>
          </w:p>
        </w:tc>
      </w:tr>
      <w:tr w:rsidR="00BB584A" w14:paraId="38D29F3E" w14:textId="77777777" w:rsidTr="002F5FDD">
        <w:tc>
          <w:tcPr>
            <w:tcW w:w="1663" w:type="dxa"/>
          </w:tcPr>
          <w:p w14:paraId="6DCA07F4" w14:textId="58F4B374" w:rsidR="00BB584A" w:rsidRDefault="00BB584A" w:rsidP="00BB584A">
            <w:pPr>
              <w:pStyle w:val="ARTBLQTNCategory"/>
            </w:pPr>
          </w:p>
        </w:tc>
        <w:tc>
          <w:tcPr>
            <w:tcW w:w="8079" w:type="dxa"/>
          </w:tcPr>
          <w:p w14:paraId="7AA013D3" w14:textId="2E60F71C" w:rsidR="00BB584A" w:rsidRDefault="00BB584A" w:rsidP="00BB584A">
            <w:pPr>
              <w:pStyle w:val="ARTBLQTNText"/>
            </w:pPr>
          </w:p>
        </w:tc>
        <w:tc>
          <w:tcPr>
            <w:tcW w:w="851" w:type="dxa"/>
          </w:tcPr>
          <w:p w14:paraId="6A256CFA" w14:textId="77777777" w:rsidR="00BB584A" w:rsidRPr="00DF4BFC" w:rsidRDefault="00BB584A" w:rsidP="00BB584A">
            <w:pPr>
              <w:pStyle w:val="ARTBLQTNTextYesNo"/>
            </w:pPr>
            <w:r w:rsidRPr="00DF4BFC">
              <w:t>Yes</w:t>
            </w:r>
          </w:p>
        </w:tc>
      </w:tr>
      <w:tr w:rsidR="00BB584A" w14:paraId="784B5772" w14:textId="77777777" w:rsidTr="002F5FDD">
        <w:tc>
          <w:tcPr>
            <w:tcW w:w="10593" w:type="dxa"/>
            <w:gridSpan w:val="3"/>
          </w:tcPr>
          <w:p w14:paraId="0333E0FF" w14:textId="3E955184" w:rsidR="00BB584A" w:rsidRPr="00DF4BFC" w:rsidRDefault="00BB584A" w:rsidP="00BB584A">
            <w:pPr>
              <w:pStyle w:val="ARTBLQTNHDSub"/>
            </w:pPr>
          </w:p>
        </w:tc>
      </w:tr>
      <w:tr w:rsidR="00BB584A" w14:paraId="734D813F" w14:textId="77777777" w:rsidTr="002F5FDD">
        <w:tc>
          <w:tcPr>
            <w:tcW w:w="1663" w:type="dxa"/>
          </w:tcPr>
          <w:p w14:paraId="7D66B530" w14:textId="0B8D3B61" w:rsidR="00BB584A" w:rsidRDefault="00BB584A" w:rsidP="00BB584A">
            <w:pPr>
              <w:pStyle w:val="ARTBLQTNCategory"/>
            </w:pPr>
          </w:p>
        </w:tc>
        <w:tc>
          <w:tcPr>
            <w:tcW w:w="8079" w:type="dxa"/>
          </w:tcPr>
          <w:p w14:paraId="6841DE42" w14:textId="01650FC5" w:rsidR="00BB584A" w:rsidRDefault="00BB584A" w:rsidP="00BB584A">
            <w:pPr>
              <w:pStyle w:val="ARTBLQTNText"/>
            </w:pPr>
          </w:p>
        </w:tc>
        <w:tc>
          <w:tcPr>
            <w:tcW w:w="851" w:type="dxa"/>
          </w:tcPr>
          <w:p w14:paraId="41F87280" w14:textId="77777777" w:rsidR="00BB584A" w:rsidRPr="00DF4BFC" w:rsidRDefault="00BB584A" w:rsidP="00BB584A">
            <w:pPr>
              <w:pStyle w:val="ARTBLQTNTextYesNo"/>
            </w:pPr>
            <w:r w:rsidRPr="00642361">
              <w:t>Yes</w:t>
            </w:r>
          </w:p>
        </w:tc>
      </w:tr>
      <w:tr w:rsidR="00BB584A" w14:paraId="1F405CEB" w14:textId="77777777" w:rsidTr="002F5FDD">
        <w:tc>
          <w:tcPr>
            <w:tcW w:w="1663" w:type="dxa"/>
          </w:tcPr>
          <w:p w14:paraId="7F644B8A" w14:textId="442B9EF0" w:rsidR="00BB584A" w:rsidRDefault="00BB584A" w:rsidP="00BB584A">
            <w:pPr>
              <w:pStyle w:val="ARTBLQTNCategory"/>
            </w:pPr>
          </w:p>
        </w:tc>
        <w:tc>
          <w:tcPr>
            <w:tcW w:w="8079" w:type="dxa"/>
          </w:tcPr>
          <w:p w14:paraId="45B2DE80" w14:textId="1D1AB1BD" w:rsidR="00BB584A" w:rsidRDefault="00BB584A" w:rsidP="00BB584A">
            <w:pPr>
              <w:pStyle w:val="ARTBLQTNText"/>
            </w:pPr>
          </w:p>
        </w:tc>
        <w:tc>
          <w:tcPr>
            <w:tcW w:w="851" w:type="dxa"/>
          </w:tcPr>
          <w:p w14:paraId="7A0EA798" w14:textId="77777777" w:rsidR="00BB584A" w:rsidRPr="00DF4BFC" w:rsidRDefault="00BB584A" w:rsidP="00BB584A">
            <w:pPr>
              <w:pStyle w:val="ARTBLQTNTextYesNo"/>
            </w:pPr>
            <w:r w:rsidRPr="00642361">
              <w:t>Yes</w:t>
            </w:r>
          </w:p>
        </w:tc>
      </w:tr>
      <w:tr w:rsidR="00BB584A" w14:paraId="4729D0F9" w14:textId="77777777" w:rsidTr="002F5FDD">
        <w:tc>
          <w:tcPr>
            <w:tcW w:w="1663" w:type="dxa"/>
          </w:tcPr>
          <w:p w14:paraId="03397007" w14:textId="587D4334" w:rsidR="00BB584A" w:rsidRDefault="00BB584A" w:rsidP="00BB584A">
            <w:pPr>
              <w:pStyle w:val="ARTBLQTNCategory"/>
            </w:pPr>
          </w:p>
        </w:tc>
        <w:tc>
          <w:tcPr>
            <w:tcW w:w="8079" w:type="dxa"/>
          </w:tcPr>
          <w:p w14:paraId="4D8B690D" w14:textId="242169D8" w:rsidR="00BB584A" w:rsidRDefault="00BB584A" w:rsidP="00BB584A">
            <w:pPr>
              <w:pStyle w:val="ARTBLQTNText"/>
            </w:pPr>
          </w:p>
        </w:tc>
        <w:tc>
          <w:tcPr>
            <w:tcW w:w="851" w:type="dxa"/>
          </w:tcPr>
          <w:p w14:paraId="7849ED84" w14:textId="77777777" w:rsidR="00BB584A" w:rsidRPr="00DF4BFC" w:rsidRDefault="00BB584A" w:rsidP="00BB584A">
            <w:pPr>
              <w:pStyle w:val="ARTBLQTNTextYesNo"/>
            </w:pPr>
            <w:r w:rsidRPr="00642361">
              <w:t>Yes</w:t>
            </w:r>
          </w:p>
        </w:tc>
      </w:tr>
      <w:tr w:rsidR="00BB584A" w14:paraId="77B2D0DA" w14:textId="77777777" w:rsidTr="002F5FDD">
        <w:tc>
          <w:tcPr>
            <w:tcW w:w="1663" w:type="dxa"/>
          </w:tcPr>
          <w:p w14:paraId="2A42A937" w14:textId="5887F429" w:rsidR="00BB584A" w:rsidRDefault="00BB584A" w:rsidP="00BB584A">
            <w:pPr>
              <w:pStyle w:val="ARTBLQTNCategory"/>
            </w:pPr>
          </w:p>
        </w:tc>
        <w:tc>
          <w:tcPr>
            <w:tcW w:w="8079" w:type="dxa"/>
          </w:tcPr>
          <w:p w14:paraId="5A6264C4" w14:textId="30E63BB4" w:rsidR="00BB584A" w:rsidRDefault="00BB584A" w:rsidP="00BB584A">
            <w:pPr>
              <w:pStyle w:val="ARTBLQTNText"/>
            </w:pPr>
          </w:p>
        </w:tc>
        <w:tc>
          <w:tcPr>
            <w:tcW w:w="851" w:type="dxa"/>
          </w:tcPr>
          <w:p w14:paraId="0BC09F7A" w14:textId="77777777" w:rsidR="00BB584A" w:rsidRPr="00642361" w:rsidRDefault="00BB584A" w:rsidP="00BB584A">
            <w:pPr>
              <w:pStyle w:val="ARTBLQTNTextYesNo"/>
            </w:pPr>
            <w:r w:rsidRPr="00642361">
              <w:t>Yes</w:t>
            </w:r>
          </w:p>
        </w:tc>
      </w:tr>
    </w:tbl>
    <w:p w14:paraId="71DAFB4F" w14:textId="77777777" w:rsidR="00FF511B" w:rsidRPr="00D637BB" w:rsidRDefault="00FF511B" w:rsidP="00D637BB"/>
    <w:p w14:paraId="4F17AFDA" w14:textId="0BBAC14D" w:rsidR="00D637BB" w:rsidRDefault="00D637BB" w:rsidP="008F1100">
      <w:pPr>
        <w:pStyle w:val="Heading1"/>
      </w:pPr>
      <w:bookmarkStart w:id="42" w:name="_Toc233173068"/>
      <w:r>
        <w:lastRenderedPageBreak/>
        <w:t xml:space="preserve">Recycling </w:t>
      </w:r>
      <w:r w:rsidR="00B9529C">
        <w:t>Department</w:t>
      </w:r>
      <w:bookmarkEnd w:id="42"/>
    </w:p>
    <w:p w14:paraId="3399E86B" w14:textId="7517F01B" w:rsidR="00AA6D85" w:rsidRPr="00AA6D85" w:rsidRDefault="00AA6D85" w:rsidP="00AA6D85">
      <w:r>
        <w:t>The Integrated Pest Management observations for this department.</w:t>
      </w:r>
    </w:p>
    <w:tbl>
      <w:tblPr>
        <w:tblStyle w:val="TableGrid"/>
        <w:tblW w:w="10593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ook w:val="04A0" w:firstRow="1" w:lastRow="0" w:firstColumn="1" w:lastColumn="0" w:noHBand="0" w:noVBand="1"/>
      </w:tblPr>
      <w:tblGrid>
        <w:gridCol w:w="1663"/>
        <w:gridCol w:w="8079"/>
        <w:gridCol w:w="851"/>
      </w:tblGrid>
      <w:tr w:rsidR="002F5FDD" w14:paraId="3EF36FD5" w14:textId="77777777" w:rsidTr="002F5FDD">
        <w:tc>
          <w:tcPr>
            <w:tcW w:w="10593" w:type="dxa"/>
            <w:gridSpan w:val="3"/>
            <w:shd w:val="clear" w:color="auto" w:fill="73B9D3" w:themeFill="accent1"/>
          </w:tcPr>
          <w:p w14:paraId="43CD8851" w14:textId="6106CCB0" w:rsidR="002F5FDD" w:rsidRDefault="002F5FDD" w:rsidP="00B17B6D">
            <w:pPr>
              <w:pStyle w:val="ARTBLQTNHDYesNoWT"/>
            </w:pPr>
            <w:bookmarkStart w:id="43" w:name="_Toc233173069"/>
            <w:r>
              <w:t xml:space="preserve">Pest </w:t>
            </w:r>
            <w:r w:rsidRPr="00774E63">
              <w:t>Observations</w:t>
            </w:r>
            <w:bookmarkEnd w:id="43"/>
          </w:p>
        </w:tc>
      </w:tr>
      <w:tr w:rsidR="00AA6D85" w14:paraId="133695DA" w14:textId="77777777" w:rsidTr="002F5FDD">
        <w:tc>
          <w:tcPr>
            <w:tcW w:w="10593" w:type="dxa"/>
            <w:gridSpan w:val="3"/>
          </w:tcPr>
          <w:p w14:paraId="1C160124" w14:textId="2C2232DF" w:rsidR="00AA6D85" w:rsidRDefault="002F5FDD" w:rsidP="00B17B6D">
            <w:pPr>
              <w:pStyle w:val="ARTBLQTNHDSub"/>
            </w:pPr>
            <w:r>
              <w:t xml:space="preserve">Department </w:t>
            </w:r>
            <w:r w:rsidR="00AA6D85">
              <w:t>Pests</w:t>
            </w:r>
          </w:p>
        </w:tc>
      </w:tr>
      <w:tr w:rsidR="00AA6D85" w14:paraId="2AA101AB" w14:textId="77777777" w:rsidTr="002F5FDD">
        <w:tc>
          <w:tcPr>
            <w:tcW w:w="1663" w:type="dxa"/>
          </w:tcPr>
          <w:p w14:paraId="301F8285" w14:textId="77777777" w:rsidR="00AA6D85" w:rsidRDefault="00AA6D85" w:rsidP="00B17B6D">
            <w:pPr>
              <w:pStyle w:val="ARTBLQTNCategory"/>
            </w:pPr>
            <w:r w:rsidRPr="00E863A2">
              <w:t>Cockroaches</w:t>
            </w:r>
          </w:p>
        </w:tc>
        <w:tc>
          <w:tcPr>
            <w:tcW w:w="8079" w:type="dxa"/>
          </w:tcPr>
          <w:p w14:paraId="43DEF63E" w14:textId="77777777" w:rsidR="00AA6D85" w:rsidRDefault="00AA6D85" w:rsidP="00B17B6D">
            <w:pPr>
              <w:pStyle w:val="ARTBLQTNText"/>
            </w:pPr>
            <w:r>
              <w:t xml:space="preserve">No cockroaches were seen </w:t>
            </w:r>
            <w:r w:rsidRPr="00E863A2">
              <w:t>in this department</w:t>
            </w:r>
            <w:r>
              <w:t>.</w:t>
            </w:r>
          </w:p>
        </w:tc>
        <w:tc>
          <w:tcPr>
            <w:tcW w:w="851" w:type="dxa"/>
          </w:tcPr>
          <w:p w14:paraId="5B997EC4" w14:textId="77777777" w:rsidR="00AA6D85" w:rsidRDefault="00AA6D85" w:rsidP="00B17B6D">
            <w:pPr>
              <w:pStyle w:val="ARTBLQTNTextYesNo"/>
            </w:pPr>
            <w:r w:rsidRPr="00DF4BFC">
              <w:t>Yes</w:t>
            </w:r>
          </w:p>
        </w:tc>
      </w:tr>
      <w:tr w:rsidR="00AA6D85" w14:paraId="0B3F6599" w14:textId="77777777" w:rsidTr="002F5FDD">
        <w:tc>
          <w:tcPr>
            <w:tcW w:w="1663" w:type="dxa"/>
          </w:tcPr>
          <w:p w14:paraId="7DC9B623" w14:textId="77777777" w:rsidR="00AA6D85" w:rsidRDefault="00AA6D85" w:rsidP="00B17B6D">
            <w:pPr>
              <w:pStyle w:val="ARTBLQTNCategory"/>
            </w:pPr>
            <w:r w:rsidRPr="00E863A2">
              <w:t>Flies</w:t>
            </w:r>
          </w:p>
        </w:tc>
        <w:tc>
          <w:tcPr>
            <w:tcW w:w="8079" w:type="dxa"/>
          </w:tcPr>
          <w:p w14:paraId="3E5D65AF" w14:textId="77777777" w:rsidR="00AA6D85" w:rsidRDefault="00AA6D85" w:rsidP="00B17B6D">
            <w:pPr>
              <w:pStyle w:val="ARTBLQTNText"/>
            </w:pPr>
            <w:r>
              <w:t>No</w:t>
            </w:r>
            <w:r w:rsidRPr="00420B48">
              <w:t xml:space="preserve"> </w:t>
            </w:r>
            <w:r>
              <w:t>flies</w:t>
            </w:r>
            <w:r w:rsidRPr="00420B48">
              <w:t xml:space="preserve"> </w:t>
            </w:r>
            <w:r>
              <w:t xml:space="preserve">were </w:t>
            </w:r>
            <w:r w:rsidRPr="00420B48">
              <w:t>seen in this department</w:t>
            </w:r>
            <w:r>
              <w:t>.</w:t>
            </w:r>
          </w:p>
        </w:tc>
        <w:tc>
          <w:tcPr>
            <w:tcW w:w="851" w:type="dxa"/>
          </w:tcPr>
          <w:p w14:paraId="2012C5EA" w14:textId="77777777" w:rsidR="00AA6D85" w:rsidRDefault="00AA6D85" w:rsidP="00B17B6D">
            <w:pPr>
              <w:pStyle w:val="ARTBLQTNTextYesNo"/>
            </w:pPr>
            <w:r w:rsidRPr="00DF4BFC">
              <w:t>Yes</w:t>
            </w:r>
          </w:p>
        </w:tc>
      </w:tr>
      <w:tr w:rsidR="00AA6D85" w14:paraId="6902DD44" w14:textId="77777777" w:rsidTr="002F5FDD">
        <w:tc>
          <w:tcPr>
            <w:tcW w:w="1663" w:type="dxa"/>
          </w:tcPr>
          <w:p w14:paraId="1A294BEB" w14:textId="77777777" w:rsidR="00AA6D85" w:rsidRPr="00E863A2" w:rsidRDefault="00AA6D85" w:rsidP="00B17B6D">
            <w:pPr>
              <w:pStyle w:val="ARTBLQTNCategory"/>
            </w:pPr>
            <w:r>
              <w:t>Mosquitoes</w:t>
            </w:r>
          </w:p>
        </w:tc>
        <w:tc>
          <w:tcPr>
            <w:tcW w:w="8079" w:type="dxa"/>
          </w:tcPr>
          <w:p w14:paraId="3D5225BA" w14:textId="77777777" w:rsidR="00AA6D85" w:rsidRDefault="00AA6D85" w:rsidP="00B17B6D">
            <w:pPr>
              <w:pStyle w:val="ARTBLQTNText"/>
            </w:pPr>
            <w:r>
              <w:t>No mosquitoes were seen in this department.</w:t>
            </w:r>
          </w:p>
        </w:tc>
        <w:tc>
          <w:tcPr>
            <w:tcW w:w="851" w:type="dxa"/>
          </w:tcPr>
          <w:p w14:paraId="137E229F" w14:textId="77777777" w:rsidR="00AA6D85" w:rsidRPr="00DF4BFC" w:rsidRDefault="00AA6D85" w:rsidP="00B17B6D">
            <w:pPr>
              <w:pStyle w:val="ARTBLQTNTextYesNo"/>
            </w:pPr>
            <w:r w:rsidRPr="00DF4BFC">
              <w:t>Yes</w:t>
            </w:r>
          </w:p>
        </w:tc>
      </w:tr>
      <w:tr w:rsidR="00AA6D85" w14:paraId="232125F2" w14:textId="77777777" w:rsidTr="002F5FDD">
        <w:tc>
          <w:tcPr>
            <w:tcW w:w="1663" w:type="dxa"/>
          </w:tcPr>
          <w:p w14:paraId="2DEF59B0" w14:textId="77777777" w:rsidR="00AA6D85" w:rsidRPr="00F833E9" w:rsidRDefault="00AA6D85" w:rsidP="00B17B6D">
            <w:pPr>
              <w:pStyle w:val="ARTBLQTNCategory"/>
            </w:pPr>
            <w:r w:rsidRPr="00E863A2">
              <w:t>Bedbugs</w:t>
            </w:r>
          </w:p>
        </w:tc>
        <w:tc>
          <w:tcPr>
            <w:tcW w:w="8079" w:type="dxa"/>
          </w:tcPr>
          <w:p w14:paraId="52508290" w14:textId="77777777" w:rsidR="00AA6D85" w:rsidRDefault="00AA6D85" w:rsidP="00B17B6D">
            <w:pPr>
              <w:pStyle w:val="ARTBLQTNText"/>
            </w:pPr>
            <w:r>
              <w:t>N</w:t>
            </w:r>
            <w:r w:rsidRPr="00420B48">
              <w:t xml:space="preserve">o </w:t>
            </w:r>
            <w:r>
              <w:t>bedbugs</w:t>
            </w:r>
            <w:r w:rsidRPr="00420B48">
              <w:t xml:space="preserve"> </w:t>
            </w:r>
            <w:r>
              <w:t xml:space="preserve">were </w:t>
            </w:r>
            <w:r w:rsidRPr="00420B48">
              <w:t>seen in this department</w:t>
            </w:r>
            <w:r>
              <w:t>.</w:t>
            </w:r>
          </w:p>
        </w:tc>
        <w:tc>
          <w:tcPr>
            <w:tcW w:w="851" w:type="dxa"/>
          </w:tcPr>
          <w:p w14:paraId="75ADAF0B" w14:textId="77777777" w:rsidR="00AA6D85" w:rsidRDefault="00AA6D85" w:rsidP="00B17B6D">
            <w:pPr>
              <w:pStyle w:val="ARTBLQTNTextYesNo"/>
            </w:pPr>
            <w:r w:rsidRPr="00DF4BFC">
              <w:t>Yes</w:t>
            </w:r>
          </w:p>
        </w:tc>
      </w:tr>
      <w:tr w:rsidR="00AA6D85" w14:paraId="1377F0E9" w14:textId="77777777" w:rsidTr="002F5FDD">
        <w:tc>
          <w:tcPr>
            <w:tcW w:w="1663" w:type="dxa"/>
          </w:tcPr>
          <w:p w14:paraId="49B96C96" w14:textId="77777777" w:rsidR="00AA6D85" w:rsidRDefault="00AA6D85" w:rsidP="00B17B6D">
            <w:pPr>
              <w:pStyle w:val="ARTBLQTNCategory"/>
            </w:pPr>
            <w:r w:rsidRPr="00E863A2">
              <w:t>S</w:t>
            </w:r>
            <w:r>
              <w:t>PI</w:t>
            </w:r>
          </w:p>
        </w:tc>
        <w:tc>
          <w:tcPr>
            <w:tcW w:w="8079" w:type="dxa"/>
          </w:tcPr>
          <w:p w14:paraId="69878EC1" w14:textId="77777777" w:rsidR="00AA6D85" w:rsidRDefault="00AA6D85" w:rsidP="00B17B6D">
            <w:pPr>
              <w:pStyle w:val="ARTBLQTNText"/>
            </w:pPr>
            <w:r>
              <w:t>N</w:t>
            </w:r>
            <w:r w:rsidRPr="00420B48">
              <w:t xml:space="preserve">o </w:t>
            </w:r>
            <w:r>
              <w:t>Stored Product Insects (SPI)</w:t>
            </w:r>
            <w:r w:rsidRPr="00420B48">
              <w:t xml:space="preserve"> </w:t>
            </w:r>
            <w:r>
              <w:t xml:space="preserve">were </w:t>
            </w:r>
            <w:r w:rsidRPr="00420B48">
              <w:t>seen in this department</w:t>
            </w:r>
            <w:r>
              <w:t>.</w:t>
            </w:r>
          </w:p>
        </w:tc>
        <w:tc>
          <w:tcPr>
            <w:tcW w:w="851" w:type="dxa"/>
          </w:tcPr>
          <w:p w14:paraId="107C8145" w14:textId="77777777" w:rsidR="00AA6D85" w:rsidRDefault="00AA6D85" w:rsidP="00B17B6D">
            <w:pPr>
              <w:pStyle w:val="ARTBLQTNTextYesNo"/>
            </w:pPr>
            <w:r w:rsidRPr="00DF4BFC">
              <w:t>Yes</w:t>
            </w:r>
          </w:p>
        </w:tc>
      </w:tr>
      <w:tr w:rsidR="00AA6D85" w14:paraId="3ED02D1F" w14:textId="77777777" w:rsidTr="002F5FDD">
        <w:tc>
          <w:tcPr>
            <w:tcW w:w="1663" w:type="dxa"/>
          </w:tcPr>
          <w:p w14:paraId="7B61E100" w14:textId="77777777" w:rsidR="00AA6D85" w:rsidRDefault="00AA6D85" w:rsidP="00B17B6D">
            <w:pPr>
              <w:pStyle w:val="ARTBLQTNCategory"/>
            </w:pPr>
            <w:r>
              <w:t>Rodents</w:t>
            </w:r>
          </w:p>
        </w:tc>
        <w:tc>
          <w:tcPr>
            <w:tcW w:w="8079" w:type="dxa"/>
          </w:tcPr>
          <w:p w14:paraId="7501AC57" w14:textId="77777777" w:rsidR="00AA6D85" w:rsidRDefault="00AA6D85" w:rsidP="00B17B6D">
            <w:pPr>
              <w:pStyle w:val="ARTBLQTNText"/>
            </w:pPr>
            <w:r>
              <w:t>N</w:t>
            </w:r>
            <w:r w:rsidRPr="00420B48">
              <w:t xml:space="preserve">o </w:t>
            </w:r>
            <w:r>
              <w:t>rodents (rats or mice)</w:t>
            </w:r>
            <w:r w:rsidRPr="00420B48">
              <w:t xml:space="preserve"> </w:t>
            </w:r>
            <w:r>
              <w:t xml:space="preserve">were </w:t>
            </w:r>
            <w:r w:rsidRPr="00420B48">
              <w:t>seen in this department</w:t>
            </w:r>
            <w:r>
              <w:t>.</w:t>
            </w:r>
          </w:p>
        </w:tc>
        <w:tc>
          <w:tcPr>
            <w:tcW w:w="851" w:type="dxa"/>
          </w:tcPr>
          <w:p w14:paraId="5C3D82CF" w14:textId="77777777" w:rsidR="00AA6D85" w:rsidRPr="00DF4BFC" w:rsidRDefault="00AA6D85" w:rsidP="00B17B6D">
            <w:pPr>
              <w:pStyle w:val="ARTBLQTNTextYesNo"/>
            </w:pPr>
            <w:r w:rsidRPr="00DF4BFC">
              <w:t>Yes</w:t>
            </w:r>
          </w:p>
        </w:tc>
      </w:tr>
      <w:tr w:rsidR="00AA6D85" w14:paraId="28ED3CC1" w14:textId="77777777" w:rsidTr="002F5FDD">
        <w:tc>
          <w:tcPr>
            <w:tcW w:w="1663" w:type="dxa"/>
          </w:tcPr>
          <w:p w14:paraId="535FC3A5" w14:textId="77777777" w:rsidR="00AA6D85" w:rsidRDefault="00AA6D85" w:rsidP="00B17B6D">
            <w:pPr>
              <w:pStyle w:val="ARTBLQTNCategory"/>
            </w:pPr>
            <w:r>
              <w:t>Other pests</w:t>
            </w:r>
          </w:p>
        </w:tc>
        <w:tc>
          <w:tcPr>
            <w:tcW w:w="8079" w:type="dxa"/>
          </w:tcPr>
          <w:p w14:paraId="1BE1726D" w14:textId="77777777" w:rsidR="00AA6D85" w:rsidRDefault="00AA6D85" w:rsidP="00B17B6D">
            <w:pPr>
              <w:pStyle w:val="ARTBLQTNText"/>
            </w:pPr>
            <w:r>
              <w:t>N</w:t>
            </w:r>
            <w:r w:rsidRPr="00420B48">
              <w:t xml:space="preserve">o </w:t>
            </w:r>
            <w:r>
              <w:t xml:space="preserve">other pest types were </w:t>
            </w:r>
            <w:r w:rsidRPr="00420B48">
              <w:t>seen in this department</w:t>
            </w:r>
            <w:r>
              <w:t>.</w:t>
            </w:r>
          </w:p>
        </w:tc>
        <w:tc>
          <w:tcPr>
            <w:tcW w:w="851" w:type="dxa"/>
          </w:tcPr>
          <w:p w14:paraId="32EF7F23" w14:textId="77777777" w:rsidR="00AA6D85" w:rsidRPr="00DF4BFC" w:rsidRDefault="00AA6D85" w:rsidP="00B17B6D">
            <w:pPr>
              <w:pStyle w:val="ARTBLQTNTextYesNo"/>
            </w:pPr>
            <w:r w:rsidRPr="00DF4BFC">
              <w:t>Yes</w:t>
            </w:r>
          </w:p>
        </w:tc>
      </w:tr>
    </w:tbl>
    <w:p w14:paraId="32220D7E" w14:textId="77777777" w:rsidR="001C08AC" w:rsidRDefault="001C08AC" w:rsidP="001C08AC">
      <w:pPr>
        <w:pStyle w:val="ATBL2TBLSpacebetweentablesparagraphs"/>
      </w:pPr>
    </w:p>
    <w:tbl>
      <w:tblPr>
        <w:tblStyle w:val="TableGrid"/>
        <w:tblW w:w="10593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ook w:val="04A0" w:firstRow="1" w:lastRow="0" w:firstColumn="1" w:lastColumn="0" w:noHBand="0" w:noVBand="1"/>
      </w:tblPr>
      <w:tblGrid>
        <w:gridCol w:w="1098"/>
        <w:gridCol w:w="9495"/>
      </w:tblGrid>
      <w:tr w:rsidR="001C08AC" w14:paraId="3EBAA1FB" w14:textId="77777777" w:rsidTr="002F5FDD">
        <w:tc>
          <w:tcPr>
            <w:tcW w:w="1098" w:type="dxa"/>
            <w:shd w:val="clear" w:color="auto" w:fill="73B9D3" w:themeFill="accent1"/>
          </w:tcPr>
          <w:p w14:paraId="5F6C78E2" w14:textId="77777777" w:rsidR="001C08AC" w:rsidRPr="00BE02FB" w:rsidRDefault="001C08AC" w:rsidP="00B17B6D">
            <w:pPr>
              <w:pStyle w:val="ARTBLLOHDRITWH"/>
            </w:pPr>
            <w:r>
              <w:t>Criteria:</w:t>
            </w:r>
          </w:p>
        </w:tc>
        <w:tc>
          <w:tcPr>
            <w:tcW w:w="9495" w:type="dxa"/>
          </w:tcPr>
          <w:p w14:paraId="5F665555" w14:textId="3E6E3DC3" w:rsidR="001C08AC" w:rsidRDefault="001C08AC" w:rsidP="00B17B6D">
            <w:pPr>
              <w:pStyle w:val="ARTBLLOCriteriaText"/>
            </w:pPr>
            <w:r>
              <w:t xml:space="preserve">Provision/Stores loading for Integrated Pest Management is a high-risk area because pests can be introduced </w:t>
            </w:r>
            <w:r w:rsidR="002F5FDD">
              <w:t>by the large quantities of products loaded, and because the shell doors are open for most of the day during loading, allowing flying insects and potentially rodents to access the area</w:t>
            </w:r>
            <w:r>
              <w:t>.</w:t>
            </w:r>
          </w:p>
          <w:p w14:paraId="73E498E9" w14:textId="77777777" w:rsidR="001C08AC" w:rsidRDefault="001C08AC" w:rsidP="00B17B6D">
            <w:pPr>
              <w:pStyle w:val="ARTBLLOCriteriaText"/>
            </w:pPr>
            <w:r>
              <w:t>Monitoring traps and electric fly killers must be well-maintained and typically require larger quantities due to the high risk in this area.</w:t>
            </w:r>
          </w:p>
          <w:p w14:paraId="23CB063A" w14:textId="02B5BE05" w:rsidR="001C08AC" w:rsidRPr="00BE02FB" w:rsidRDefault="001C08AC" w:rsidP="00B17B6D">
            <w:pPr>
              <w:pStyle w:val="ARTBLLOCriteriaText"/>
            </w:pPr>
            <w:r w:rsidRPr="00BE02FB">
              <w:t xml:space="preserve">Public Health Authorities require </w:t>
            </w:r>
            <w:r w:rsidR="002F5FDD">
              <w:t>notification of</w:t>
            </w:r>
            <w:r>
              <w:t xml:space="preserve"> such infestations</w:t>
            </w:r>
            <w:r w:rsidRPr="00BE02FB">
              <w:t xml:space="preserve">, and in some countries, ships may be fined if they do not protect all mooring </w:t>
            </w:r>
            <w:r>
              <w:t xml:space="preserve">and spring </w:t>
            </w:r>
            <w:r w:rsidRPr="00BE02FB">
              <w:t>lines with rat guards.</w:t>
            </w:r>
          </w:p>
        </w:tc>
      </w:tr>
    </w:tbl>
    <w:p w14:paraId="74899501" w14:textId="77777777" w:rsidR="001C08AC" w:rsidRDefault="001C08AC" w:rsidP="001C08AC">
      <w:pPr>
        <w:pStyle w:val="ATBL2TBLSpacebetweentablesparagraphs"/>
      </w:pPr>
    </w:p>
    <w:tbl>
      <w:tblPr>
        <w:tblStyle w:val="TableGrid"/>
        <w:tblW w:w="10593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ook w:val="04A0" w:firstRow="1" w:lastRow="0" w:firstColumn="1" w:lastColumn="0" w:noHBand="0" w:noVBand="1"/>
      </w:tblPr>
      <w:tblGrid>
        <w:gridCol w:w="1663"/>
        <w:gridCol w:w="8079"/>
        <w:gridCol w:w="851"/>
      </w:tblGrid>
      <w:tr w:rsidR="002F5FDD" w14:paraId="2B148D0D" w14:textId="77777777" w:rsidTr="002F5FDD">
        <w:tc>
          <w:tcPr>
            <w:tcW w:w="10593" w:type="dxa"/>
            <w:gridSpan w:val="3"/>
            <w:shd w:val="clear" w:color="auto" w:fill="73B9D3" w:themeFill="accent1"/>
          </w:tcPr>
          <w:p w14:paraId="208BB7BD" w14:textId="0409B0AA" w:rsidR="002F5FDD" w:rsidRDefault="002F5FDD" w:rsidP="00B17B6D">
            <w:pPr>
              <w:pStyle w:val="ARTBLQTNHDYesNoWT"/>
            </w:pPr>
            <w:bookmarkStart w:id="44" w:name="_Toc233173070"/>
            <w:r>
              <w:t>Recycling Centre Standards</w:t>
            </w:r>
            <w:bookmarkEnd w:id="44"/>
          </w:p>
        </w:tc>
      </w:tr>
      <w:tr w:rsidR="00C370AB" w14:paraId="16C33D5E" w14:textId="77777777" w:rsidTr="002F5FDD">
        <w:tc>
          <w:tcPr>
            <w:tcW w:w="10593" w:type="dxa"/>
            <w:gridSpan w:val="3"/>
          </w:tcPr>
          <w:p w14:paraId="01B4F90E" w14:textId="18797883" w:rsidR="00C370AB" w:rsidRPr="00491C85" w:rsidRDefault="00C370AB" w:rsidP="00491C85">
            <w:pPr>
              <w:pStyle w:val="ARTBLQTNHDSub"/>
            </w:pPr>
            <w:r w:rsidRPr="00491C85">
              <w:t>Cleaning Standards</w:t>
            </w:r>
          </w:p>
        </w:tc>
      </w:tr>
      <w:tr w:rsidR="00C370AB" w14:paraId="0A5FA51C" w14:textId="77777777" w:rsidTr="002F5FDD">
        <w:tc>
          <w:tcPr>
            <w:tcW w:w="1663" w:type="dxa"/>
          </w:tcPr>
          <w:p w14:paraId="5B160A3A" w14:textId="197503B1" w:rsidR="00C370AB" w:rsidRPr="00C370AB" w:rsidRDefault="00C370AB" w:rsidP="00B47E34">
            <w:pPr>
              <w:pStyle w:val="ARTBLQTNText"/>
            </w:pPr>
            <w:r w:rsidRPr="00C370AB">
              <w:t>Decks</w:t>
            </w:r>
          </w:p>
        </w:tc>
        <w:tc>
          <w:tcPr>
            <w:tcW w:w="8079" w:type="dxa"/>
          </w:tcPr>
          <w:p w14:paraId="7793440F" w14:textId="7E64395E" w:rsidR="00C370AB" w:rsidRPr="00C370AB" w:rsidRDefault="00C370AB" w:rsidP="00B47E34">
            <w:pPr>
              <w:pStyle w:val="ARTBLQTNText"/>
            </w:pPr>
            <w:r w:rsidRPr="00C370AB">
              <w:t>The Decks are clean and free of excessive residue</w:t>
            </w:r>
            <w:r>
              <w:t>.</w:t>
            </w:r>
          </w:p>
        </w:tc>
        <w:tc>
          <w:tcPr>
            <w:tcW w:w="851" w:type="dxa"/>
          </w:tcPr>
          <w:p w14:paraId="67A6F05A" w14:textId="77777777" w:rsidR="00C370AB" w:rsidRPr="00DF4BFC" w:rsidRDefault="00C370AB" w:rsidP="00C370AB">
            <w:pPr>
              <w:pStyle w:val="ARTBLQTNTextYesNo"/>
            </w:pPr>
            <w:r w:rsidRPr="00DF4BFC">
              <w:t>Yes</w:t>
            </w:r>
          </w:p>
        </w:tc>
      </w:tr>
      <w:tr w:rsidR="00C370AB" w14:paraId="05698219" w14:textId="77777777" w:rsidTr="002F5FDD">
        <w:tc>
          <w:tcPr>
            <w:tcW w:w="1663" w:type="dxa"/>
          </w:tcPr>
          <w:p w14:paraId="124DD2AE" w14:textId="6BCAE7DD" w:rsidR="00C370AB" w:rsidRPr="00C370AB" w:rsidRDefault="00C370AB" w:rsidP="00B47E34">
            <w:pPr>
              <w:pStyle w:val="ARTBLQTNText"/>
            </w:pPr>
            <w:r w:rsidRPr="00C370AB">
              <w:t xml:space="preserve">Bulkheads </w:t>
            </w:r>
          </w:p>
        </w:tc>
        <w:tc>
          <w:tcPr>
            <w:tcW w:w="8079" w:type="dxa"/>
          </w:tcPr>
          <w:p w14:paraId="4E9816D5" w14:textId="70E0E2A8" w:rsidR="00C370AB" w:rsidRPr="00C370AB" w:rsidRDefault="00C370AB" w:rsidP="00B47E34">
            <w:pPr>
              <w:pStyle w:val="ARTBLQTNText"/>
            </w:pPr>
            <w:r w:rsidRPr="00C370AB">
              <w:t>The Bulkheads are clean and free of excessive residue</w:t>
            </w:r>
            <w:r>
              <w:t>.</w:t>
            </w:r>
          </w:p>
        </w:tc>
        <w:tc>
          <w:tcPr>
            <w:tcW w:w="851" w:type="dxa"/>
          </w:tcPr>
          <w:p w14:paraId="3BB0B701" w14:textId="77777777" w:rsidR="00C370AB" w:rsidRPr="00DF4BFC" w:rsidRDefault="00C370AB" w:rsidP="00C370AB">
            <w:pPr>
              <w:pStyle w:val="ARTBLQTNTextYesNo"/>
            </w:pPr>
            <w:r w:rsidRPr="00DF4BFC">
              <w:t>Yes</w:t>
            </w:r>
          </w:p>
        </w:tc>
      </w:tr>
      <w:tr w:rsidR="00C370AB" w14:paraId="3E513619" w14:textId="77777777" w:rsidTr="002F5FDD">
        <w:tc>
          <w:tcPr>
            <w:tcW w:w="1663" w:type="dxa"/>
          </w:tcPr>
          <w:p w14:paraId="3BB0BFAA" w14:textId="75BF30C0" w:rsidR="00C370AB" w:rsidRPr="00C370AB" w:rsidRDefault="00C370AB" w:rsidP="00B47E34">
            <w:pPr>
              <w:pStyle w:val="ARTBLQTNText"/>
            </w:pPr>
            <w:r w:rsidRPr="00C370AB">
              <w:t xml:space="preserve">Deckheads </w:t>
            </w:r>
          </w:p>
        </w:tc>
        <w:tc>
          <w:tcPr>
            <w:tcW w:w="8079" w:type="dxa"/>
          </w:tcPr>
          <w:p w14:paraId="06B5BAA6" w14:textId="15A83408" w:rsidR="00C370AB" w:rsidRPr="00C370AB" w:rsidRDefault="00C370AB" w:rsidP="00B47E34">
            <w:pPr>
              <w:pStyle w:val="ARTBLQTNText"/>
            </w:pPr>
            <w:r w:rsidRPr="00C370AB">
              <w:t>The Deckheads are clean and free of excessive residue</w:t>
            </w:r>
            <w:r>
              <w:t>.</w:t>
            </w:r>
          </w:p>
        </w:tc>
        <w:tc>
          <w:tcPr>
            <w:tcW w:w="851" w:type="dxa"/>
          </w:tcPr>
          <w:p w14:paraId="04C61646" w14:textId="77777777" w:rsidR="00C370AB" w:rsidRPr="00DF4BFC" w:rsidRDefault="00C370AB" w:rsidP="00C370AB">
            <w:pPr>
              <w:pStyle w:val="ARTBLQTNTextYesNo"/>
            </w:pPr>
            <w:r>
              <w:t>Yes</w:t>
            </w:r>
          </w:p>
        </w:tc>
      </w:tr>
      <w:tr w:rsidR="00C370AB" w14:paraId="4B339562" w14:textId="77777777" w:rsidTr="002F5FDD">
        <w:tc>
          <w:tcPr>
            <w:tcW w:w="1663" w:type="dxa"/>
          </w:tcPr>
          <w:p w14:paraId="0A3428EE" w14:textId="196C1A60" w:rsidR="00C370AB" w:rsidRPr="00C370AB" w:rsidRDefault="00C370AB" w:rsidP="00B47E34">
            <w:pPr>
              <w:pStyle w:val="ARTBLQTNText"/>
            </w:pPr>
            <w:r>
              <w:t>Sorting Table</w:t>
            </w:r>
          </w:p>
        </w:tc>
        <w:tc>
          <w:tcPr>
            <w:tcW w:w="8079" w:type="dxa"/>
          </w:tcPr>
          <w:p w14:paraId="0E12F706" w14:textId="41A94426" w:rsidR="00C370AB" w:rsidRPr="00C370AB" w:rsidRDefault="00C370AB" w:rsidP="00B47E34">
            <w:pPr>
              <w:pStyle w:val="ARTBLQTNText"/>
            </w:pPr>
            <w:r>
              <w:t>The Sorting Table is clean and free of excessive residue.</w:t>
            </w:r>
          </w:p>
        </w:tc>
        <w:tc>
          <w:tcPr>
            <w:tcW w:w="851" w:type="dxa"/>
          </w:tcPr>
          <w:p w14:paraId="089B5C60" w14:textId="6CCCA164" w:rsidR="00C370AB" w:rsidRDefault="00D03743" w:rsidP="00C370AB">
            <w:pPr>
              <w:pStyle w:val="ARTBLQTNTextYesNo"/>
            </w:pPr>
            <w:r>
              <w:t>Yes</w:t>
            </w:r>
          </w:p>
        </w:tc>
      </w:tr>
      <w:tr w:rsidR="001C08AC" w14:paraId="14B35E89" w14:textId="77777777" w:rsidTr="002F5FDD">
        <w:tc>
          <w:tcPr>
            <w:tcW w:w="10593" w:type="dxa"/>
            <w:gridSpan w:val="3"/>
          </w:tcPr>
          <w:p w14:paraId="4C953F8A" w14:textId="0759EE95" w:rsidR="001C08AC" w:rsidRPr="00B47E34" w:rsidRDefault="00C370AB" w:rsidP="00B47E34">
            <w:pPr>
              <w:pStyle w:val="ARTBLQTNHDSub"/>
            </w:pPr>
            <w:r w:rsidRPr="00B47E34">
              <w:t>Machinery</w:t>
            </w:r>
            <w:r w:rsidR="00636538" w:rsidRPr="00B47E34">
              <w:t xml:space="preserve"> </w:t>
            </w:r>
          </w:p>
        </w:tc>
      </w:tr>
      <w:tr w:rsidR="00C370AB" w14:paraId="1E2D2BBB" w14:textId="77777777" w:rsidTr="002F5FDD">
        <w:tc>
          <w:tcPr>
            <w:tcW w:w="1663" w:type="dxa"/>
          </w:tcPr>
          <w:p w14:paraId="403E7999" w14:textId="433687D5" w:rsidR="00C370AB" w:rsidRPr="00C370AB" w:rsidRDefault="00C370AB" w:rsidP="00B47E34">
            <w:pPr>
              <w:pStyle w:val="ARTBLQTNText"/>
            </w:pPr>
            <w:r w:rsidRPr="00C370AB">
              <w:t>Incinerator</w:t>
            </w:r>
          </w:p>
        </w:tc>
        <w:tc>
          <w:tcPr>
            <w:tcW w:w="8079" w:type="dxa"/>
          </w:tcPr>
          <w:p w14:paraId="37CBB587" w14:textId="5D80E442" w:rsidR="00C370AB" w:rsidRPr="00B47E34" w:rsidRDefault="00C370AB" w:rsidP="00C370AB">
            <w:pPr>
              <w:pStyle w:val="ARTBLQTNText"/>
              <w:rPr>
                <w:rStyle w:val="ATBLPinkHidden"/>
              </w:rPr>
            </w:pPr>
            <w:r w:rsidRPr="00B47E34">
              <w:t>Kept clean and covered when not in continuous use.</w:t>
            </w:r>
            <w:r w:rsidR="00491C85">
              <w:rPr>
                <w:color w:val="7030A0"/>
              </w:rPr>
              <w:t xml:space="preserve"> </w:t>
            </w:r>
            <w:r w:rsidR="00B47E34">
              <w:rPr>
                <w:rStyle w:val="ATBLPinkHidden"/>
              </w:rPr>
              <w:t>Can this be all rolled into one question?</w:t>
            </w:r>
          </w:p>
        </w:tc>
        <w:tc>
          <w:tcPr>
            <w:tcW w:w="851" w:type="dxa"/>
          </w:tcPr>
          <w:p w14:paraId="1CFFD8CF" w14:textId="77777777" w:rsidR="00C370AB" w:rsidRPr="00DF4BFC" w:rsidRDefault="00C370AB" w:rsidP="00C370AB">
            <w:pPr>
              <w:pStyle w:val="ARTBLQTNTextYesNo"/>
            </w:pPr>
            <w:r w:rsidRPr="003B16BE">
              <w:t>Yes</w:t>
            </w:r>
          </w:p>
        </w:tc>
      </w:tr>
      <w:tr w:rsidR="00C370AB" w14:paraId="60772095" w14:textId="77777777" w:rsidTr="002F5FDD">
        <w:tc>
          <w:tcPr>
            <w:tcW w:w="1663" w:type="dxa"/>
          </w:tcPr>
          <w:p w14:paraId="45F3770E" w14:textId="7AEFDF1A" w:rsidR="00C370AB" w:rsidRPr="00C370AB" w:rsidRDefault="00C370AB" w:rsidP="00B47E34">
            <w:pPr>
              <w:pStyle w:val="ARTBLQTNText"/>
            </w:pPr>
            <w:r w:rsidRPr="00C370AB">
              <w:t>Glass Crusher</w:t>
            </w:r>
          </w:p>
        </w:tc>
        <w:tc>
          <w:tcPr>
            <w:tcW w:w="8079" w:type="dxa"/>
          </w:tcPr>
          <w:p w14:paraId="282B30ED" w14:textId="7A17307F" w:rsidR="00C370AB" w:rsidRPr="00C370AB" w:rsidRDefault="00C370AB" w:rsidP="00C370AB">
            <w:pPr>
              <w:pStyle w:val="ARTBLQTNText"/>
              <w:rPr>
                <w:color w:val="7030A0"/>
              </w:rPr>
            </w:pPr>
            <w:r w:rsidRPr="00B47E34">
              <w:t>Kept clean and covered when not in continuous use.</w:t>
            </w:r>
            <w:r w:rsidR="00B47E34">
              <w:rPr>
                <w:color w:val="7030A0"/>
              </w:rPr>
              <w:t xml:space="preserve"> </w:t>
            </w:r>
            <w:r w:rsidR="00B47E34">
              <w:rPr>
                <w:rStyle w:val="ATBLPinkHidden"/>
              </w:rPr>
              <w:t>Can this be all rolled into one question?</w:t>
            </w:r>
          </w:p>
        </w:tc>
        <w:tc>
          <w:tcPr>
            <w:tcW w:w="851" w:type="dxa"/>
          </w:tcPr>
          <w:p w14:paraId="1C00A999" w14:textId="77777777" w:rsidR="00C370AB" w:rsidRPr="00DF4BFC" w:rsidRDefault="00C370AB" w:rsidP="00C370AB">
            <w:pPr>
              <w:pStyle w:val="ARTBLQTNTextYesNo"/>
            </w:pPr>
            <w:r w:rsidRPr="003B16BE">
              <w:t>Yes</w:t>
            </w:r>
          </w:p>
        </w:tc>
      </w:tr>
      <w:tr w:rsidR="00C370AB" w14:paraId="20BA1A92" w14:textId="77777777" w:rsidTr="002F5FDD">
        <w:tc>
          <w:tcPr>
            <w:tcW w:w="1663" w:type="dxa"/>
          </w:tcPr>
          <w:p w14:paraId="5529D157" w14:textId="2362D81E" w:rsidR="00C370AB" w:rsidRPr="00C370AB" w:rsidRDefault="00C370AB" w:rsidP="00B47E34">
            <w:pPr>
              <w:pStyle w:val="ARTBLQTNText"/>
            </w:pPr>
            <w:r w:rsidRPr="00C370AB">
              <w:t>Compactor</w:t>
            </w:r>
          </w:p>
        </w:tc>
        <w:tc>
          <w:tcPr>
            <w:tcW w:w="8079" w:type="dxa"/>
          </w:tcPr>
          <w:p w14:paraId="4050CEF2" w14:textId="7F414DFD" w:rsidR="00C370AB" w:rsidRPr="00C370AB" w:rsidRDefault="00C370AB" w:rsidP="00C370AB">
            <w:pPr>
              <w:pStyle w:val="ARTBLQTNText"/>
              <w:rPr>
                <w:color w:val="7030A0"/>
              </w:rPr>
            </w:pPr>
            <w:r w:rsidRPr="00B47E34">
              <w:t>Kept clean and covered when not in continuous use.</w:t>
            </w:r>
            <w:r w:rsidR="00B47E34">
              <w:rPr>
                <w:color w:val="7030A0"/>
              </w:rPr>
              <w:t xml:space="preserve"> </w:t>
            </w:r>
            <w:r w:rsidR="00B47E34">
              <w:rPr>
                <w:rStyle w:val="ATBLPinkHidden"/>
              </w:rPr>
              <w:t>Can this be all rolled into one question?</w:t>
            </w:r>
          </w:p>
        </w:tc>
        <w:tc>
          <w:tcPr>
            <w:tcW w:w="851" w:type="dxa"/>
          </w:tcPr>
          <w:p w14:paraId="771FF9AB" w14:textId="77777777" w:rsidR="00C370AB" w:rsidRPr="003B16BE" w:rsidRDefault="00C370AB" w:rsidP="00C370AB">
            <w:pPr>
              <w:pStyle w:val="ARTBLQTNTextYesNo"/>
            </w:pPr>
            <w:r w:rsidRPr="003B16BE">
              <w:t>Yes</w:t>
            </w:r>
          </w:p>
        </w:tc>
      </w:tr>
      <w:tr w:rsidR="001C08AC" w14:paraId="2315B2B4" w14:textId="77777777" w:rsidTr="002F5FDD">
        <w:tc>
          <w:tcPr>
            <w:tcW w:w="10593" w:type="dxa"/>
            <w:gridSpan w:val="3"/>
          </w:tcPr>
          <w:p w14:paraId="153165A9" w14:textId="0393E7EB" w:rsidR="001C08AC" w:rsidRPr="00DF4BFC" w:rsidRDefault="00C370AB" w:rsidP="00763967">
            <w:pPr>
              <w:pStyle w:val="ARTBLQTNHDSub"/>
            </w:pPr>
            <w:r w:rsidRPr="00C370AB">
              <w:t>Waste Containers</w:t>
            </w:r>
            <w:r w:rsidR="00636538">
              <w:t xml:space="preserve"> </w:t>
            </w:r>
          </w:p>
        </w:tc>
      </w:tr>
      <w:tr w:rsidR="001C08AC" w14:paraId="0C10184D" w14:textId="77777777" w:rsidTr="002F5FDD">
        <w:tc>
          <w:tcPr>
            <w:tcW w:w="1663" w:type="dxa"/>
          </w:tcPr>
          <w:p w14:paraId="1275609C" w14:textId="4E644699" w:rsidR="001C08AC" w:rsidRPr="00C370AB" w:rsidRDefault="00C370AB" w:rsidP="00763967">
            <w:pPr>
              <w:pStyle w:val="ARTBLQTNText"/>
            </w:pPr>
            <w:r w:rsidRPr="00C370AB">
              <w:t>Clean</w:t>
            </w:r>
          </w:p>
        </w:tc>
        <w:tc>
          <w:tcPr>
            <w:tcW w:w="8079" w:type="dxa"/>
          </w:tcPr>
          <w:p w14:paraId="3C080382" w14:textId="1F40F09C" w:rsidR="001C08AC" w:rsidRPr="00C370AB" w:rsidRDefault="00D03743" w:rsidP="00763967">
            <w:pPr>
              <w:pStyle w:val="ARTBLQTNText"/>
            </w:pPr>
            <w:r>
              <w:t>W</w:t>
            </w:r>
            <w:r w:rsidR="00C370AB" w:rsidRPr="00C370AB">
              <w:t>aste containers were clean both inside and out</w:t>
            </w:r>
            <w:r>
              <w:t xml:space="preserve"> to an acceptable standard.</w:t>
            </w:r>
          </w:p>
        </w:tc>
        <w:tc>
          <w:tcPr>
            <w:tcW w:w="851" w:type="dxa"/>
          </w:tcPr>
          <w:p w14:paraId="1A7B6CF8" w14:textId="77777777" w:rsidR="001C08AC" w:rsidRPr="00DF4BFC" w:rsidRDefault="001C08AC" w:rsidP="00B17B6D">
            <w:pPr>
              <w:pStyle w:val="ARTBLQTNTextYesNo"/>
            </w:pPr>
            <w:r w:rsidRPr="00C31E78">
              <w:t>Yes</w:t>
            </w:r>
          </w:p>
        </w:tc>
      </w:tr>
      <w:tr w:rsidR="001C08AC" w14:paraId="2E549F9F" w14:textId="77777777" w:rsidTr="002F5FDD">
        <w:tc>
          <w:tcPr>
            <w:tcW w:w="1663" w:type="dxa"/>
          </w:tcPr>
          <w:p w14:paraId="6080E9E8" w14:textId="6464B98E" w:rsidR="001C08AC" w:rsidRPr="00C370AB" w:rsidRDefault="00C370AB" w:rsidP="00763967">
            <w:pPr>
              <w:pStyle w:val="ARTBLQTNText"/>
            </w:pPr>
            <w:r w:rsidRPr="00C370AB">
              <w:t>Lidded</w:t>
            </w:r>
          </w:p>
        </w:tc>
        <w:tc>
          <w:tcPr>
            <w:tcW w:w="8079" w:type="dxa"/>
          </w:tcPr>
          <w:p w14:paraId="4C9A625D" w14:textId="6CC632FD" w:rsidR="001C08AC" w:rsidRPr="00C370AB" w:rsidRDefault="00D03743" w:rsidP="00763967">
            <w:pPr>
              <w:pStyle w:val="ARTBLQTNText"/>
            </w:pPr>
            <w:r>
              <w:t>W</w:t>
            </w:r>
            <w:r w:rsidR="00C370AB" w:rsidRPr="00C370AB">
              <w:t xml:space="preserve">aste containers had </w:t>
            </w:r>
            <w:r>
              <w:t>well-fitting</w:t>
            </w:r>
            <w:r w:rsidR="00C370AB" w:rsidRPr="00C370AB">
              <w:t xml:space="preserve"> lids available</w:t>
            </w:r>
            <w:r w:rsidR="00B47E34">
              <w:t>,</w:t>
            </w:r>
            <w:r>
              <w:t xml:space="preserve"> attached.</w:t>
            </w:r>
            <w:r w:rsidR="00636538">
              <w:t xml:space="preserve"> </w:t>
            </w:r>
            <w:r w:rsidR="00B47E34">
              <w:t>and</w:t>
            </w:r>
            <w:r w:rsidR="00636538" w:rsidRPr="00B47E34">
              <w:t xml:space="preserve"> closed</w:t>
            </w:r>
            <w:r w:rsidR="00B47E34">
              <w:t>.</w:t>
            </w:r>
          </w:p>
        </w:tc>
        <w:tc>
          <w:tcPr>
            <w:tcW w:w="851" w:type="dxa"/>
          </w:tcPr>
          <w:p w14:paraId="59BC7801" w14:textId="77777777" w:rsidR="001C08AC" w:rsidRPr="00DF4BFC" w:rsidRDefault="001C08AC" w:rsidP="00B17B6D">
            <w:pPr>
              <w:pStyle w:val="ARTBLQTNTextYesNo"/>
            </w:pPr>
            <w:r w:rsidRPr="00C31E78">
              <w:t>Yes</w:t>
            </w:r>
          </w:p>
        </w:tc>
      </w:tr>
      <w:tr w:rsidR="001C08AC" w14:paraId="0D54C6AF" w14:textId="77777777" w:rsidTr="002F5FDD">
        <w:tc>
          <w:tcPr>
            <w:tcW w:w="1663" w:type="dxa"/>
          </w:tcPr>
          <w:p w14:paraId="7F7C67C1" w14:textId="3673F6B4" w:rsidR="001C08AC" w:rsidRPr="00C370AB" w:rsidRDefault="00C370AB" w:rsidP="00763967">
            <w:pPr>
              <w:pStyle w:val="ARTBLQTNText"/>
            </w:pPr>
            <w:r w:rsidRPr="00C370AB">
              <w:t>Emptied</w:t>
            </w:r>
          </w:p>
        </w:tc>
        <w:tc>
          <w:tcPr>
            <w:tcW w:w="8079" w:type="dxa"/>
          </w:tcPr>
          <w:p w14:paraId="62A564E0" w14:textId="5B344C86" w:rsidR="001C08AC" w:rsidRPr="00C370AB" w:rsidRDefault="00D03743" w:rsidP="00763967">
            <w:pPr>
              <w:pStyle w:val="ARTBLQTNText"/>
            </w:pPr>
            <w:r>
              <w:t>W</w:t>
            </w:r>
            <w:r w:rsidR="00C370AB" w:rsidRPr="00C370AB">
              <w:t xml:space="preserve">aste containers </w:t>
            </w:r>
            <w:r>
              <w:t>are emptied to prevent overflow and to ensure the bin lid fits</w:t>
            </w:r>
            <w:r w:rsidR="00C370AB" w:rsidRPr="00C370AB">
              <w:t>.</w:t>
            </w:r>
          </w:p>
        </w:tc>
        <w:tc>
          <w:tcPr>
            <w:tcW w:w="851" w:type="dxa"/>
          </w:tcPr>
          <w:p w14:paraId="7E1BD8B0" w14:textId="77777777" w:rsidR="001C08AC" w:rsidRPr="00C31E78" w:rsidRDefault="001C08AC" w:rsidP="00B17B6D">
            <w:pPr>
              <w:pStyle w:val="ARTBLQTNTextYesNo"/>
            </w:pPr>
            <w:r w:rsidRPr="00C31E78">
              <w:t>Yes</w:t>
            </w:r>
          </w:p>
        </w:tc>
      </w:tr>
      <w:tr w:rsidR="00B47E34" w14:paraId="07A83C21" w14:textId="77777777" w:rsidTr="002F5FDD">
        <w:tc>
          <w:tcPr>
            <w:tcW w:w="1663" w:type="dxa"/>
          </w:tcPr>
          <w:p w14:paraId="5CD83543" w14:textId="64D36C8E" w:rsidR="00B47E34" w:rsidRPr="00C370AB" w:rsidRDefault="00B47E34" w:rsidP="00763967">
            <w:pPr>
              <w:pStyle w:val="ARTBLQTNText"/>
            </w:pPr>
            <w:r>
              <w:t>Overflow</w:t>
            </w:r>
          </w:p>
        </w:tc>
        <w:tc>
          <w:tcPr>
            <w:tcW w:w="8079" w:type="dxa"/>
          </w:tcPr>
          <w:p w14:paraId="6D803F2D" w14:textId="2CF86A70" w:rsidR="00B47E34" w:rsidRDefault="00B47E34" w:rsidP="00763967">
            <w:pPr>
              <w:pStyle w:val="ARTBLQTNText"/>
            </w:pPr>
            <w:r>
              <w:t xml:space="preserve">No waste </w:t>
            </w:r>
            <w:r w:rsidR="00763967">
              <w:t>overflow resulting in storage on deck or inability to have lid on.</w:t>
            </w:r>
          </w:p>
        </w:tc>
        <w:tc>
          <w:tcPr>
            <w:tcW w:w="851" w:type="dxa"/>
          </w:tcPr>
          <w:p w14:paraId="6C049A81" w14:textId="50649C99" w:rsidR="00B47E34" w:rsidRPr="00C31E78" w:rsidRDefault="00763967" w:rsidP="00B17B6D">
            <w:pPr>
              <w:pStyle w:val="ARTBLQTNTextYesNo"/>
            </w:pPr>
            <w:r>
              <w:t>Yes</w:t>
            </w:r>
          </w:p>
        </w:tc>
      </w:tr>
      <w:tr w:rsidR="00C370AB" w14:paraId="6E570595" w14:textId="77777777" w:rsidTr="002F5FDD">
        <w:tc>
          <w:tcPr>
            <w:tcW w:w="10593" w:type="dxa"/>
            <w:gridSpan w:val="3"/>
          </w:tcPr>
          <w:p w14:paraId="384947DF" w14:textId="1F9035B9" w:rsidR="00C370AB" w:rsidRPr="00DF4BFC" w:rsidRDefault="00C370AB" w:rsidP="00763967">
            <w:pPr>
              <w:pStyle w:val="ARTBLQTNHDSub"/>
            </w:pPr>
            <w:r w:rsidRPr="00BB584A">
              <w:t>Exclusion</w:t>
            </w:r>
          </w:p>
        </w:tc>
      </w:tr>
      <w:tr w:rsidR="0035575F" w14:paraId="773C1E02" w14:textId="77777777" w:rsidTr="002F5FDD">
        <w:tc>
          <w:tcPr>
            <w:tcW w:w="1663" w:type="dxa"/>
          </w:tcPr>
          <w:p w14:paraId="1B7E2196" w14:textId="7A69B180" w:rsidR="0035575F" w:rsidRDefault="0035575F" w:rsidP="00763967">
            <w:pPr>
              <w:pStyle w:val="ARTBLQTNText"/>
            </w:pPr>
            <w:r w:rsidRPr="00BB584A">
              <w:t>Closed Doors</w:t>
            </w:r>
          </w:p>
        </w:tc>
        <w:tc>
          <w:tcPr>
            <w:tcW w:w="8079" w:type="dxa"/>
          </w:tcPr>
          <w:p w14:paraId="50DB4617" w14:textId="3F0AF7D1" w:rsidR="0035575F" w:rsidRDefault="00D03743" w:rsidP="00763967">
            <w:pPr>
              <w:pStyle w:val="ARTBLQTNText"/>
            </w:pPr>
            <w:r>
              <w:t>D</w:t>
            </w:r>
            <w:r w:rsidR="0035575F" w:rsidRPr="00BB584A">
              <w:t xml:space="preserve">oors to </w:t>
            </w:r>
            <w:r>
              <w:t xml:space="preserve">the </w:t>
            </w:r>
            <w:r w:rsidR="0035575F" w:rsidRPr="00BB584A">
              <w:t>provisions area were closed</w:t>
            </w:r>
            <w:r>
              <w:t>, preventing fly insect ingress.</w:t>
            </w:r>
          </w:p>
        </w:tc>
        <w:tc>
          <w:tcPr>
            <w:tcW w:w="851" w:type="dxa"/>
          </w:tcPr>
          <w:p w14:paraId="071CCEF4" w14:textId="77777777" w:rsidR="0035575F" w:rsidRPr="00DF4BFC" w:rsidRDefault="0035575F" w:rsidP="0035575F">
            <w:pPr>
              <w:pStyle w:val="ARTBLQTNTextYesNo"/>
            </w:pPr>
            <w:r w:rsidRPr="002774DA">
              <w:t>Yes</w:t>
            </w:r>
          </w:p>
        </w:tc>
      </w:tr>
      <w:tr w:rsidR="0035575F" w14:paraId="7EE04628" w14:textId="77777777" w:rsidTr="002F5FDD">
        <w:tc>
          <w:tcPr>
            <w:tcW w:w="1663" w:type="dxa"/>
          </w:tcPr>
          <w:p w14:paraId="58583BD8" w14:textId="6B63F3D2" w:rsidR="0035575F" w:rsidRDefault="0035575F" w:rsidP="00763967">
            <w:pPr>
              <w:pStyle w:val="ARTBLQTNText"/>
            </w:pPr>
            <w:r w:rsidRPr="00BB584A">
              <w:t>Strip Curtains</w:t>
            </w:r>
          </w:p>
        </w:tc>
        <w:tc>
          <w:tcPr>
            <w:tcW w:w="8079" w:type="dxa"/>
          </w:tcPr>
          <w:p w14:paraId="4BFCB6E4" w14:textId="4FA1EBCA" w:rsidR="0035575F" w:rsidRDefault="00D03743" w:rsidP="00763967">
            <w:pPr>
              <w:pStyle w:val="ARTBLQTNText"/>
            </w:pPr>
            <w:r>
              <w:t>P</w:t>
            </w:r>
            <w:r w:rsidR="0035575F" w:rsidRPr="00BB584A">
              <w:t>lastic strip curtains were situated correctly and not dragging along the deck.</w:t>
            </w:r>
          </w:p>
        </w:tc>
        <w:tc>
          <w:tcPr>
            <w:tcW w:w="851" w:type="dxa"/>
          </w:tcPr>
          <w:p w14:paraId="39013879" w14:textId="77777777" w:rsidR="0035575F" w:rsidRPr="00DF4BFC" w:rsidRDefault="0035575F" w:rsidP="0035575F">
            <w:pPr>
              <w:pStyle w:val="ARTBLQTNTextYesNo"/>
            </w:pPr>
            <w:r w:rsidRPr="002774DA">
              <w:t>Yes</w:t>
            </w:r>
          </w:p>
        </w:tc>
      </w:tr>
      <w:tr w:rsidR="0035575F" w14:paraId="40598EF5" w14:textId="77777777" w:rsidTr="002F5FDD">
        <w:tc>
          <w:tcPr>
            <w:tcW w:w="1663" w:type="dxa"/>
          </w:tcPr>
          <w:p w14:paraId="7CF06251" w14:textId="70A036C6" w:rsidR="0035575F" w:rsidRDefault="0035575F" w:rsidP="00763967">
            <w:pPr>
              <w:pStyle w:val="ARTBLQTNText"/>
            </w:pPr>
            <w:r w:rsidRPr="00BB584A">
              <w:t>Air Curtains</w:t>
            </w:r>
          </w:p>
        </w:tc>
        <w:tc>
          <w:tcPr>
            <w:tcW w:w="8079" w:type="dxa"/>
          </w:tcPr>
          <w:p w14:paraId="2CF8ABF2" w14:textId="2068A5D9" w:rsidR="0035575F" w:rsidRDefault="0035575F" w:rsidP="00763967">
            <w:pPr>
              <w:pStyle w:val="ARTBLQTNText"/>
            </w:pPr>
            <w:r w:rsidRPr="00BB584A">
              <w:t xml:space="preserve">Air curtains were functional and strong enough air current to prevent </w:t>
            </w:r>
            <w:r w:rsidR="00D03743">
              <w:t xml:space="preserve">fly </w:t>
            </w:r>
            <w:r w:rsidRPr="00BB584A">
              <w:t>ingress</w:t>
            </w:r>
            <w:r>
              <w:t>.</w:t>
            </w:r>
          </w:p>
        </w:tc>
        <w:tc>
          <w:tcPr>
            <w:tcW w:w="851" w:type="dxa"/>
          </w:tcPr>
          <w:p w14:paraId="5AE939C1" w14:textId="77777777" w:rsidR="0035575F" w:rsidRPr="00DF4BFC" w:rsidRDefault="0035575F" w:rsidP="0035575F">
            <w:pPr>
              <w:pStyle w:val="ARTBLQTNTextYesNo"/>
            </w:pPr>
            <w:r w:rsidRPr="002774DA">
              <w:t>Yes</w:t>
            </w:r>
          </w:p>
        </w:tc>
      </w:tr>
      <w:tr w:rsidR="001C08AC" w14:paraId="46251D34" w14:textId="77777777" w:rsidTr="002F5FDD">
        <w:tc>
          <w:tcPr>
            <w:tcW w:w="10593" w:type="dxa"/>
            <w:gridSpan w:val="3"/>
          </w:tcPr>
          <w:p w14:paraId="2F00A0C9" w14:textId="59707A07" w:rsidR="001C08AC" w:rsidRPr="00763967" w:rsidRDefault="00C370AB" w:rsidP="00763967">
            <w:pPr>
              <w:pStyle w:val="ARTBLQTNHDSub"/>
            </w:pPr>
            <w:r w:rsidRPr="00763967">
              <w:t>Plumbing</w:t>
            </w:r>
          </w:p>
        </w:tc>
      </w:tr>
      <w:tr w:rsidR="001C08AC" w14:paraId="7B8EE9B5" w14:textId="77777777" w:rsidTr="002F5FDD">
        <w:tc>
          <w:tcPr>
            <w:tcW w:w="1663" w:type="dxa"/>
          </w:tcPr>
          <w:p w14:paraId="18DE3A18" w14:textId="4789C50A" w:rsidR="001C08AC" w:rsidRPr="00C370AB" w:rsidRDefault="00C370AB" w:rsidP="00763967">
            <w:pPr>
              <w:pStyle w:val="ARTBLQTNText"/>
            </w:pPr>
            <w:r w:rsidRPr="00C370AB">
              <w:t>Drains</w:t>
            </w:r>
          </w:p>
        </w:tc>
        <w:tc>
          <w:tcPr>
            <w:tcW w:w="8079" w:type="dxa"/>
          </w:tcPr>
          <w:p w14:paraId="20677B45" w14:textId="4A3EE6FD" w:rsidR="001C08AC" w:rsidRPr="00C370AB" w:rsidRDefault="00C370AB" w:rsidP="00763967">
            <w:pPr>
              <w:pStyle w:val="ARTBLQTNText"/>
            </w:pPr>
            <w:r w:rsidRPr="00C370AB">
              <w:t>All drains and scuppers are clean.</w:t>
            </w:r>
          </w:p>
        </w:tc>
        <w:tc>
          <w:tcPr>
            <w:tcW w:w="851" w:type="dxa"/>
          </w:tcPr>
          <w:p w14:paraId="3CF0C3A8" w14:textId="77777777" w:rsidR="001C08AC" w:rsidRDefault="001C08AC" w:rsidP="00B17B6D">
            <w:pPr>
              <w:pStyle w:val="ARTBLQTNTextYesNo"/>
            </w:pPr>
            <w:r w:rsidRPr="00DF4BFC">
              <w:t>Yes</w:t>
            </w:r>
          </w:p>
        </w:tc>
      </w:tr>
      <w:tr w:rsidR="001C08AC" w14:paraId="25E1170F" w14:textId="77777777" w:rsidTr="002F5FDD">
        <w:tc>
          <w:tcPr>
            <w:tcW w:w="1663" w:type="dxa"/>
          </w:tcPr>
          <w:p w14:paraId="34A8B140" w14:textId="7B30609A" w:rsidR="001C08AC" w:rsidRPr="00C370AB" w:rsidRDefault="00C370AB" w:rsidP="00763967">
            <w:pPr>
              <w:pStyle w:val="ARTBLQTNText"/>
            </w:pPr>
            <w:r w:rsidRPr="00C370AB">
              <w:t>Standing Water</w:t>
            </w:r>
          </w:p>
        </w:tc>
        <w:tc>
          <w:tcPr>
            <w:tcW w:w="8079" w:type="dxa"/>
          </w:tcPr>
          <w:p w14:paraId="46A4BEB0" w14:textId="63D950AF" w:rsidR="001C08AC" w:rsidRPr="00C370AB" w:rsidRDefault="00C370AB" w:rsidP="00763967">
            <w:pPr>
              <w:pStyle w:val="ARTBLQTNText"/>
            </w:pPr>
            <w:r w:rsidRPr="00C370AB">
              <w:t>No standing or pooled water</w:t>
            </w:r>
            <w:r w:rsidR="00D03743">
              <w:t xml:space="preserve"> was seen.</w:t>
            </w:r>
          </w:p>
        </w:tc>
        <w:tc>
          <w:tcPr>
            <w:tcW w:w="851" w:type="dxa"/>
          </w:tcPr>
          <w:p w14:paraId="393448FE" w14:textId="77777777" w:rsidR="001C08AC" w:rsidRPr="00DF4BFC" w:rsidRDefault="001C08AC" w:rsidP="00B17B6D">
            <w:pPr>
              <w:pStyle w:val="ARTBLQTNTextYesNo"/>
            </w:pPr>
            <w:r w:rsidRPr="00DF4BFC">
              <w:t>Yes</w:t>
            </w:r>
          </w:p>
        </w:tc>
      </w:tr>
      <w:tr w:rsidR="001C08AC" w14:paraId="5AF549BA" w14:textId="77777777" w:rsidTr="002F5FDD">
        <w:tc>
          <w:tcPr>
            <w:tcW w:w="1663" w:type="dxa"/>
          </w:tcPr>
          <w:p w14:paraId="473E6BAC" w14:textId="7EA1F85C" w:rsidR="001C08AC" w:rsidRPr="00C370AB" w:rsidRDefault="00C370AB" w:rsidP="00763967">
            <w:pPr>
              <w:pStyle w:val="ARTBLQTNText"/>
            </w:pPr>
            <w:r w:rsidRPr="00C370AB">
              <w:t xml:space="preserve">Maintenance </w:t>
            </w:r>
          </w:p>
        </w:tc>
        <w:tc>
          <w:tcPr>
            <w:tcW w:w="8079" w:type="dxa"/>
          </w:tcPr>
          <w:p w14:paraId="40B57B6D" w14:textId="1F8E436C" w:rsidR="001C08AC" w:rsidRPr="00C370AB" w:rsidRDefault="00D03743" w:rsidP="00763967">
            <w:pPr>
              <w:pStyle w:val="ARTBLQTNText"/>
            </w:pPr>
            <w:r>
              <w:t>Maintenance is being conducted in a timely manner to prevent pest attractants</w:t>
            </w:r>
            <w:r w:rsidR="00C370AB" w:rsidRPr="00C370AB">
              <w:t>.</w:t>
            </w:r>
          </w:p>
        </w:tc>
        <w:tc>
          <w:tcPr>
            <w:tcW w:w="851" w:type="dxa"/>
          </w:tcPr>
          <w:p w14:paraId="0D4CEB8D" w14:textId="77777777" w:rsidR="001C08AC" w:rsidRPr="00DF4BFC" w:rsidRDefault="001C08AC" w:rsidP="00B17B6D">
            <w:pPr>
              <w:pStyle w:val="ARTBLQTNTextYesNo"/>
            </w:pPr>
            <w:r w:rsidRPr="00DF4BFC">
              <w:t>Yes</w:t>
            </w:r>
          </w:p>
        </w:tc>
      </w:tr>
      <w:tr w:rsidR="001C08AC" w14:paraId="7DEFE745" w14:textId="77777777" w:rsidTr="002F5FDD">
        <w:tc>
          <w:tcPr>
            <w:tcW w:w="10593" w:type="dxa"/>
            <w:gridSpan w:val="3"/>
          </w:tcPr>
          <w:p w14:paraId="0F1A45AE" w14:textId="77777777" w:rsidR="001C08AC" w:rsidRPr="00DF4BFC" w:rsidRDefault="001C08AC" w:rsidP="00B17B6D">
            <w:pPr>
              <w:pStyle w:val="ARTBLQTNHDSub"/>
            </w:pPr>
          </w:p>
        </w:tc>
      </w:tr>
      <w:tr w:rsidR="001C08AC" w14:paraId="7E29E5C9" w14:textId="77777777" w:rsidTr="002F5FDD">
        <w:tc>
          <w:tcPr>
            <w:tcW w:w="1663" w:type="dxa"/>
          </w:tcPr>
          <w:p w14:paraId="778831B5" w14:textId="77777777" w:rsidR="001C08AC" w:rsidRDefault="001C08AC" w:rsidP="00B17B6D">
            <w:pPr>
              <w:pStyle w:val="ARTBLQTNCategory"/>
            </w:pPr>
          </w:p>
        </w:tc>
        <w:tc>
          <w:tcPr>
            <w:tcW w:w="8079" w:type="dxa"/>
          </w:tcPr>
          <w:p w14:paraId="3EE7DF78" w14:textId="77777777" w:rsidR="001C08AC" w:rsidRDefault="001C08AC" w:rsidP="00B17B6D">
            <w:pPr>
              <w:pStyle w:val="ARTBLQTNText"/>
            </w:pPr>
          </w:p>
        </w:tc>
        <w:tc>
          <w:tcPr>
            <w:tcW w:w="851" w:type="dxa"/>
          </w:tcPr>
          <w:p w14:paraId="6074DC07" w14:textId="77777777" w:rsidR="001C08AC" w:rsidRPr="00DF4BFC" w:rsidRDefault="001C08AC" w:rsidP="00B17B6D">
            <w:pPr>
              <w:pStyle w:val="ARTBLQTNTextYesNo"/>
            </w:pPr>
            <w:r w:rsidRPr="00642361">
              <w:t>Yes</w:t>
            </w:r>
          </w:p>
        </w:tc>
      </w:tr>
      <w:tr w:rsidR="001C08AC" w14:paraId="445ECD2B" w14:textId="77777777" w:rsidTr="002F5FDD">
        <w:tc>
          <w:tcPr>
            <w:tcW w:w="1663" w:type="dxa"/>
          </w:tcPr>
          <w:p w14:paraId="286149C8" w14:textId="77777777" w:rsidR="001C08AC" w:rsidRDefault="001C08AC" w:rsidP="00B17B6D">
            <w:pPr>
              <w:pStyle w:val="ARTBLQTNCategory"/>
            </w:pPr>
          </w:p>
        </w:tc>
        <w:tc>
          <w:tcPr>
            <w:tcW w:w="8079" w:type="dxa"/>
          </w:tcPr>
          <w:p w14:paraId="37583794" w14:textId="77777777" w:rsidR="001C08AC" w:rsidRDefault="001C08AC" w:rsidP="00B17B6D">
            <w:pPr>
              <w:pStyle w:val="ARTBLQTNText"/>
            </w:pPr>
          </w:p>
        </w:tc>
        <w:tc>
          <w:tcPr>
            <w:tcW w:w="851" w:type="dxa"/>
          </w:tcPr>
          <w:p w14:paraId="4E58EBE7" w14:textId="77777777" w:rsidR="001C08AC" w:rsidRPr="00DF4BFC" w:rsidRDefault="001C08AC" w:rsidP="00B17B6D">
            <w:pPr>
              <w:pStyle w:val="ARTBLQTNTextYesNo"/>
            </w:pPr>
            <w:r w:rsidRPr="00642361">
              <w:t>Yes</w:t>
            </w:r>
          </w:p>
        </w:tc>
      </w:tr>
      <w:tr w:rsidR="001C08AC" w14:paraId="32FE01DA" w14:textId="77777777" w:rsidTr="002F5FDD">
        <w:tc>
          <w:tcPr>
            <w:tcW w:w="1663" w:type="dxa"/>
          </w:tcPr>
          <w:p w14:paraId="03F1B2B5" w14:textId="77777777" w:rsidR="001C08AC" w:rsidRDefault="001C08AC" w:rsidP="00B17B6D">
            <w:pPr>
              <w:pStyle w:val="ARTBLQTNCategory"/>
            </w:pPr>
          </w:p>
        </w:tc>
        <w:tc>
          <w:tcPr>
            <w:tcW w:w="8079" w:type="dxa"/>
          </w:tcPr>
          <w:p w14:paraId="6A617330" w14:textId="77777777" w:rsidR="001C08AC" w:rsidRDefault="001C08AC" w:rsidP="00B17B6D">
            <w:pPr>
              <w:pStyle w:val="ARTBLQTNText"/>
            </w:pPr>
          </w:p>
        </w:tc>
        <w:tc>
          <w:tcPr>
            <w:tcW w:w="851" w:type="dxa"/>
          </w:tcPr>
          <w:p w14:paraId="378CE370" w14:textId="77777777" w:rsidR="001C08AC" w:rsidRPr="00DF4BFC" w:rsidRDefault="001C08AC" w:rsidP="00B17B6D">
            <w:pPr>
              <w:pStyle w:val="ARTBLQTNTextYesNo"/>
            </w:pPr>
            <w:r w:rsidRPr="00642361">
              <w:t>Yes</w:t>
            </w:r>
          </w:p>
        </w:tc>
      </w:tr>
      <w:tr w:rsidR="001C08AC" w14:paraId="6BE29E4F" w14:textId="77777777" w:rsidTr="002F5FDD">
        <w:tc>
          <w:tcPr>
            <w:tcW w:w="1663" w:type="dxa"/>
          </w:tcPr>
          <w:p w14:paraId="5599CA95" w14:textId="77777777" w:rsidR="001C08AC" w:rsidRDefault="001C08AC" w:rsidP="00B17B6D">
            <w:pPr>
              <w:pStyle w:val="ARTBLQTNCategory"/>
            </w:pPr>
          </w:p>
        </w:tc>
        <w:tc>
          <w:tcPr>
            <w:tcW w:w="8079" w:type="dxa"/>
          </w:tcPr>
          <w:p w14:paraId="07FD8D6D" w14:textId="77777777" w:rsidR="001C08AC" w:rsidRDefault="001C08AC" w:rsidP="00B17B6D">
            <w:pPr>
              <w:pStyle w:val="ARTBLQTNText"/>
            </w:pPr>
          </w:p>
        </w:tc>
        <w:tc>
          <w:tcPr>
            <w:tcW w:w="851" w:type="dxa"/>
          </w:tcPr>
          <w:p w14:paraId="2527332A" w14:textId="77777777" w:rsidR="001C08AC" w:rsidRPr="00642361" w:rsidRDefault="001C08AC" w:rsidP="00B17B6D">
            <w:pPr>
              <w:pStyle w:val="ARTBLQTNTextYesNo"/>
            </w:pPr>
            <w:r w:rsidRPr="00642361">
              <w:t>Yes</w:t>
            </w:r>
          </w:p>
        </w:tc>
      </w:tr>
    </w:tbl>
    <w:p w14:paraId="6FE0248C" w14:textId="77777777" w:rsidR="001C08AC" w:rsidRPr="00D637BB" w:rsidRDefault="001C08AC" w:rsidP="001C08AC"/>
    <w:p w14:paraId="3CDAD4CA" w14:textId="77777777" w:rsidR="001C08AC" w:rsidRPr="00D637BB" w:rsidRDefault="001C08AC" w:rsidP="00D637BB"/>
    <w:p w14:paraId="7B57870F" w14:textId="07F4A2D6" w:rsidR="00BE02FB" w:rsidRDefault="008F1100" w:rsidP="008F1100">
      <w:pPr>
        <w:pStyle w:val="Heading1"/>
      </w:pPr>
      <w:bookmarkStart w:id="45" w:name="_Toc233173071"/>
      <w:r>
        <w:lastRenderedPageBreak/>
        <w:t>D</w:t>
      </w:r>
      <w:r w:rsidR="00BE02FB">
        <w:t>eck Department</w:t>
      </w:r>
      <w:bookmarkEnd w:id="45"/>
    </w:p>
    <w:p w14:paraId="6BAB089B" w14:textId="6040622A" w:rsidR="00625238" w:rsidRDefault="00724C33" w:rsidP="00625238">
      <w:r>
        <w:t>The I</w:t>
      </w:r>
      <w:r w:rsidR="008F2D90">
        <w:t xml:space="preserve">ntegrated </w:t>
      </w:r>
      <w:r>
        <w:t>P</w:t>
      </w:r>
      <w:r w:rsidR="008F2D90">
        <w:t xml:space="preserve">est </w:t>
      </w:r>
      <w:r>
        <w:t>M</w:t>
      </w:r>
      <w:r w:rsidR="008F2D90">
        <w:t>anagement</w:t>
      </w:r>
      <w:r>
        <w:t xml:space="preserve"> observations for this department.</w:t>
      </w:r>
    </w:p>
    <w:p w14:paraId="2A04F38F" w14:textId="77777777" w:rsidR="00BE02FB" w:rsidRDefault="00BE02FB" w:rsidP="00BE02FB">
      <w:pPr>
        <w:pStyle w:val="Heading2"/>
      </w:pPr>
      <w:bookmarkStart w:id="46" w:name="_Toc233173072"/>
      <w:r w:rsidRPr="00BB6F2B">
        <w:t>Rat Guard</w:t>
      </w:r>
      <w:r>
        <w:t>s</w:t>
      </w:r>
      <w:bookmarkEnd w:id="30"/>
      <w:bookmarkEnd w:id="46"/>
    </w:p>
    <w:p w14:paraId="1B00759D" w14:textId="77777777" w:rsidR="00FA3672" w:rsidRPr="00FA3672" w:rsidRDefault="00FA3672" w:rsidP="00FA3672">
      <w:pPr>
        <w:pStyle w:val="Heading3"/>
      </w:pPr>
      <w:bookmarkStart w:id="47" w:name="_Toc233173073"/>
      <w:r>
        <w:t>Rat Guard Criteria</w:t>
      </w:r>
      <w:bookmarkEnd w:id="47"/>
    </w:p>
    <w:tbl>
      <w:tblPr>
        <w:tblStyle w:val="TableGrid"/>
        <w:tblW w:w="10593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ook w:val="04A0" w:firstRow="1" w:lastRow="0" w:firstColumn="1" w:lastColumn="0" w:noHBand="0" w:noVBand="1"/>
      </w:tblPr>
      <w:tblGrid>
        <w:gridCol w:w="1098"/>
        <w:gridCol w:w="9495"/>
      </w:tblGrid>
      <w:tr w:rsidR="00B127D0" w14:paraId="2112917E" w14:textId="77777777" w:rsidTr="002F5FDD">
        <w:tc>
          <w:tcPr>
            <w:tcW w:w="1098" w:type="dxa"/>
            <w:shd w:val="clear" w:color="auto" w:fill="73B9D3" w:themeFill="accent1"/>
          </w:tcPr>
          <w:p w14:paraId="7BACD881" w14:textId="77777777" w:rsidR="00B127D0" w:rsidRPr="00BE02FB" w:rsidRDefault="00B127D0" w:rsidP="00724C33">
            <w:pPr>
              <w:pStyle w:val="ARTBLLOHDRITWH"/>
            </w:pPr>
            <w:r>
              <w:t>Criteria:</w:t>
            </w:r>
          </w:p>
        </w:tc>
        <w:tc>
          <w:tcPr>
            <w:tcW w:w="9495" w:type="dxa"/>
          </w:tcPr>
          <w:p w14:paraId="30FAD037" w14:textId="13549186" w:rsidR="00B127D0" w:rsidRPr="00BE02FB" w:rsidRDefault="00B127D0">
            <w:pPr>
              <w:pStyle w:val="ARTBLLOCriteriaText"/>
            </w:pPr>
            <w:r w:rsidRPr="00BE02FB">
              <w:t>Exemplary i</w:t>
            </w:r>
            <w:r>
              <w:t>nstallation</w:t>
            </w:r>
            <w:r w:rsidRPr="00BE02FB">
              <w:t xml:space="preserve"> </w:t>
            </w:r>
            <w:r w:rsidR="00724C33">
              <w:t>of correctly sized rat guards on forward, aft,</w:t>
            </w:r>
            <w:r>
              <w:t xml:space="preserve"> and bunker lines </w:t>
            </w:r>
            <w:r w:rsidRPr="00BE02FB">
              <w:t xml:space="preserve">is essential, as </w:t>
            </w:r>
            <w:r w:rsidR="00C33B1B">
              <w:t>any rodent (rat or mouse) that comes on board</w:t>
            </w:r>
            <w:r w:rsidRPr="00BE02FB">
              <w:t xml:space="preserve"> immediately compromises the Ship Sanitation Control Exemption Certificate (formerly known as a De-Rat Certificate). Public Health Authorities require </w:t>
            </w:r>
            <w:r w:rsidR="008E407E">
              <w:t>notification of</w:t>
            </w:r>
            <w:r>
              <w:t xml:space="preserve"> such infestations</w:t>
            </w:r>
            <w:r w:rsidRPr="00BE02FB">
              <w:t xml:space="preserve">, and in some countries, ships may be fined if they do not protect all mooring </w:t>
            </w:r>
            <w:r>
              <w:t xml:space="preserve">and spring </w:t>
            </w:r>
            <w:r w:rsidRPr="00BE02FB">
              <w:t>lines with rat guards.</w:t>
            </w:r>
          </w:p>
        </w:tc>
      </w:tr>
    </w:tbl>
    <w:p w14:paraId="7E1A1B2E" w14:textId="77777777" w:rsidR="00F833E9" w:rsidRDefault="00F833E9" w:rsidP="008F2D90">
      <w:pPr>
        <w:pStyle w:val="ATBL2TBLSpacebetweentablesparagraphs"/>
      </w:pPr>
    </w:p>
    <w:tbl>
      <w:tblPr>
        <w:tblStyle w:val="TableGrid"/>
        <w:tblW w:w="10593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ook w:val="04A0" w:firstRow="1" w:lastRow="0" w:firstColumn="1" w:lastColumn="0" w:noHBand="0" w:noVBand="1"/>
      </w:tblPr>
      <w:tblGrid>
        <w:gridCol w:w="1663"/>
        <w:gridCol w:w="8079"/>
        <w:gridCol w:w="851"/>
      </w:tblGrid>
      <w:tr w:rsidR="002F5FDD" w14:paraId="4F8B8CC1" w14:textId="77777777" w:rsidTr="002F5FDD">
        <w:tc>
          <w:tcPr>
            <w:tcW w:w="10593" w:type="dxa"/>
            <w:gridSpan w:val="3"/>
            <w:shd w:val="clear" w:color="auto" w:fill="73B9D3" w:themeFill="accent1"/>
          </w:tcPr>
          <w:p w14:paraId="181DEFF7" w14:textId="3F5D1869" w:rsidR="002F5FDD" w:rsidRDefault="002F5FDD" w:rsidP="00657A82">
            <w:pPr>
              <w:pStyle w:val="ARTBLQTNHDYesNoWT"/>
            </w:pPr>
            <w:bookmarkStart w:id="48" w:name="_Toc233173074"/>
            <w:r>
              <w:t>FWD: Mooring &amp; Spring Lines</w:t>
            </w:r>
            <w:bookmarkEnd w:id="48"/>
          </w:p>
        </w:tc>
      </w:tr>
      <w:tr w:rsidR="009111B8" w14:paraId="3DB1FD88" w14:textId="77777777" w:rsidTr="002F5FDD">
        <w:tc>
          <w:tcPr>
            <w:tcW w:w="10593" w:type="dxa"/>
            <w:gridSpan w:val="3"/>
          </w:tcPr>
          <w:p w14:paraId="1B5241C6" w14:textId="5A8EDADB" w:rsidR="009111B8" w:rsidRDefault="009111B8" w:rsidP="009111B8">
            <w:pPr>
              <w:pStyle w:val="ARTBLQTNHDSub"/>
            </w:pPr>
            <w:r>
              <w:t>Mooring or Spring Line Inspection</w:t>
            </w:r>
          </w:p>
        </w:tc>
      </w:tr>
      <w:tr w:rsidR="005A5740" w14:paraId="5308C2D2" w14:textId="77777777" w:rsidTr="002F5FDD">
        <w:tc>
          <w:tcPr>
            <w:tcW w:w="1663" w:type="dxa"/>
          </w:tcPr>
          <w:p w14:paraId="12B3387D" w14:textId="2E358996" w:rsidR="005A5740" w:rsidRPr="00F833E9" w:rsidRDefault="005A5740" w:rsidP="00F833E9">
            <w:pPr>
              <w:pStyle w:val="ARTBLQTNCategory"/>
            </w:pPr>
            <w:r>
              <w:t>Inspection</w:t>
            </w:r>
          </w:p>
        </w:tc>
        <w:tc>
          <w:tcPr>
            <w:tcW w:w="8079" w:type="dxa"/>
          </w:tcPr>
          <w:p w14:paraId="008ABF8C" w14:textId="7A418C7B" w:rsidR="005A5740" w:rsidRDefault="005A5740" w:rsidP="00F833E9">
            <w:pPr>
              <w:pStyle w:val="ARTBLQTNText"/>
            </w:pPr>
            <w:r>
              <w:t xml:space="preserve">The </w:t>
            </w:r>
            <w:r w:rsidR="00C33B1B">
              <w:t xml:space="preserve">forward and aft mooring and spring lines </w:t>
            </w:r>
            <w:r>
              <w:t>were inspected.</w:t>
            </w:r>
          </w:p>
        </w:tc>
        <w:tc>
          <w:tcPr>
            <w:tcW w:w="851" w:type="dxa"/>
            <w:vAlign w:val="center"/>
          </w:tcPr>
          <w:p w14:paraId="65E310CF" w14:textId="53CA953D" w:rsidR="005A5740" w:rsidRDefault="005A5740" w:rsidP="00F833E9">
            <w:pPr>
              <w:pStyle w:val="ARTBLQTNTextYesNo"/>
            </w:pPr>
            <w:r>
              <w:t>Yes</w:t>
            </w:r>
          </w:p>
        </w:tc>
      </w:tr>
      <w:tr w:rsidR="009111B8" w14:paraId="5B6671B0" w14:textId="77777777" w:rsidTr="002F5FDD">
        <w:tc>
          <w:tcPr>
            <w:tcW w:w="10593" w:type="dxa"/>
            <w:gridSpan w:val="3"/>
          </w:tcPr>
          <w:p w14:paraId="43CAF003" w14:textId="0320834E" w:rsidR="009111B8" w:rsidRDefault="009111B8" w:rsidP="009111B8">
            <w:pPr>
              <w:pStyle w:val="ARTBLQTNHDSub"/>
            </w:pPr>
            <w:r>
              <w:t>Construction</w:t>
            </w:r>
          </w:p>
        </w:tc>
      </w:tr>
      <w:tr w:rsidR="00F833E9" w14:paraId="7F9DD636" w14:textId="77777777" w:rsidTr="002F5FDD">
        <w:tc>
          <w:tcPr>
            <w:tcW w:w="1663" w:type="dxa"/>
          </w:tcPr>
          <w:p w14:paraId="70581183" w14:textId="77777777" w:rsidR="00F833E9" w:rsidRPr="00F833E9" w:rsidRDefault="00F833E9" w:rsidP="00F833E9">
            <w:pPr>
              <w:pStyle w:val="ARTBLQTNCategory"/>
            </w:pPr>
            <w:r w:rsidRPr="00F833E9">
              <w:t>Construction</w:t>
            </w:r>
          </w:p>
        </w:tc>
        <w:tc>
          <w:tcPr>
            <w:tcW w:w="8079" w:type="dxa"/>
          </w:tcPr>
          <w:p w14:paraId="7DA4B6E3" w14:textId="39DB988B" w:rsidR="00F833E9" w:rsidRDefault="00625238" w:rsidP="00F833E9">
            <w:pPr>
              <w:pStyle w:val="ARTBLQTNText"/>
            </w:pPr>
            <w:r>
              <w:t>A</w:t>
            </w:r>
            <w:r w:rsidR="00F833E9">
              <w:t>ll rat guards meet the minimum construction requirements</w:t>
            </w:r>
            <w:r>
              <w:t>.</w:t>
            </w:r>
          </w:p>
        </w:tc>
        <w:tc>
          <w:tcPr>
            <w:tcW w:w="851" w:type="dxa"/>
            <w:vAlign w:val="center"/>
          </w:tcPr>
          <w:sdt>
            <w:sdtPr>
              <w:alias w:val="Contruction YN"/>
              <w:tag w:val="Contruction_YN"/>
              <w:id w:val="984901630"/>
              <w:placeholder>
                <w:docPart w:val="E473732636EC44999AE7743611968084"/>
              </w:placeholder>
              <w:dataBinding w:prefixMappings="xmlns:ns0='http://Greg_Maxey/CC_Mapping_Part'" w:xpath="/ns0:CC_Map_Root[1]/ns0:Contruction_YN[1]" w:storeItemID="{3000428E-BEF6-4961-BEAB-BB9515CA7A6C}"/>
              <w:dropDownList w:lastValue="Yes">
                <w:listItem w:value="Choose an item."/>
                <w:listItem w:displayText="Yes" w:value="Yes"/>
                <w:listItem w:displayText="No" w:value="No"/>
              </w:dropDownList>
            </w:sdtPr>
            <w:sdtEndPr/>
            <w:sdtContent>
              <w:p w14:paraId="33091CAD" w14:textId="77C3F9D7" w:rsidR="00F833E9" w:rsidRDefault="00870026" w:rsidP="00F833E9">
                <w:pPr>
                  <w:pStyle w:val="ARTBLQTNTextYesNo"/>
                </w:pPr>
                <w:r>
                  <w:t>Yes</w:t>
                </w:r>
              </w:p>
            </w:sdtContent>
          </w:sdt>
        </w:tc>
      </w:tr>
      <w:tr w:rsidR="002A5B48" w14:paraId="74AF1E29" w14:textId="77777777" w:rsidTr="002F5FDD">
        <w:tc>
          <w:tcPr>
            <w:tcW w:w="1663" w:type="dxa"/>
          </w:tcPr>
          <w:p w14:paraId="74AFCBB4" w14:textId="15BAFD1C" w:rsidR="002A5B48" w:rsidRPr="0055441B" w:rsidRDefault="00BA2FBC" w:rsidP="00763967">
            <w:pPr>
              <w:pStyle w:val="ARTBLQTNText"/>
            </w:pPr>
            <w:r>
              <w:t>Specification Document</w:t>
            </w:r>
          </w:p>
        </w:tc>
        <w:tc>
          <w:tcPr>
            <w:tcW w:w="8079" w:type="dxa"/>
          </w:tcPr>
          <w:p w14:paraId="1726A830" w14:textId="76D9B27A" w:rsidR="002A5B48" w:rsidRPr="0055441B" w:rsidRDefault="00BA2FBC" w:rsidP="00763967">
            <w:pPr>
              <w:pStyle w:val="ARTBLQTNText"/>
            </w:pPr>
            <w:r>
              <w:t>Purchased r</w:t>
            </w:r>
            <w:r w:rsidR="002A5B48" w:rsidRPr="0055441B">
              <w:t xml:space="preserve">at guards </w:t>
            </w:r>
            <w:r>
              <w:t xml:space="preserve">have </w:t>
            </w:r>
            <w:r w:rsidR="002A5B48" w:rsidRPr="0055441B">
              <w:t xml:space="preserve">the </w:t>
            </w:r>
            <w:r>
              <w:t>manufacturer's specification document available.</w:t>
            </w:r>
          </w:p>
        </w:tc>
        <w:tc>
          <w:tcPr>
            <w:tcW w:w="851" w:type="dxa"/>
            <w:vAlign w:val="center"/>
          </w:tcPr>
          <w:p w14:paraId="410EED37" w14:textId="165DD87C" w:rsidR="002A5B48" w:rsidRDefault="002A5B48" w:rsidP="00F833E9">
            <w:pPr>
              <w:pStyle w:val="ARTBLQTNTextYesNo"/>
            </w:pPr>
            <w:r>
              <w:t>Yes</w:t>
            </w:r>
          </w:p>
        </w:tc>
      </w:tr>
      <w:tr w:rsidR="009111B8" w14:paraId="1BAB2BBB" w14:textId="77777777" w:rsidTr="002F5FDD">
        <w:tc>
          <w:tcPr>
            <w:tcW w:w="10593" w:type="dxa"/>
            <w:gridSpan w:val="3"/>
          </w:tcPr>
          <w:p w14:paraId="75CEDAC2" w14:textId="45ACF01C" w:rsidR="009111B8" w:rsidRDefault="009111B8" w:rsidP="009111B8">
            <w:pPr>
              <w:pStyle w:val="ARTBLQTNHDSub"/>
            </w:pPr>
            <w:r>
              <w:t>Number Per Line</w:t>
            </w:r>
          </w:p>
        </w:tc>
      </w:tr>
      <w:tr w:rsidR="00977A9B" w14:paraId="43E9DD48" w14:textId="77777777" w:rsidTr="002F5FDD">
        <w:tc>
          <w:tcPr>
            <w:tcW w:w="1663" w:type="dxa"/>
          </w:tcPr>
          <w:p w14:paraId="10B9641A" w14:textId="77777777" w:rsidR="00977A9B" w:rsidRPr="00F833E9" w:rsidRDefault="00B431F7" w:rsidP="00977A9B">
            <w:pPr>
              <w:pStyle w:val="ARTBLQTNCategory"/>
            </w:pPr>
            <w:r>
              <w:t>Count</w:t>
            </w:r>
          </w:p>
        </w:tc>
        <w:tc>
          <w:tcPr>
            <w:tcW w:w="8079" w:type="dxa"/>
          </w:tcPr>
          <w:p w14:paraId="3341F1A5" w14:textId="2A2A6137" w:rsidR="00977A9B" w:rsidRDefault="00625238" w:rsidP="00977A9B">
            <w:pPr>
              <w:pStyle w:val="ARTBLQTNText"/>
            </w:pPr>
            <w:r>
              <w:t xml:space="preserve">At least one rat guard was </w:t>
            </w:r>
            <w:r w:rsidR="00977A9B">
              <w:t>installed per line</w:t>
            </w:r>
            <w:r>
              <w:t>.</w:t>
            </w:r>
            <w:r w:rsidR="00A32896">
              <w:t xml:space="preserve"> </w:t>
            </w:r>
            <w:r w:rsidR="00A32896" w:rsidRPr="00763967">
              <w:rPr>
                <w:rStyle w:val="ATBLPinkHidden"/>
              </w:rPr>
              <w:t xml:space="preserve">Does this make sense? So are we saying that one </w:t>
            </w:r>
            <w:proofErr w:type="spellStart"/>
            <w:r w:rsidR="00A32896" w:rsidRPr="00763967">
              <w:rPr>
                <w:rStyle w:val="ATBLPinkHidden"/>
              </w:rPr>
              <w:t>rg</w:t>
            </w:r>
            <w:proofErr w:type="spellEnd"/>
            <w:r w:rsidR="00A32896" w:rsidRPr="00763967">
              <w:rPr>
                <w:rStyle w:val="ATBLPinkHidden"/>
              </w:rPr>
              <w:t xml:space="preserve"> cannot be installed for 2 lines</w:t>
            </w:r>
          </w:p>
        </w:tc>
        <w:tc>
          <w:tcPr>
            <w:tcW w:w="851" w:type="dxa"/>
          </w:tcPr>
          <w:p w14:paraId="03E00343" w14:textId="77777777" w:rsidR="00977A9B" w:rsidRDefault="00977A9B" w:rsidP="00977A9B">
            <w:pPr>
              <w:pStyle w:val="ARTBLQTNTextYesNo"/>
            </w:pPr>
            <w:r>
              <w:t>Yes</w:t>
            </w:r>
          </w:p>
        </w:tc>
      </w:tr>
      <w:tr w:rsidR="009111B8" w14:paraId="00F412C0" w14:textId="77777777" w:rsidTr="002F5FDD">
        <w:tc>
          <w:tcPr>
            <w:tcW w:w="10593" w:type="dxa"/>
            <w:gridSpan w:val="3"/>
          </w:tcPr>
          <w:p w14:paraId="548EAF9E" w14:textId="5B55334E" w:rsidR="009111B8" w:rsidRDefault="009111B8" w:rsidP="009111B8">
            <w:pPr>
              <w:pStyle w:val="ARTBLQTNHDSub"/>
            </w:pPr>
            <w:r>
              <w:t>Installation: Timing</w:t>
            </w:r>
          </w:p>
        </w:tc>
      </w:tr>
      <w:tr w:rsidR="00977A9B" w14:paraId="273160C9" w14:textId="77777777" w:rsidTr="002F5FDD">
        <w:tc>
          <w:tcPr>
            <w:tcW w:w="1663" w:type="dxa"/>
          </w:tcPr>
          <w:p w14:paraId="2E7FF4C4" w14:textId="77777777" w:rsidR="00977A9B" w:rsidRPr="00F833E9" w:rsidRDefault="00977A9B" w:rsidP="00977A9B">
            <w:pPr>
              <w:pStyle w:val="ARTBLQTNCategory"/>
            </w:pPr>
            <w:r>
              <w:t>Arrival</w:t>
            </w:r>
          </w:p>
        </w:tc>
        <w:tc>
          <w:tcPr>
            <w:tcW w:w="8079" w:type="dxa"/>
          </w:tcPr>
          <w:p w14:paraId="7DDDD2B3" w14:textId="228061CE" w:rsidR="00977A9B" w:rsidRDefault="00B431F7" w:rsidP="00977A9B">
            <w:pPr>
              <w:pStyle w:val="ARTBLQTNText"/>
            </w:pPr>
            <w:r>
              <w:t xml:space="preserve">All rat guards </w:t>
            </w:r>
            <w:r w:rsidR="00625238">
              <w:t xml:space="preserve">were </w:t>
            </w:r>
            <w:r>
              <w:t>i</w:t>
            </w:r>
            <w:r w:rsidR="00977A9B">
              <w:t>nstalled within an hour of arrival</w:t>
            </w:r>
            <w:r w:rsidR="00625238">
              <w:t>.</w:t>
            </w:r>
            <w:r w:rsidR="00A32896">
              <w:t xml:space="preserve"> </w:t>
            </w:r>
            <w:r w:rsidR="00A32896" w:rsidRPr="00763967">
              <w:rPr>
                <w:rStyle w:val="ATBLPinkHidden"/>
              </w:rPr>
              <w:t>Not possible to always know this?</w:t>
            </w:r>
          </w:p>
        </w:tc>
        <w:tc>
          <w:tcPr>
            <w:tcW w:w="851" w:type="dxa"/>
            <w:vAlign w:val="center"/>
          </w:tcPr>
          <w:p w14:paraId="41E91E04" w14:textId="77777777" w:rsidR="00977A9B" w:rsidRDefault="00977A9B" w:rsidP="00977A9B">
            <w:pPr>
              <w:pStyle w:val="ARTBLQTNTextYesNo"/>
            </w:pPr>
            <w:r>
              <w:t>Yes</w:t>
            </w:r>
          </w:p>
        </w:tc>
      </w:tr>
      <w:tr w:rsidR="00977A9B" w14:paraId="683F82D3" w14:textId="77777777" w:rsidTr="002F5FDD">
        <w:tc>
          <w:tcPr>
            <w:tcW w:w="1663" w:type="dxa"/>
          </w:tcPr>
          <w:p w14:paraId="2C5AD6FD" w14:textId="77777777" w:rsidR="00977A9B" w:rsidRPr="00F833E9" w:rsidRDefault="00977A9B" w:rsidP="00977A9B">
            <w:pPr>
              <w:pStyle w:val="ARTBLQTNCategory"/>
            </w:pPr>
            <w:r>
              <w:t>Departure</w:t>
            </w:r>
          </w:p>
        </w:tc>
        <w:tc>
          <w:tcPr>
            <w:tcW w:w="8079" w:type="dxa"/>
          </w:tcPr>
          <w:p w14:paraId="33F664D4" w14:textId="625631B8" w:rsidR="00977A9B" w:rsidRDefault="00B431F7" w:rsidP="00977A9B">
            <w:pPr>
              <w:pStyle w:val="ARTBLQTNText"/>
            </w:pPr>
            <w:r>
              <w:t xml:space="preserve">All rat guards </w:t>
            </w:r>
            <w:r w:rsidR="00625238">
              <w:t xml:space="preserve">remained in place for more </w:t>
            </w:r>
            <w:r w:rsidR="00977A9B">
              <w:t>than an hour before departure</w:t>
            </w:r>
            <w:r w:rsidR="00625238">
              <w:t>.</w:t>
            </w:r>
            <w:r w:rsidR="00A32896" w:rsidRPr="00763967">
              <w:t xml:space="preserve"> </w:t>
            </w:r>
            <w:r w:rsidR="00A32896" w:rsidRPr="00763967">
              <w:rPr>
                <w:rStyle w:val="ATBLPinkHidden"/>
              </w:rPr>
              <w:t>Not possible to always know this?</w:t>
            </w:r>
          </w:p>
        </w:tc>
        <w:tc>
          <w:tcPr>
            <w:tcW w:w="851" w:type="dxa"/>
            <w:vAlign w:val="center"/>
          </w:tcPr>
          <w:p w14:paraId="0E86E658" w14:textId="77777777" w:rsidR="00977A9B" w:rsidRDefault="00977A9B" w:rsidP="00977A9B">
            <w:pPr>
              <w:pStyle w:val="ARTBLQTNTextYesNo"/>
            </w:pPr>
            <w:r>
              <w:t>Yes</w:t>
            </w:r>
          </w:p>
        </w:tc>
      </w:tr>
      <w:tr w:rsidR="009111B8" w14:paraId="462A31DE" w14:textId="77777777" w:rsidTr="002F5FDD">
        <w:tc>
          <w:tcPr>
            <w:tcW w:w="10593" w:type="dxa"/>
            <w:gridSpan w:val="3"/>
          </w:tcPr>
          <w:p w14:paraId="5443C004" w14:textId="71AA641D" w:rsidR="009111B8" w:rsidRDefault="009111B8" w:rsidP="009111B8">
            <w:pPr>
              <w:pStyle w:val="ARTBLQTNHDSub"/>
            </w:pPr>
            <w:r>
              <w:t xml:space="preserve">Installation: Dockside </w:t>
            </w:r>
          </w:p>
        </w:tc>
      </w:tr>
      <w:tr w:rsidR="009111B8" w14:paraId="08917F9D" w14:textId="77777777" w:rsidTr="002F5FDD">
        <w:tc>
          <w:tcPr>
            <w:tcW w:w="1663" w:type="dxa"/>
          </w:tcPr>
          <w:p w14:paraId="5B26E0F1" w14:textId="6563C002" w:rsidR="009111B8" w:rsidRDefault="009111B8" w:rsidP="00977A9B">
            <w:pPr>
              <w:pStyle w:val="ARTBLQTNCategory"/>
            </w:pPr>
            <w:r>
              <w:t>Missing</w:t>
            </w:r>
          </w:p>
        </w:tc>
        <w:tc>
          <w:tcPr>
            <w:tcW w:w="8079" w:type="dxa"/>
          </w:tcPr>
          <w:p w14:paraId="7D905D75" w14:textId="7CFC9C7C" w:rsidR="009111B8" w:rsidRDefault="009111B8" w:rsidP="00977A9B">
            <w:pPr>
              <w:pStyle w:val="ARTBLQTNText"/>
            </w:pPr>
            <w:r>
              <w:t>All lines have a rat guard.</w:t>
            </w:r>
          </w:p>
        </w:tc>
        <w:tc>
          <w:tcPr>
            <w:tcW w:w="851" w:type="dxa"/>
            <w:vAlign w:val="center"/>
          </w:tcPr>
          <w:p w14:paraId="265E3E87" w14:textId="52B06A4F" w:rsidR="009111B8" w:rsidRDefault="009111B8" w:rsidP="00977A9B">
            <w:pPr>
              <w:pStyle w:val="ARTBLQTNTextYesNo"/>
            </w:pPr>
            <w:r>
              <w:t>Yes</w:t>
            </w:r>
          </w:p>
        </w:tc>
      </w:tr>
      <w:tr w:rsidR="00977A9B" w14:paraId="7C5B5FEA" w14:textId="77777777" w:rsidTr="002F5FDD">
        <w:tc>
          <w:tcPr>
            <w:tcW w:w="1663" w:type="dxa"/>
          </w:tcPr>
          <w:p w14:paraId="5BC7F860" w14:textId="77777777" w:rsidR="00977A9B" w:rsidRPr="00F833E9" w:rsidRDefault="00977A9B" w:rsidP="00977A9B">
            <w:pPr>
              <w:pStyle w:val="ARTBLQTNCategory"/>
            </w:pPr>
            <w:r>
              <w:t>Gaps</w:t>
            </w:r>
          </w:p>
        </w:tc>
        <w:tc>
          <w:tcPr>
            <w:tcW w:w="8079" w:type="dxa"/>
          </w:tcPr>
          <w:p w14:paraId="219055D7" w14:textId="329F28C7" w:rsidR="00977A9B" w:rsidRDefault="00B431F7" w:rsidP="00977A9B">
            <w:pPr>
              <w:pStyle w:val="ARTBLQTNText"/>
            </w:pPr>
            <w:r>
              <w:t xml:space="preserve">All rat guards </w:t>
            </w:r>
            <w:r w:rsidR="00625238">
              <w:t xml:space="preserve">were </w:t>
            </w:r>
            <w:r w:rsidR="00BD263A">
              <w:t>installed</w:t>
            </w:r>
            <w:r w:rsidR="00977A9B" w:rsidRPr="00040119">
              <w:t xml:space="preserve"> with no gaps</w:t>
            </w:r>
            <w:r w:rsidR="00977A9B">
              <w:t xml:space="preserve"> to </w:t>
            </w:r>
            <w:r w:rsidR="00625238">
              <w:t xml:space="preserve">prevent </w:t>
            </w:r>
            <w:r w:rsidR="00977A9B">
              <w:t>rodent ingress</w:t>
            </w:r>
            <w:r w:rsidR="00625238">
              <w:t>.</w:t>
            </w:r>
          </w:p>
        </w:tc>
        <w:tc>
          <w:tcPr>
            <w:tcW w:w="851" w:type="dxa"/>
            <w:vAlign w:val="center"/>
          </w:tcPr>
          <w:p w14:paraId="3939E037" w14:textId="77777777" w:rsidR="00977A9B" w:rsidRDefault="00977A9B" w:rsidP="00977A9B">
            <w:pPr>
              <w:pStyle w:val="ARTBLQTNTextYesNo"/>
            </w:pPr>
            <w:r>
              <w:t>Yes</w:t>
            </w:r>
          </w:p>
        </w:tc>
      </w:tr>
      <w:tr w:rsidR="00977A9B" w14:paraId="3350AA53" w14:textId="77777777" w:rsidTr="002F5FDD">
        <w:tc>
          <w:tcPr>
            <w:tcW w:w="1663" w:type="dxa"/>
          </w:tcPr>
          <w:p w14:paraId="587B8E37" w14:textId="77777777" w:rsidR="00977A9B" w:rsidRPr="00F833E9" w:rsidRDefault="00977A9B" w:rsidP="00977A9B">
            <w:pPr>
              <w:pStyle w:val="ARTBLQTNCategory"/>
            </w:pPr>
            <w:r>
              <w:t>Distance</w:t>
            </w:r>
          </w:p>
        </w:tc>
        <w:tc>
          <w:tcPr>
            <w:tcW w:w="8079" w:type="dxa"/>
          </w:tcPr>
          <w:p w14:paraId="170BB7B6" w14:textId="6708EEF8" w:rsidR="00977A9B" w:rsidRDefault="00B431F7" w:rsidP="00977A9B">
            <w:pPr>
              <w:pStyle w:val="ARTBLQTNText"/>
            </w:pPr>
            <w:r>
              <w:t xml:space="preserve">Rat guards </w:t>
            </w:r>
            <w:r w:rsidR="00625238">
              <w:t xml:space="preserve">were </w:t>
            </w:r>
            <w:r>
              <w:t>n</w:t>
            </w:r>
            <w:r w:rsidR="00977A9B">
              <w:t xml:space="preserve">ot </w:t>
            </w:r>
            <w:r w:rsidR="00BD263A">
              <w:t>installed</w:t>
            </w:r>
            <w:r w:rsidR="00977A9B">
              <w:t xml:space="preserve"> within 2 m of the dockside</w:t>
            </w:r>
            <w:r w:rsidR="00625238">
              <w:t xml:space="preserve"> (considering safety concerns).</w:t>
            </w:r>
          </w:p>
        </w:tc>
        <w:tc>
          <w:tcPr>
            <w:tcW w:w="851" w:type="dxa"/>
          </w:tcPr>
          <w:p w14:paraId="379391E4" w14:textId="77777777" w:rsidR="00977A9B" w:rsidRDefault="00977A9B" w:rsidP="00977A9B">
            <w:pPr>
              <w:pStyle w:val="ARTBLQTNTextYesNo"/>
            </w:pPr>
            <w:r w:rsidRPr="00DB718A">
              <w:t>Yes</w:t>
            </w:r>
          </w:p>
        </w:tc>
      </w:tr>
      <w:tr w:rsidR="00977A9B" w14:paraId="05FEB625" w14:textId="77777777" w:rsidTr="002F5FDD">
        <w:tc>
          <w:tcPr>
            <w:tcW w:w="1663" w:type="dxa"/>
          </w:tcPr>
          <w:p w14:paraId="38A30B78" w14:textId="77777777" w:rsidR="00977A9B" w:rsidRPr="00F833E9" w:rsidRDefault="00977A9B" w:rsidP="00977A9B">
            <w:pPr>
              <w:pStyle w:val="ARTBLQTNCategory"/>
            </w:pPr>
            <w:r>
              <w:t>Angled</w:t>
            </w:r>
          </w:p>
        </w:tc>
        <w:tc>
          <w:tcPr>
            <w:tcW w:w="8079" w:type="dxa"/>
          </w:tcPr>
          <w:p w14:paraId="61FBC1D9" w14:textId="1DCAC7C3" w:rsidR="00977A9B" w:rsidRDefault="00B431F7" w:rsidP="00977A9B">
            <w:pPr>
              <w:pStyle w:val="ARTBLQTNText"/>
            </w:pPr>
            <w:r>
              <w:t xml:space="preserve">Rat guards </w:t>
            </w:r>
            <w:r w:rsidR="00D70C75">
              <w:t>we</w:t>
            </w:r>
            <w:r w:rsidR="00625238">
              <w:t xml:space="preserve">re </w:t>
            </w:r>
            <w:r>
              <w:t>not</w:t>
            </w:r>
            <w:r w:rsidR="00977A9B">
              <w:t xml:space="preserve"> placed at too s</w:t>
            </w:r>
            <w:r w:rsidR="00977A9B" w:rsidRPr="00040119">
              <w:t xml:space="preserve">hallow </w:t>
            </w:r>
            <w:r w:rsidR="00977A9B">
              <w:t xml:space="preserve">an </w:t>
            </w:r>
            <w:r w:rsidR="00977A9B" w:rsidRPr="00040119">
              <w:t>angle</w:t>
            </w:r>
            <w:r w:rsidR="00625238">
              <w:t>.</w:t>
            </w:r>
          </w:p>
        </w:tc>
        <w:tc>
          <w:tcPr>
            <w:tcW w:w="851" w:type="dxa"/>
          </w:tcPr>
          <w:p w14:paraId="12489812" w14:textId="77777777" w:rsidR="00977A9B" w:rsidRDefault="00977A9B" w:rsidP="00977A9B">
            <w:pPr>
              <w:pStyle w:val="ARTBLQTNTextYesNo"/>
            </w:pPr>
            <w:r w:rsidRPr="00DB718A">
              <w:t>Yes</w:t>
            </w:r>
          </w:p>
        </w:tc>
      </w:tr>
      <w:tr w:rsidR="00977A9B" w14:paraId="6F95D0C7" w14:textId="77777777" w:rsidTr="002F5FDD">
        <w:tc>
          <w:tcPr>
            <w:tcW w:w="1663" w:type="dxa"/>
          </w:tcPr>
          <w:p w14:paraId="179E677C" w14:textId="77777777" w:rsidR="00977A9B" w:rsidRPr="00F833E9" w:rsidRDefault="00977A9B" w:rsidP="00977A9B">
            <w:pPr>
              <w:pStyle w:val="ARTBLQTNCategory"/>
            </w:pPr>
            <w:r>
              <w:t>Hanging</w:t>
            </w:r>
          </w:p>
        </w:tc>
        <w:tc>
          <w:tcPr>
            <w:tcW w:w="8079" w:type="dxa"/>
          </w:tcPr>
          <w:p w14:paraId="32F4C2CF" w14:textId="0C225CC6" w:rsidR="00977A9B" w:rsidRDefault="00625238" w:rsidP="00977A9B">
            <w:pPr>
              <w:pStyle w:val="ARTBLQTNText"/>
            </w:pPr>
            <w:r>
              <w:t>A</w:t>
            </w:r>
            <w:r w:rsidR="00B431F7">
              <w:t xml:space="preserve">ll rat guards </w:t>
            </w:r>
            <w:r w:rsidR="003B50D3">
              <w:t xml:space="preserve">were </w:t>
            </w:r>
            <w:r w:rsidR="00B431F7">
              <w:t>s</w:t>
            </w:r>
            <w:r w:rsidR="00977A9B" w:rsidRPr="00040119">
              <w:t>ecurely tied</w:t>
            </w:r>
            <w:r w:rsidR="00977A9B">
              <w:t xml:space="preserve"> and </w:t>
            </w:r>
            <w:r w:rsidR="00977A9B" w:rsidRPr="00040119">
              <w:t>not hanging</w:t>
            </w:r>
            <w:r w:rsidR="003B50D3">
              <w:t>.</w:t>
            </w:r>
          </w:p>
        </w:tc>
        <w:tc>
          <w:tcPr>
            <w:tcW w:w="851" w:type="dxa"/>
          </w:tcPr>
          <w:p w14:paraId="72E252F7" w14:textId="77777777" w:rsidR="00977A9B" w:rsidRDefault="00977A9B" w:rsidP="00977A9B">
            <w:pPr>
              <w:pStyle w:val="ARTBLQTNTextYesNo"/>
            </w:pPr>
            <w:r w:rsidRPr="00DB718A">
              <w:t>Yes</w:t>
            </w:r>
          </w:p>
        </w:tc>
      </w:tr>
      <w:tr w:rsidR="00977A9B" w14:paraId="0A4F49F0" w14:textId="77777777" w:rsidTr="002F5FDD">
        <w:tc>
          <w:tcPr>
            <w:tcW w:w="1663" w:type="dxa"/>
          </w:tcPr>
          <w:p w14:paraId="617756A8" w14:textId="77777777" w:rsidR="00977A9B" w:rsidRPr="00F833E9" w:rsidRDefault="00977A9B" w:rsidP="00977A9B">
            <w:pPr>
              <w:pStyle w:val="ARTBLQTNCategory"/>
            </w:pPr>
            <w:r>
              <w:t>Orientation</w:t>
            </w:r>
          </w:p>
        </w:tc>
        <w:tc>
          <w:tcPr>
            <w:tcW w:w="8079" w:type="dxa"/>
          </w:tcPr>
          <w:p w14:paraId="3A444851" w14:textId="717E3CD3" w:rsidR="00977A9B" w:rsidRDefault="00B431F7" w:rsidP="00977A9B">
            <w:pPr>
              <w:pStyle w:val="ARTBLQTNText"/>
            </w:pPr>
            <w:r>
              <w:t xml:space="preserve">All oriented rat guards </w:t>
            </w:r>
            <w:r w:rsidR="003B50D3">
              <w:t>were</w:t>
            </w:r>
            <w:r w:rsidR="00977A9B">
              <w:t xml:space="preserve"> d</w:t>
            </w:r>
            <w:r w:rsidR="00977A9B" w:rsidRPr="00040119">
              <w:t xml:space="preserve">eployed </w:t>
            </w:r>
            <w:r w:rsidR="003B50D3">
              <w:t>correctly.</w:t>
            </w:r>
          </w:p>
        </w:tc>
        <w:tc>
          <w:tcPr>
            <w:tcW w:w="851" w:type="dxa"/>
          </w:tcPr>
          <w:p w14:paraId="68972ABB" w14:textId="77777777" w:rsidR="00977A9B" w:rsidRDefault="00977A9B" w:rsidP="00977A9B">
            <w:pPr>
              <w:pStyle w:val="ARTBLQTNTextYesNo"/>
            </w:pPr>
            <w:r w:rsidRPr="00DB718A">
              <w:t>Yes</w:t>
            </w:r>
          </w:p>
        </w:tc>
      </w:tr>
      <w:tr w:rsidR="00977A9B" w14:paraId="6E087920" w14:textId="77777777" w:rsidTr="002F5FDD">
        <w:tc>
          <w:tcPr>
            <w:tcW w:w="1663" w:type="dxa"/>
          </w:tcPr>
          <w:p w14:paraId="1ED43549" w14:textId="77777777" w:rsidR="00977A9B" w:rsidRPr="00F833E9" w:rsidRDefault="00977A9B" w:rsidP="00977A9B">
            <w:pPr>
              <w:pStyle w:val="ARTBLQTNCategory"/>
            </w:pPr>
            <w:r>
              <w:t>Ground Height</w:t>
            </w:r>
          </w:p>
        </w:tc>
        <w:tc>
          <w:tcPr>
            <w:tcW w:w="8079" w:type="dxa"/>
          </w:tcPr>
          <w:p w14:paraId="4E0CF4BB" w14:textId="742AD55B" w:rsidR="00977A9B" w:rsidRDefault="00D70C75" w:rsidP="00977A9B">
            <w:pPr>
              <w:pStyle w:val="ARTBLQTNText"/>
            </w:pPr>
            <w:r>
              <w:t>R</w:t>
            </w:r>
            <w:r w:rsidR="003B50D3">
              <w:t xml:space="preserve">at guards were not </w:t>
            </w:r>
            <w:r w:rsidR="00977A9B">
              <w:t xml:space="preserve">installed too low </w:t>
            </w:r>
            <w:r w:rsidR="00B431F7">
              <w:t>on</w:t>
            </w:r>
            <w:r w:rsidR="00977A9B">
              <w:t xml:space="preserve"> the d</w:t>
            </w:r>
            <w:r w:rsidR="00763967">
              <w:t>ock</w:t>
            </w:r>
            <w:r w:rsidR="003B50D3">
              <w:t>.</w:t>
            </w:r>
            <w:r w:rsidR="00763967">
              <w:t xml:space="preserve"> </w:t>
            </w:r>
          </w:p>
        </w:tc>
        <w:tc>
          <w:tcPr>
            <w:tcW w:w="851" w:type="dxa"/>
          </w:tcPr>
          <w:p w14:paraId="62158126" w14:textId="77777777" w:rsidR="00977A9B" w:rsidRDefault="00977A9B" w:rsidP="00977A9B">
            <w:pPr>
              <w:pStyle w:val="ARTBLQTNTextYesNo"/>
            </w:pPr>
            <w:r w:rsidRPr="00DB718A">
              <w:t>Yes</w:t>
            </w:r>
          </w:p>
        </w:tc>
      </w:tr>
      <w:tr w:rsidR="00F6117A" w14:paraId="4532095E" w14:textId="77777777" w:rsidTr="002F5FDD">
        <w:tc>
          <w:tcPr>
            <w:tcW w:w="1663" w:type="dxa"/>
          </w:tcPr>
          <w:p w14:paraId="561BB729" w14:textId="77777777" w:rsidR="00F6117A" w:rsidRDefault="00F6117A" w:rsidP="00977A9B">
            <w:pPr>
              <w:pStyle w:val="ARTBLQTNCategory"/>
            </w:pPr>
            <w:r>
              <w:t>Securing Line</w:t>
            </w:r>
          </w:p>
        </w:tc>
        <w:tc>
          <w:tcPr>
            <w:tcW w:w="8079" w:type="dxa"/>
          </w:tcPr>
          <w:p w14:paraId="004E8786" w14:textId="7D2CA1C4" w:rsidR="00F6117A" w:rsidRDefault="00B431F7" w:rsidP="00977A9B">
            <w:pPr>
              <w:pStyle w:val="ARTBLQTNText"/>
            </w:pPr>
            <w:r>
              <w:t xml:space="preserve">All </w:t>
            </w:r>
            <w:r w:rsidR="00D70C75">
              <w:t>safety lines installed on the rat guards were secured at the back.</w:t>
            </w:r>
          </w:p>
        </w:tc>
        <w:tc>
          <w:tcPr>
            <w:tcW w:w="851" w:type="dxa"/>
          </w:tcPr>
          <w:p w14:paraId="5FB1DB2C" w14:textId="77777777" w:rsidR="00F6117A" w:rsidRPr="00DB718A" w:rsidRDefault="00F6117A" w:rsidP="00977A9B">
            <w:pPr>
              <w:pStyle w:val="ARTBLQTNTextYesNo"/>
            </w:pPr>
            <w:r w:rsidRPr="00DB718A">
              <w:t>Yes</w:t>
            </w:r>
          </w:p>
        </w:tc>
      </w:tr>
      <w:tr w:rsidR="008431E9" w14:paraId="1C4DD195" w14:textId="77777777" w:rsidTr="002F5FDD">
        <w:tc>
          <w:tcPr>
            <w:tcW w:w="1663" w:type="dxa"/>
          </w:tcPr>
          <w:p w14:paraId="64F76AAB" w14:textId="2687EEA1" w:rsidR="008431E9" w:rsidRDefault="008431E9" w:rsidP="008431E9">
            <w:pPr>
              <w:pStyle w:val="ARTBLQTNCategory"/>
            </w:pPr>
            <w:r>
              <w:t>Weighted</w:t>
            </w:r>
          </w:p>
        </w:tc>
        <w:tc>
          <w:tcPr>
            <w:tcW w:w="8079" w:type="dxa"/>
          </w:tcPr>
          <w:p w14:paraId="02C40EC5" w14:textId="47DA635D" w:rsidR="008431E9" w:rsidRDefault="008431E9" w:rsidP="008431E9">
            <w:pPr>
              <w:pStyle w:val="ARTBLQTNText"/>
            </w:pPr>
            <w:r>
              <w:t>All shipside-installed rat guards were weighed in accordance with the IPM Plan.</w:t>
            </w:r>
          </w:p>
        </w:tc>
        <w:tc>
          <w:tcPr>
            <w:tcW w:w="851" w:type="dxa"/>
          </w:tcPr>
          <w:p w14:paraId="36775D94" w14:textId="2022CE90" w:rsidR="008431E9" w:rsidRPr="00DB718A" w:rsidRDefault="008431E9" w:rsidP="008431E9">
            <w:pPr>
              <w:pStyle w:val="ARTBLQTNTextYesNo"/>
            </w:pPr>
            <w:r w:rsidRPr="00DB718A">
              <w:t>Yes</w:t>
            </w:r>
          </w:p>
        </w:tc>
      </w:tr>
      <w:tr w:rsidR="00763967" w14:paraId="462F9B36" w14:textId="77777777" w:rsidTr="002F5FDD">
        <w:tc>
          <w:tcPr>
            <w:tcW w:w="1663" w:type="dxa"/>
          </w:tcPr>
          <w:p w14:paraId="7530C47C" w14:textId="1B256714" w:rsidR="00763967" w:rsidRDefault="00763967" w:rsidP="00977A9B">
            <w:pPr>
              <w:pStyle w:val="ARTBLQTNCategory"/>
            </w:pPr>
            <w:r>
              <w:t>Staggered</w:t>
            </w:r>
          </w:p>
        </w:tc>
        <w:tc>
          <w:tcPr>
            <w:tcW w:w="8079" w:type="dxa"/>
          </w:tcPr>
          <w:p w14:paraId="6AEEAE6C" w14:textId="23C7AF85" w:rsidR="00763967" w:rsidRDefault="00763967" w:rsidP="00977A9B">
            <w:pPr>
              <w:pStyle w:val="ARTBLQTNText"/>
            </w:pPr>
            <w:r>
              <w:t>No rat guards were staggered, allowing rodent</w:t>
            </w:r>
            <w:r w:rsidR="009111B8">
              <w:t>s to bypass the guards.</w:t>
            </w:r>
          </w:p>
        </w:tc>
        <w:tc>
          <w:tcPr>
            <w:tcW w:w="851" w:type="dxa"/>
          </w:tcPr>
          <w:p w14:paraId="61A65C4B" w14:textId="35F1B07E" w:rsidR="00763967" w:rsidRPr="00DB718A" w:rsidRDefault="008431E9" w:rsidP="00977A9B">
            <w:pPr>
              <w:pStyle w:val="ARTBLQTNTextYesNo"/>
            </w:pPr>
            <w:r>
              <w:t>Yes</w:t>
            </w:r>
          </w:p>
        </w:tc>
      </w:tr>
      <w:tr w:rsidR="008431E9" w14:paraId="5D38EF70" w14:textId="77777777" w:rsidTr="002F5FDD">
        <w:tc>
          <w:tcPr>
            <w:tcW w:w="1663" w:type="dxa"/>
          </w:tcPr>
          <w:p w14:paraId="30B80450" w14:textId="03442056" w:rsidR="008431E9" w:rsidRDefault="008431E9" w:rsidP="008431E9">
            <w:pPr>
              <w:pStyle w:val="ARTBLQTNCategory"/>
            </w:pPr>
            <w:r>
              <w:t>Openings</w:t>
            </w:r>
          </w:p>
        </w:tc>
        <w:tc>
          <w:tcPr>
            <w:tcW w:w="8079" w:type="dxa"/>
          </w:tcPr>
          <w:p w14:paraId="1E8A3BB2" w14:textId="67993598" w:rsidR="008431E9" w:rsidRDefault="008431E9" w:rsidP="008431E9">
            <w:pPr>
              <w:pStyle w:val="ARTBLQTNText"/>
            </w:pPr>
            <w:r>
              <w:t>All shipside rat guards are installed before the ship rope hawsehole.</w:t>
            </w:r>
          </w:p>
        </w:tc>
        <w:tc>
          <w:tcPr>
            <w:tcW w:w="851" w:type="dxa"/>
          </w:tcPr>
          <w:p w14:paraId="3820CBD8" w14:textId="7BA9E474" w:rsidR="008431E9" w:rsidRDefault="008431E9" w:rsidP="008431E9">
            <w:pPr>
              <w:pStyle w:val="ARTBLQTNTextYesNo"/>
            </w:pPr>
            <w:r w:rsidRPr="00DB718A">
              <w:t>Yes</w:t>
            </w:r>
          </w:p>
        </w:tc>
      </w:tr>
      <w:tr w:rsidR="009111B8" w14:paraId="7F8039D7" w14:textId="77777777" w:rsidTr="002F5FDD">
        <w:tc>
          <w:tcPr>
            <w:tcW w:w="10593" w:type="dxa"/>
            <w:gridSpan w:val="3"/>
          </w:tcPr>
          <w:p w14:paraId="6EA3083F" w14:textId="37FC65F9" w:rsidR="009111B8" w:rsidRDefault="009111B8" w:rsidP="009111B8">
            <w:pPr>
              <w:pStyle w:val="ARTBLQTNHDSub"/>
            </w:pPr>
            <w:r>
              <w:t>Installation: Shipside</w:t>
            </w:r>
          </w:p>
        </w:tc>
      </w:tr>
      <w:tr w:rsidR="009111B8" w14:paraId="5F4FB081" w14:textId="77777777" w:rsidTr="002F5FDD">
        <w:tc>
          <w:tcPr>
            <w:tcW w:w="1663" w:type="dxa"/>
          </w:tcPr>
          <w:p w14:paraId="2F5C813F" w14:textId="09EEA17E" w:rsidR="009111B8" w:rsidRDefault="009111B8" w:rsidP="009111B8">
            <w:pPr>
              <w:pStyle w:val="ARTBLQTNCategory"/>
            </w:pPr>
            <w:r>
              <w:t>Missing</w:t>
            </w:r>
          </w:p>
        </w:tc>
        <w:tc>
          <w:tcPr>
            <w:tcW w:w="8079" w:type="dxa"/>
          </w:tcPr>
          <w:p w14:paraId="0AD72495" w14:textId="22B60969" w:rsidR="009111B8" w:rsidRDefault="009111B8" w:rsidP="009111B8">
            <w:pPr>
              <w:pStyle w:val="ARTBLQTNText"/>
            </w:pPr>
            <w:r>
              <w:t>All lines have a rat guard.</w:t>
            </w:r>
          </w:p>
        </w:tc>
        <w:tc>
          <w:tcPr>
            <w:tcW w:w="851" w:type="dxa"/>
            <w:vAlign w:val="center"/>
          </w:tcPr>
          <w:p w14:paraId="7AA321AC" w14:textId="3C93C22F" w:rsidR="009111B8" w:rsidRDefault="009111B8" w:rsidP="009111B8">
            <w:pPr>
              <w:pStyle w:val="ARTBLQTNTextYesNo"/>
            </w:pPr>
            <w:r>
              <w:t>Yes</w:t>
            </w:r>
          </w:p>
        </w:tc>
      </w:tr>
      <w:tr w:rsidR="009111B8" w14:paraId="1084862F" w14:textId="77777777" w:rsidTr="002F5FDD">
        <w:tc>
          <w:tcPr>
            <w:tcW w:w="1663" w:type="dxa"/>
          </w:tcPr>
          <w:p w14:paraId="00CA977F" w14:textId="64715BEF" w:rsidR="009111B8" w:rsidRDefault="009111B8" w:rsidP="009111B8">
            <w:pPr>
              <w:pStyle w:val="ARTBLQTNCategory"/>
            </w:pPr>
            <w:r>
              <w:t>Gaps</w:t>
            </w:r>
          </w:p>
        </w:tc>
        <w:tc>
          <w:tcPr>
            <w:tcW w:w="8079" w:type="dxa"/>
          </w:tcPr>
          <w:p w14:paraId="77229436" w14:textId="6BE0DA41" w:rsidR="009111B8" w:rsidRDefault="009111B8" w:rsidP="009111B8">
            <w:pPr>
              <w:pStyle w:val="ARTBLQTNText"/>
            </w:pPr>
            <w:r>
              <w:t>All rat guards were installed</w:t>
            </w:r>
            <w:r w:rsidRPr="00040119">
              <w:t xml:space="preserve"> with no gaps</w:t>
            </w:r>
            <w:r>
              <w:t xml:space="preserve"> to prevent rodent ingress.</w:t>
            </w:r>
          </w:p>
        </w:tc>
        <w:tc>
          <w:tcPr>
            <w:tcW w:w="851" w:type="dxa"/>
            <w:vAlign w:val="center"/>
          </w:tcPr>
          <w:p w14:paraId="049CDADA" w14:textId="2C21E82D" w:rsidR="009111B8" w:rsidRPr="00DB718A" w:rsidRDefault="009111B8" w:rsidP="009111B8">
            <w:pPr>
              <w:pStyle w:val="ARTBLQTNTextYesNo"/>
            </w:pPr>
            <w:r>
              <w:t>Yes</w:t>
            </w:r>
          </w:p>
        </w:tc>
      </w:tr>
      <w:tr w:rsidR="009111B8" w14:paraId="61DAA79D" w14:textId="77777777" w:rsidTr="002F5FDD">
        <w:tc>
          <w:tcPr>
            <w:tcW w:w="1663" w:type="dxa"/>
          </w:tcPr>
          <w:p w14:paraId="42FA15A1" w14:textId="1B92268F" w:rsidR="009111B8" w:rsidRDefault="009111B8" w:rsidP="009111B8">
            <w:pPr>
              <w:pStyle w:val="ARTBLQTNCategory"/>
            </w:pPr>
            <w:r>
              <w:t>Distance</w:t>
            </w:r>
          </w:p>
        </w:tc>
        <w:tc>
          <w:tcPr>
            <w:tcW w:w="8079" w:type="dxa"/>
          </w:tcPr>
          <w:p w14:paraId="0F1C8DC5" w14:textId="50DDFFAF" w:rsidR="009111B8" w:rsidRDefault="009111B8" w:rsidP="009111B8">
            <w:pPr>
              <w:pStyle w:val="ARTBLQTNText"/>
            </w:pPr>
            <w:r>
              <w:t>All shipside-installed rat guards were at least 60cms away from the ship.</w:t>
            </w:r>
          </w:p>
        </w:tc>
        <w:tc>
          <w:tcPr>
            <w:tcW w:w="851" w:type="dxa"/>
          </w:tcPr>
          <w:p w14:paraId="55776E98" w14:textId="6FA6BE34" w:rsidR="009111B8" w:rsidRPr="00DB718A" w:rsidRDefault="009111B8" w:rsidP="009111B8">
            <w:pPr>
              <w:pStyle w:val="ARTBLQTNTextYesNo"/>
            </w:pPr>
            <w:r w:rsidRPr="00DB718A">
              <w:t>Yes</w:t>
            </w:r>
          </w:p>
        </w:tc>
      </w:tr>
      <w:tr w:rsidR="009111B8" w14:paraId="28A0AA2A" w14:textId="77777777" w:rsidTr="002F5FDD">
        <w:tc>
          <w:tcPr>
            <w:tcW w:w="1663" w:type="dxa"/>
          </w:tcPr>
          <w:p w14:paraId="53E60B7A" w14:textId="5BBA14B5" w:rsidR="009111B8" w:rsidRDefault="009111B8" w:rsidP="009111B8">
            <w:pPr>
              <w:pStyle w:val="ARTBLQTNCategory"/>
            </w:pPr>
            <w:r>
              <w:t>Angled</w:t>
            </w:r>
          </w:p>
        </w:tc>
        <w:tc>
          <w:tcPr>
            <w:tcW w:w="8079" w:type="dxa"/>
          </w:tcPr>
          <w:p w14:paraId="3B532A00" w14:textId="0CB93FC5" w:rsidR="009111B8" w:rsidRDefault="009111B8" w:rsidP="009111B8">
            <w:pPr>
              <w:pStyle w:val="ARTBLQTNText"/>
            </w:pPr>
            <w:r>
              <w:t>Rat guards were not placed at too s</w:t>
            </w:r>
            <w:r w:rsidRPr="00040119">
              <w:t xml:space="preserve">hallow </w:t>
            </w:r>
            <w:r>
              <w:t xml:space="preserve">an </w:t>
            </w:r>
            <w:r w:rsidRPr="00040119">
              <w:t>angle</w:t>
            </w:r>
            <w:r>
              <w:t>.</w:t>
            </w:r>
          </w:p>
        </w:tc>
        <w:tc>
          <w:tcPr>
            <w:tcW w:w="851" w:type="dxa"/>
          </w:tcPr>
          <w:p w14:paraId="007F244F" w14:textId="39D01E24" w:rsidR="009111B8" w:rsidRPr="00DB718A" w:rsidRDefault="009111B8" w:rsidP="009111B8">
            <w:pPr>
              <w:pStyle w:val="ARTBLQTNTextYesNo"/>
            </w:pPr>
            <w:r w:rsidRPr="00DB718A">
              <w:t>Yes</w:t>
            </w:r>
          </w:p>
        </w:tc>
      </w:tr>
      <w:tr w:rsidR="009111B8" w14:paraId="452BCC8F" w14:textId="77777777" w:rsidTr="002F5FDD">
        <w:tc>
          <w:tcPr>
            <w:tcW w:w="1663" w:type="dxa"/>
          </w:tcPr>
          <w:p w14:paraId="00D3A1A8" w14:textId="145C67CE" w:rsidR="009111B8" w:rsidRDefault="009111B8" w:rsidP="009111B8">
            <w:pPr>
              <w:pStyle w:val="ARTBLQTNCategory"/>
            </w:pPr>
            <w:r>
              <w:t>Hanging</w:t>
            </w:r>
          </w:p>
        </w:tc>
        <w:tc>
          <w:tcPr>
            <w:tcW w:w="8079" w:type="dxa"/>
          </w:tcPr>
          <w:p w14:paraId="51ED55DD" w14:textId="38071165" w:rsidR="009111B8" w:rsidRDefault="009111B8" w:rsidP="009111B8">
            <w:pPr>
              <w:pStyle w:val="ARTBLQTNText"/>
            </w:pPr>
            <w:r>
              <w:t>All rat guards were s</w:t>
            </w:r>
            <w:r w:rsidRPr="00040119">
              <w:t>ecurely tied</w:t>
            </w:r>
            <w:r>
              <w:t xml:space="preserve"> and </w:t>
            </w:r>
            <w:r w:rsidRPr="00040119">
              <w:t>not hanging</w:t>
            </w:r>
            <w:r>
              <w:t>.</w:t>
            </w:r>
          </w:p>
        </w:tc>
        <w:tc>
          <w:tcPr>
            <w:tcW w:w="851" w:type="dxa"/>
          </w:tcPr>
          <w:p w14:paraId="1903E318" w14:textId="02331514" w:rsidR="009111B8" w:rsidRPr="00DB718A" w:rsidRDefault="009111B8" w:rsidP="009111B8">
            <w:pPr>
              <w:pStyle w:val="ARTBLQTNTextYesNo"/>
            </w:pPr>
            <w:r w:rsidRPr="00DB718A">
              <w:t>Yes</w:t>
            </w:r>
          </w:p>
        </w:tc>
      </w:tr>
      <w:tr w:rsidR="009111B8" w14:paraId="68082657" w14:textId="77777777" w:rsidTr="002F5FDD">
        <w:tc>
          <w:tcPr>
            <w:tcW w:w="1663" w:type="dxa"/>
          </w:tcPr>
          <w:p w14:paraId="282B64CB" w14:textId="17D9C73E" w:rsidR="009111B8" w:rsidRDefault="009111B8" w:rsidP="009111B8">
            <w:pPr>
              <w:pStyle w:val="ARTBLQTNCategory"/>
            </w:pPr>
            <w:r>
              <w:t>Orientation</w:t>
            </w:r>
          </w:p>
        </w:tc>
        <w:tc>
          <w:tcPr>
            <w:tcW w:w="8079" w:type="dxa"/>
          </w:tcPr>
          <w:p w14:paraId="23C68CC6" w14:textId="18BD6147" w:rsidR="009111B8" w:rsidRDefault="009111B8" w:rsidP="009111B8">
            <w:pPr>
              <w:pStyle w:val="ARTBLQTNText"/>
            </w:pPr>
            <w:r>
              <w:t>All the oriented rat guards were d</w:t>
            </w:r>
            <w:r w:rsidRPr="00040119">
              <w:t xml:space="preserve">eployed </w:t>
            </w:r>
            <w:r>
              <w:t>correctly.</w:t>
            </w:r>
          </w:p>
        </w:tc>
        <w:tc>
          <w:tcPr>
            <w:tcW w:w="851" w:type="dxa"/>
          </w:tcPr>
          <w:p w14:paraId="13135748" w14:textId="2BF10239" w:rsidR="009111B8" w:rsidRPr="00DB718A" w:rsidRDefault="008431E9" w:rsidP="009111B8">
            <w:pPr>
              <w:pStyle w:val="ARTBLQTNTextYesNo"/>
            </w:pPr>
            <w:r>
              <w:t>Yes</w:t>
            </w:r>
          </w:p>
        </w:tc>
      </w:tr>
      <w:tr w:rsidR="009111B8" w14:paraId="5C241E5D" w14:textId="77777777" w:rsidTr="002F5FDD">
        <w:tc>
          <w:tcPr>
            <w:tcW w:w="1663" w:type="dxa"/>
          </w:tcPr>
          <w:p w14:paraId="7A7730C4" w14:textId="4FA432E3" w:rsidR="009111B8" w:rsidRDefault="009111B8" w:rsidP="009111B8">
            <w:pPr>
              <w:pStyle w:val="ARTBLQTNCategory"/>
            </w:pPr>
            <w:r>
              <w:lastRenderedPageBreak/>
              <w:t>Securing Line</w:t>
            </w:r>
          </w:p>
        </w:tc>
        <w:tc>
          <w:tcPr>
            <w:tcW w:w="8079" w:type="dxa"/>
          </w:tcPr>
          <w:p w14:paraId="4996DB2B" w14:textId="694118F0" w:rsidR="009111B8" w:rsidRDefault="009111B8" w:rsidP="009111B8">
            <w:pPr>
              <w:pStyle w:val="ARTBLQTNText"/>
            </w:pPr>
            <w:r>
              <w:t>All safety lines installed on the rat guards were secured at the back of the rat guards.</w:t>
            </w:r>
          </w:p>
        </w:tc>
        <w:tc>
          <w:tcPr>
            <w:tcW w:w="851" w:type="dxa"/>
          </w:tcPr>
          <w:p w14:paraId="3B62E626" w14:textId="01668D4D" w:rsidR="009111B8" w:rsidRPr="00DB718A" w:rsidRDefault="009111B8" w:rsidP="009111B8">
            <w:pPr>
              <w:pStyle w:val="ARTBLQTNTextYesNo"/>
            </w:pPr>
            <w:r w:rsidRPr="00DB718A">
              <w:t>Yes</w:t>
            </w:r>
          </w:p>
        </w:tc>
      </w:tr>
      <w:tr w:rsidR="00977A9B" w14:paraId="5B3864D8" w14:textId="77777777" w:rsidTr="002F5FDD">
        <w:tc>
          <w:tcPr>
            <w:tcW w:w="1663" w:type="dxa"/>
          </w:tcPr>
          <w:p w14:paraId="7537EF1A" w14:textId="77777777" w:rsidR="00977A9B" w:rsidRPr="00F833E9" w:rsidRDefault="00977A9B" w:rsidP="00977A9B">
            <w:pPr>
              <w:pStyle w:val="ARTBLQTNCategory"/>
            </w:pPr>
            <w:r>
              <w:t>Weighted</w:t>
            </w:r>
          </w:p>
        </w:tc>
        <w:tc>
          <w:tcPr>
            <w:tcW w:w="8079" w:type="dxa"/>
          </w:tcPr>
          <w:p w14:paraId="7DDCBE57" w14:textId="72EC58CD" w:rsidR="00977A9B" w:rsidRDefault="00977A9B" w:rsidP="00977A9B">
            <w:pPr>
              <w:pStyle w:val="ARTBLQTNText"/>
            </w:pPr>
            <w:r>
              <w:t xml:space="preserve">All </w:t>
            </w:r>
            <w:r w:rsidR="00D70C75">
              <w:t>shipside-installed rat guards were weighed</w:t>
            </w:r>
            <w:r>
              <w:t xml:space="preserve"> </w:t>
            </w:r>
            <w:r w:rsidR="00C33B1B">
              <w:t>in accordance with</w:t>
            </w:r>
            <w:r>
              <w:t xml:space="preserve"> the IPM Plan</w:t>
            </w:r>
            <w:r w:rsidR="00D70C75">
              <w:t>.</w:t>
            </w:r>
          </w:p>
        </w:tc>
        <w:tc>
          <w:tcPr>
            <w:tcW w:w="851" w:type="dxa"/>
          </w:tcPr>
          <w:p w14:paraId="187F003A" w14:textId="77777777" w:rsidR="00977A9B" w:rsidRDefault="00977A9B" w:rsidP="00977A9B">
            <w:pPr>
              <w:pStyle w:val="ARTBLQTNTextYesNo"/>
            </w:pPr>
            <w:r w:rsidRPr="00DB718A">
              <w:t>Yes</w:t>
            </w:r>
          </w:p>
        </w:tc>
      </w:tr>
    </w:tbl>
    <w:p w14:paraId="2ACDBEF0" w14:textId="77777777" w:rsidR="00021EC1" w:rsidRDefault="00021EC1" w:rsidP="00AA6D85">
      <w:pPr>
        <w:pStyle w:val="ATBL2TBLSpacebetweentablesparagraphs"/>
      </w:pPr>
    </w:p>
    <w:tbl>
      <w:tblPr>
        <w:tblStyle w:val="TableGrid"/>
        <w:tblW w:w="10593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ook w:val="04A0" w:firstRow="1" w:lastRow="0" w:firstColumn="1" w:lastColumn="0" w:noHBand="0" w:noVBand="1"/>
      </w:tblPr>
      <w:tblGrid>
        <w:gridCol w:w="1663"/>
        <w:gridCol w:w="8079"/>
        <w:gridCol w:w="851"/>
      </w:tblGrid>
      <w:tr w:rsidR="002F5FDD" w14:paraId="3FD92211" w14:textId="77777777" w:rsidTr="002F5FDD">
        <w:tc>
          <w:tcPr>
            <w:tcW w:w="10593" w:type="dxa"/>
            <w:gridSpan w:val="3"/>
            <w:shd w:val="clear" w:color="auto" w:fill="73B9D3" w:themeFill="accent1"/>
          </w:tcPr>
          <w:p w14:paraId="6B769904" w14:textId="39243959" w:rsidR="002F5FDD" w:rsidRDefault="002F5FDD" w:rsidP="00B17B6D">
            <w:pPr>
              <w:pStyle w:val="ARTBLQTNHDYesNoWT"/>
            </w:pPr>
            <w:bookmarkStart w:id="49" w:name="_Toc233173075"/>
            <w:r>
              <w:t>MID: Bunkering Protection</w:t>
            </w:r>
            <w:bookmarkEnd w:id="49"/>
          </w:p>
        </w:tc>
      </w:tr>
      <w:tr w:rsidR="009111B8" w14:paraId="5A882CB5" w14:textId="77777777" w:rsidTr="002F5FDD">
        <w:tc>
          <w:tcPr>
            <w:tcW w:w="10593" w:type="dxa"/>
            <w:gridSpan w:val="3"/>
          </w:tcPr>
          <w:p w14:paraId="07F19906" w14:textId="1AD49CB4" w:rsidR="009111B8" w:rsidRDefault="009111B8" w:rsidP="009111B8">
            <w:pPr>
              <w:pStyle w:val="ARTBLQTNHDSub"/>
            </w:pPr>
            <w:r>
              <w:t>Construction</w:t>
            </w:r>
          </w:p>
        </w:tc>
      </w:tr>
      <w:tr w:rsidR="00784E79" w14:paraId="10F21E43" w14:textId="77777777" w:rsidTr="002F5FDD">
        <w:tc>
          <w:tcPr>
            <w:tcW w:w="1663" w:type="dxa"/>
          </w:tcPr>
          <w:p w14:paraId="3527F811" w14:textId="77777777" w:rsidR="00784E79" w:rsidRPr="00F833E9" w:rsidRDefault="00784E79" w:rsidP="00B17B6D">
            <w:pPr>
              <w:pStyle w:val="ARTBLQTNCategory"/>
            </w:pPr>
            <w:r w:rsidRPr="00F833E9">
              <w:t>Construction</w:t>
            </w:r>
          </w:p>
        </w:tc>
        <w:tc>
          <w:tcPr>
            <w:tcW w:w="8079" w:type="dxa"/>
          </w:tcPr>
          <w:p w14:paraId="5964759F" w14:textId="38E52982" w:rsidR="00784E79" w:rsidRDefault="00784E79" w:rsidP="00B17B6D">
            <w:pPr>
              <w:pStyle w:val="ARTBLQTNText"/>
            </w:pPr>
            <w:r>
              <w:t>All rat guards meet the minimum construction requirements.</w:t>
            </w:r>
            <w:r w:rsidR="00C95A19">
              <w:t xml:space="preserve"> </w:t>
            </w:r>
          </w:p>
        </w:tc>
        <w:tc>
          <w:tcPr>
            <w:tcW w:w="851" w:type="dxa"/>
            <w:vAlign w:val="center"/>
          </w:tcPr>
          <w:sdt>
            <w:sdtPr>
              <w:alias w:val="Contruction YN"/>
              <w:tag w:val="Contruction_YN"/>
              <w:id w:val="1947647226"/>
              <w:placeholder>
                <w:docPart w:val="2737D2AC6FC54D109FD2AB8656A076BA"/>
              </w:placeholder>
              <w:dataBinding w:prefixMappings="xmlns:ns0='http://Greg_Maxey/CC_Mapping_Part'" w:xpath="/ns0:CC_Map_Root[1]/ns0:Contruction_YN[1]" w:storeItemID="{3000428E-BEF6-4961-BEAB-BB9515CA7A6C}"/>
              <w:dropDownList w:lastValue="Yes">
                <w:listItem w:value="Choose an item."/>
                <w:listItem w:displayText="Yes" w:value="Yes"/>
                <w:listItem w:displayText="No" w:value="No"/>
              </w:dropDownList>
            </w:sdtPr>
            <w:sdtEndPr/>
            <w:sdtContent>
              <w:p w14:paraId="7E013F9B" w14:textId="2CDA8048" w:rsidR="00784E79" w:rsidRDefault="00870026" w:rsidP="00B17B6D">
                <w:pPr>
                  <w:pStyle w:val="ARTBLQTNTextYesNo"/>
                </w:pPr>
                <w:r>
                  <w:t>Yes</w:t>
                </w:r>
              </w:p>
            </w:sdtContent>
          </w:sdt>
        </w:tc>
      </w:tr>
      <w:tr w:rsidR="008431E9" w14:paraId="5830B313" w14:textId="77777777" w:rsidTr="002F5FDD">
        <w:tc>
          <w:tcPr>
            <w:tcW w:w="10593" w:type="dxa"/>
            <w:gridSpan w:val="3"/>
          </w:tcPr>
          <w:p w14:paraId="46377282" w14:textId="5602E9CF" w:rsidR="008431E9" w:rsidRDefault="008431E9" w:rsidP="008431E9">
            <w:pPr>
              <w:pStyle w:val="ARTBLQTNHDSub"/>
            </w:pPr>
            <w:r>
              <w:t>Number Per Line</w:t>
            </w:r>
          </w:p>
        </w:tc>
      </w:tr>
      <w:tr w:rsidR="00784E79" w14:paraId="1B19878A" w14:textId="77777777" w:rsidTr="002F5FDD">
        <w:tc>
          <w:tcPr>
            <w:tcW w:w="1663" w:type="dxa"/>
          </w:tcPr>
          <w:p w14:paraId="5F52D58A" w14:textId="77777777" w:rsidR="00784E79" w:rsidRPr="00F833E9" w:rsidRDefault="00784E79" w:rsidP="00B17B6D">
            <w:pPr>
              <w:pStyle w:val="ARTBLQTNCategory"/>
            </w:pPr>
            <w:r>
              <w:t>Count</w:t>
            </w:r>
          </w:p>
        </w:tc>
        <w:tc>
          <w:tcPr>
            <w:tcW w:w="8079" w:type="dxa"/>
          </w:tcPr>
          <w:p w14:paraId="07D6EFB8" w14:textId="77777777" w:rsidR="00784E79" w:rsidRDefault="00784E79" w:rsidP="00B17B6D">
            <w:pPr>
              <w:pStyle w:val="ARTBLQTNText"/>
            </w:pPr>
            <w:r>
              <w:t>At least one rat guard was installed per line.</w:t>
            </w:r>
          </w:p>
        </w:tc>
        <w:tc>
          <w:tcPr>
            <w:tcW w:w="851" w:type="dxa"/>
          </w:tcPr>
          <w:p w14:paraId="5BB71E7D" w14:textId="77777777" w:rsidR="00784E79" w:rsidRDefault="00784E79" w:rsidP="00B17B6D">
            <w:pPr>
              <w:pStyle w:val="ARTBLQTNTextYesNo"/>
            </w:pPr>
            <w:r>
              <w:t>Yes</w:t>
            </w:r>
          </w:p>
        </w:tc>
      </w:tr>
      <w:tr w:rsidR="00784E79" w14:paraId="789A051A" w14:textId="77777777" w:rsidTr="002F5FDD">
        <w:tc>
          <w:tcPr>
            <w:tcW w:w="9742" w:type="dxa"/>
            <w:gridSpan w:val="2"/>
          </w:tcPr>
          <w:p w14:paraId="3D7182B6" w14:textId="77777777" w:rsidR="00784E79" w:rsidRDefault="00784E79" w:rsidP="00B17B6D">
            <w:pPr>
              <w:pStyle w:val="ARTBLQTNHDSub"/>
            </w:pPr>
            <w:r>
              <w:t>Installation: Timing</w:t>
            </w:r>
          </w:p>
        </w:tc>
        <w:tc>
          <w:tcPr>
            <w:tcW w:w="851" w:type="dxa"/>
            <w:vAlign w:val="center"/>
          </w:tcPr>
          <w:p w14:paraId="46B06831" w14:textId="77777777" w:rsidR="00784E79" w:rsidRDefault="00784E79" w:rsidP="00B17B6D">
            <w:pPr>
              <w:pStyle w:val="ARTBLQTNTextYesNo"/>
            </w:pPr>
          </w:p>
        </w:tc>
      </w:tr>
      <w:tr w:rsidR="00784E79" w14:paraId="54613AEF" w14:textId="77777777" w:rsidTr="002F5FDD">
        <w:tc>
          <w:tcPr>
            <w:tcW w:w="1663" w:type="dxa"/>
          </w:tcPr>
          <w:p w14:paraId="47C2A677" w14:textId="77777777" w:rsidR="00784E79" w:rsidRPr="00F833E9" w:rsidRDefault="00784E79" w:rsidP="00B17B6D">
            <w:pPr>
              <w:pStyle w:val="ARTBLQTNCategory"/>
            </w:pPr>
            <w:r>
              <w:t>Arrival</w:t>
            </w:r>
          </w:p>
        </w:tc>
        <w:tc>
          <w:tcPr>
            <w:tcW w:w="8079" w:type="dxa"/>
          </w:tcPr>
          <w:p w14:paraId="1178EBFD" w14:textId="3B9DC0EC" w:rsidR="00784E79" w:rsidRDefault="00784E79" w:rsidP="00B17B6D">
            <w:pPr>
              <w:pStyle w:val="ARTBLQTNText"/>
            </w:pPr>
            <w:r>
              <w:t>All rat guards were installed within an hour of arrival</w:t>
            </w:r>
            <w:r w:rsidRPr="009111B8">
              <w:t>.</w:t>
            </w:r>
            <w:r w:rsidR="00A32896" w:rsidRPr="009111B8">
              <w:t xml:space="preserve"> </w:t>
            </w:r>
            <w:r w:rsidR="00A32896" w:rsidRPr="009111B8">
              <w:rPr>
                <w:rStyle w:val="ATBLPinkHidden"/>
              </w:rPr>
              <w:t>Not possible to always know this?</w:t>
            </w:r>
          </w:p>
        </w:tc>
        <w:tc>
          <w:tcPr>
            <w:tcW w:w="851" w:type="dxa"/>
            <w:vAlign w:val="center"/>
          </w:tcPr>
          <w:p w14:paraId="67020AB2" w14:textId="77777777" w:rsidR="00784E79" w:rsidRDefault="00784E79" w:rsidP="00B17B6D">
            <w:pPr>
              <w:pStyle w:val="ARTBLQTNTextYesNo"/>
            </w:pPr>
            <w:r>
              <w:t>Yes</w:t>
            </w:r>
          </w:p>
        </w:tc>
      </w:tr>
      <w:tr w:rsidR="00784E79" w14:paraId="62213BC9" w14:textId="77777777" w:rsidTr="002F5FDD">
        <w:tc>
          <w:tcPr>
            <w:tcW w:w="1663" w:type="dxa"/>
          </w:tcPr>
          <w:p w14:paraId="311ECEB9" w14:textId="77777777" w:rsidR="00784E79" w:rsidRPr="00F833E9" w:rsidRDefault="00784E79" w:rsidP="00B17B6D">
            <w:pPr>
              <w:pStyle w:val="ARTBLQTNCategory"/>
            </w:pPr>
            <w:r>
              <w:t>Departure</w:t>
            </w:r>
          </w:p>
        </w:tc>
        <w:tc>
          <w:tcPr>
            <w:tcW w:w="8079" w:type="dxa"/>
          </w:tcPr>
          <w:p w14:paraId="05ED5844" w14:textId="27786A94" w:rsidR="00784E79" w:rsidRDefault="00784E79" w:rsidP="00B17B6D">
            <w:pPr>
              <w:pStyle w:val="ARTBLQTNText"/>
            </w:pPr>
            <w:r>
              <w:t>All rat guards remained in place for more than an hour before departure</w:t>
            </w:r>
            <w:r w:rsidRPr="009111B8">
              <w:t>.</w:t>
            </w:r>
            <w:r w:rsidR="00A32896" w:rsidRPr="009111B8">
              <w:t xml:space="preserve"> </w:t>
            </w:r>
            <w:r w:rsidR="00A32896" w:rsidRPr="009111B8">
              <w:rPr>
                <w:rStyle w:val="ATBLPinkHidden"/>
              </w:rPr>
              <w:t>Not possible to always know this?</w:t>
            </w:r>
          </w:p>
        </w:tc>
        <w:tc>
          <w:tcPr>
            <w:tcW w:w="851" w:type="dxa"/>
            <w:vAlign w:val="center"/>
          </w:tcPr>
          <w:p w14:paraId="7D5FDFFF" w14:textId="77777777" w:rsidR="00784E79" w:rsidRDefault="00784E79" w:rsidP="00B17B6D">
            <w:pPr>
              <w:pStyle w:val="ARTBLQTNTextYesNo"/>
            </w:pPr>
            <w:r>
              <w:t>Yes</w:t>
            </w:r>
          </w:p>
        </w:tc>
      </w:tr>
      <w:tr w:rsidR="008431E9" w14:paraId="3A3EE3F6" w14:textId="77777777" w:rsidTr="002F5FDD">
        <w:tc>
          <w:tcPr>
            <w:tcW w:w="10593" w:type="dxa"/>
            <w:gridSpan w:val="3"/>
          </w:tcPr>
          <w:p w14:paraId="773152B5" w14:textId="29F99443" w:rsidR="008431E9" w:rsidRDefault="008431E9" w:rsidP="008431E9">
            <w:pPr>
              <w:pStyle w:val="ARTBLQTNHDSub"/>
            </w:pPr>
            <w:r>
              <w:t>Installation: Dockside</w:t>
            </w:r>
          </w:p>
        </w:tc>
      </w:tr>
      <w:tr w:rsidR="008431E9" w14:paraId="00ED0202" w14:textId="77777777" w:rsidTr="002F5FDD">
        <w:tc>
          <w:tcPr>
            <w:tcW w:w="1663" w:type="dxa"/>
          </w:tcPr>
          <w:p w14:paraId="4BA41AF2" w14:textId="1254BD5D" w:rsidR="008431E9" w:rsidRDefault="008431E9" w:rsidP="008431E9">
            <w:pPr>
              <w:pStyle w:val="ARTBLQTNCategory"/>
            </w:pPr>
            <w:r>
              <w:t>Missing</w:t>
            </w:r>
          </w:p>
        </w:tc>
        <w:tc>
          <w:tcPr>
            <w:tcW w:w="8079" w:type="dxa"/>
          </w:tcPr>
          <w:p w14:paraId="71AA9166" w14:textId="57F1539A" w:rsidR="008431E9" w:rsidRDefault="008431E9" w:rsidP="008431E9">
            <w:pPr>
              <w:pStyle w:val="ARTBLQTNText"/>
            </w:pPr>
            <w:r>
              <w:t>All lines have a rat guard.</w:t>
            </w:r>
          </w:p>
        </w:tc>
        <w:tc>
          <w:tcPr>
            <w:tcW w:w="851" w:type="dxa"/>
            <w:vAlign w:val="center"/>
          </w:tcPr>
          <w:p w14:paraId="3798EDF1" w14:textId="60212B56" w:rsidR="008431E9" w:rsidRDefault="008431E9" w:rsidP="008431E9">
            <w:pPr>
              <w:pStyle w:val="ARTBLQTNTextYesNo"/>
            </w:pPr>
            <w:r>
              <w:t>Yes</w:t>
            </w:r>
          </w:p>
        </w:tc>
      </w:tr>
      <w:tr w:rsidR="00784E79" w14:paraId="1FFBE567" w14:textId="77777777" w:rsidTr="002F5FDD">
        <w:tc>
          <w:tcPr>
            <w:tcW w:w="1663" w:type="dxa"/>
          </w:tcPr>
          <w:p w14:paraId="19BC3819" w14:textId="77777777" w:rsidR="00784E79" w:rsidRPr="00F833E9" w:rsidRDefault="00784E79" w:rsidP="00B17B6D">
            <w:pPr>
              <w:pStyle w:val="ARTBLQTNCategory"/>
            </w:pPr>
            <w:r>
              <w:t>Gaps</w:t>
            </w:r>
          </w:p>
        </w:tc>
        <w:tc>
          <w:tcPr>
            <w:tcW w:w="8079" w:type="dxa"/>
          </w:tcPr>
          <w:p w14:paraId="64C0E7DA" w14:textId="77777777" w:rsidR="00784E79" w:rsidRDefault="00784E79" w:rsidP="00B17B6D">
            <w:pPr>
              <w:pStyle w:val="ARTBLQTNText"/>
            </w:pPr>
            <w:r>
              <w:t>All rat guards were installed</w:t>
            </w:r>
            <w:r w:rsidRPr="00040119">
              <w:t xml:space="preserve"> with no gaps</w:t>
            </w:r>
            <w:r>
              <w:t xml:space="preserve"> to prevent rodent ingress.</w:t>
            </w:r>
          </w:p>
        </w:tc>
        <w:tc>
          <w:tcPr>
            <w:tcW w:w="851" w:type="dxa"/>
            <w:vAlign w:val="center"/>
          </w:tcPr>
          <w:p w14:paraId="578B8F0E" w14:textId="77777777" w:rsidR="00784E79" w:rsidRDefault="00784E79" w:rsidP="00B17B6D">
            <w:pPr>
              <w:pStyle w:val="ARTBLQTNTextYesNo"/>
            </w:pPr>
            <w:r>
              <w:t>Yes</w:t>
            </w:r>
          </w:p>
        </w:tc>
      </w:tr>
      <w:tr w:rsidR="00784E79" w14:paraId="54377C9A" w14:textId="77777777" w:rsidTr="002F5FDD">
        <w:tc>
          <w:tcPr>
            <w:tcW w:w="1663" w:type="dxa"/>
          </w:tcPr>
          <w:p w14:paraId="1D9C67AD" w14:textId="77777777" w:rsidR="00784E79" w:rsidRPr="00F833E9" w:rsidRDefault="00784E79" w:rsidP="00B17B6D">
            <w:pPr>
              <w:pStyle w:val="ARTBLQTNCategory"/>
            </w:pPr>
            <w:r>
              <w:t>Distance</w:t>
            </w:r>
          </w:p>
        </w:tc>
        <w:tc>
          <w:tcPr>
            <w:tcW w:w="8079" w:type="dxa"/>
          </w:tcPr>
          <w:p w14:paraId="144227B9" w14:textId="4B74CD17" w:rsidR="00784E79" w:rsidRDefault="00784E79" w:rsidP="00B17B6D">
            <w:pPr>
              <w:pStyle w:val="ARTBLQTNText"/>
            </w:pPr>
            <w:r>
              <w:t>Rat guards were installed at appropriate distances (considering safety concerns).</w:t>
            </w:r>
          </w:p>
        </w:tc>
        <w:tc>
          <w:tcPr>
            <w:tcW w:w="851" w:type="dxa"/>
          </w:tcPr>
          <w:p w14:paraId="48FAAFCF" w14:textId="77777777" w:rsidR="00784E79" w:rsidRDefault="00784E79" w:rsidP="00B17B6D">
            <w:pPr>
              <w:pStyle w:val="ARTBLQTNTextYesNo"/>
            </w:pPr>
            <w:r w:rsidRPr="00DB718A">
              <w:t>Yes</w:t>
            </w:r>
          </w:p>
        </w:tc>
      </w:tr>
      <w:tr w:rsidR="00784E79" w14:paraId="0D56CDA3" w14:textId="77777777" w:rsidTr="002F5FDD">
        <w:tc>
          <w:tcPr>
            <w:tcW w:w="1663" w:type="dxa"/>
          </w:tcPr>
          <w:p w14:paraId="6FB40911" w14:textId="77777777" w:rsidR="00784E79" w:rsidRPr="00F833E9" w:rsidRDefault="00784E79" w:rsidP="00B17B6D">
            <w:pPr>
              <w:pStyle w:val="ARTBLQTNCategory"/>
            </w:pPr>
            <w:r>
              <w:t>Angled</w:t>
            </w:r>
          </w:p>
        </w:tc>
        <w:tc>
          <w:tcPr>
            <w:tcW w:w="8079" w:type="dxa"/>
          </w:tcPr>
          <w:p w14:paraId="68CCCB4F" w14:textId="77777777" w:rsidR="00784E79" w:rsidRDefault="00784E79" w:rsidP="00B17B6D">
            <w:pPr>
              <w:pStyle w:val="ARTBLQTNText"/>
            </w:pPr>
            <w:r>
              <w:t>Rat guards were not placed at too s</w:t>
            </w:r>
            <w:r w:rsidRPr="00040119">
              <w:t xml:space="preserve">hallow </w:t>
            </w:r>
            <w:r>
              <w:t xml:space="preserve">an </w:t>
            </w:r>
            <w:r w:rsidRPr="00040119">
              <w:t>angle</w:t>
            </w:r>
            <w:r>
              <w:t>.</w:t>
            </w:r>
          </w:p>
        </w:tc>
        <w:tc>
          <w:tcPr>
            <w:tcW w:w="851" w:type="dxa"/>
          </w:tcPr>
          <w:p w14:paraId="13A0728A" w14:textId="77777777" w:rsidR="00784E79" w:rsidRDefault="00784E79" w:rsidP="00B17B6D">
            <w:pPr>
              <w:pStyle w:val="ARTBLQTNTextYesNo"/>
            </w:pPr>
            <w:r w:rsidRPr="00DB718A">
              <w:t>Yes</w:t>
            </w:r>
          </w:p>
        </w:tc>
      </w:tr>
      <w:tr w:rsidR="00784E79" w14:paraId="04930419" w14:textId="77777777" w:rsidTr="002F5FDD">
        <w:tc>
          <w:tcPr>
            <w:tcW w:w="1663" w:type="dxa"/>
          </w:tcPr>
          <w:p w14:paraId="561B8DDA" w14:textId="77777777" w:rsidR="00784E79" w:rsidRPr="00F833E9" w:rsidRDefault="00784E79" w:rsidP="00B17B6D">
            <w:pPr>
              <w:pStyle w:val="ARTBLQTNCategory"/>
            </w:pPr>
            <w:r>
              <w:t>Hanging</w:t>
            </w:r>
          </w:p>
        </w:tc>
        <w:tc>
          <w:tcPr>
            <w:tcW w:w="8079" w:type="dxa"/>
          </w:tcPr>
          <w:p w14:paraId="7A1DC167" w14:textId="77777777" w:rsidR="00784E79" w:rsidRDefault="00784E79" w:rsidP="00B17B6D">
            <w:pPr>
              <w:pStyle w:val="ARTBLQTNText"/>
            </w:pPr>
            <w:r>
              <w:t>All rat guards were s</w:t>
            </w:r>
            <w:r w:rsidRPr="00040119">
              <w:t>ecurely tied</w:t>
            </w:r>
            <w:r>
              <w:t xml:space="preserve"> and </w:t>
            </w:r>
            <w:r w:rsidRPr="00040119">
              <w:t>not hanging</w:t>
            </w:r>
            <w:r>
              <w:t>.</w:t>
            </w:r>
          </w:p>
        </w:tc>
        <w:tc>
          <w:tcPr>
            <w:tcW w:w="851" w:type="dxa"/>
          </w:tcPr>
          <w:p w14:paraId="62918B1F" w14:textId="77777777" w:rsidR="00784E79" w:rsidRDefault="00784E79" w:rsidP="00B17B6D">
            <w:pPr>
              <w:pStyle w:val="ARTBLQTNTextYesNo"/>
            </w:pPr>
            <w:r w:rsidRPr="00DB718A">
              <w:t>Yes</w:t>
            </w:r>
          </w:p>
        </w:tc>
      </w:tr>
      <w:tr w:rsidR="00784E79" w14:paraId="53158572" w14:textId="77777777" w:rsidTr="002F5FDD">
        <w:tc>
          <w:tcPr>
            <w:tcW w:w="1663" w:type="dxa"/>
          </w:tcPr>
          <w:p w14:paraId="1710F2C6" w14:textId="77777777" w:rsidR="00784E79" w:rsidRPr="00F833E9" w:rsidRDefault="00784E79" w:rsidP="00B17B6D">
            <w:pPr>
              <w:pStyle w:val="ARTBLQTNCategory"/>
            </w:pPr>
            <w:r>
              <w:t>Orientation</w:t>
            </w:r>
          </w:p>
        </w:tc>
        <w:tc>
          <w:tcPr>
            <w:tcW w:w="8079" w:type="dxa"/>
          </w:tcPr>
          <w:p w14:paraId="003E588C" w14:textId="5A0DC8A4" w:rsidR="00784E79" w:rsidRDefault="00784E79" w:rsidP="00B17B6D">
            <w:pPr>
              <w:pStyle w:val="ARTBLQTNText"/>
            </w:pPr>
            <w:r>
              <w:t>All oriented rat guards were d</w:t>
            </w:r>
            <w:r w:rsidRPr="00040119">
              <w:t xml:space="preserve">eployed </w:t>
            </w:r>
            <w:r>
              <w:t>correctly.</w:t>
            </w:r>
          </w:p>
        </w:tc>
        <w:tc>
          <w:tcPr>
            <w:tcW w:w="851" w:type="dxa"/>
          </w:tcPr>
          <w:p w14:paraId="72D79254" w14:textId="77777777" w:rsidR="00784E79" w:rsidRDefault="00784E79" w:rsidP="00B17B6D">
            <w:pPr>
              <w:pStyle w:val="ARTBLQTNTextYesNo"/>
            </w:pPr>
            <w:r w:rsidRPr="00DB718A">
              <w:t>Yes</w:t>
            </w:r>
          </w:p>
        </w:tc>
      </w:tr>
      <w:tr w:rsidR="00784E79" w14:paraId="6B82897A" w14:textId="77777777" w:rsidTr="002F5FDD">
        <w:tc>
          <w:tcPr>
            <w:tcW w:w="1663" w:type="dxa"/>
          </w:tcPr>
          <w:p w14:paraId="7BAD420C" w14:textId="77777777" w:rsidR="00784E79" w:rsidRPr="00F833E9" w:rsidRDefault="00784E79" w:rsidP="00B17B6D">
            <w:pPr>
              <w:pStyle w:val="ARTBLQTNCategory"/>
            </w:pPr>
            <w:r>
              <w:t>Ground Height</w:t>
            </w:r>
          </w:p>
        </w:tc>
        <w:tc>
          <w:tcPr>
            <w:tcW w:w="8079" w:type="dxa"/>
          </w:tcPr>
          <w:p w14:paraId="40CBCC2E" w14:textId="77777777" w:rsidR="00784E79" w:rsidRDefault="00784E79" w:rsidP="00B17B6D">
            <w:pPr>
              <w:pStyle w:val="ARTBLQTNText"/>
            </w:pPr>
            <w:r>
              <w:t>Rat guards were not installed too low on the deck.</w:t>
            </w:r>
          </w:p>
        </w:tc>
        <w:tc>
          <w:tcPr>
            <w:tcW w:w="851" w:type="dxa"/>
          </w:tcPr>
          <w:p w14:paraId="6564EA6F" w14:textId="77777777" w:rsidR="00784E79" w:rsidRDefault="00784E79" w:rsidP="00B17B6D">
            <w:pPr>
              <w:pStyle w:val="ARTBLQTNTextYesNo"/>
            </w:pPr>
            <w:r w:rsidRPr="00DB718A">
              <w:t>Yes</w:t>
            </w:r>
          </w:p>
        </w:tc>
      </w:tr>
      <w:tr w:rsidR="00784E79" w14:paraId="0805A79A" w14:textId="77777777" w:rsidTr="002F5FDD">
        <w:tc>
          <w:tcPr>
            <w:tcW w:w="1663" w:type="dxa"/>
          </w:tcPr>
          <w:p w14:paraId="09E0EF68" w14:textId="77777777" w:rsidR="00784E79" w:rsidRDefault="00784E79" w:rsidP="00B17B6D">
            <w:pPr>
              <w:pStyle w:val="ARTBLQTNCategory"/>
            </w:pPr>
            <w:r>
              <w:t>Securing Line</w:t>
            </w:r>
          </w:p>
        </w:tc>
        <w:tc>
          <w:tcPr>
            <w:tcW w:w="8079" w:type="dxa"/>
          </w:tcPr>
          <w:p w14:paraId="154D136B" w14:textId="769135EC" w:rsidR="00784E79" w:rsidRDefault="00784E79" w:rsidP="00B17B6D">
            <w:pPr>
              <w:pStyle w:val="ARTBLQTNText"/>
            </w:pPr>
            <w:r>
              <w:t>All safety lines installed on the rat guards were secured at the back.</w:t>
            </w:r>
          </w:p>
        </w:tc>
        <w:tc>
          <w:tcPr>
            <w:tcW w:w="851" w:type="dxa"/>
          </w:tcPr>
          <w:p w14:paraId="48EEB0E9" w14:textId="77777777" w:rsidR="00784E79" w:rsidRPr="00DB718A" w:rsidRDefault="00784E79" w:rsidP="00B17B6D">
            <w:pPr>
              <w:pStyle w:val="ARTBLQTNTextYesNo"/>
            </w:pPr>
            <w:r w:rsidRPr="00DB718A">
              <w:t>Yes</w:t>
            </w:r>
          </w:p>
        </w:tc>
      </w:tr>
      <w:tr w:rsidR="008431E9" w14:paraId="00FEF58E" w14:textId="77777777" w:rsidTr="002F5FDD">
        <w:tc>
          <w:tcPr>
            <w:tcW w:w="1663" w:type="dxa"/>
          </w:tcPr>
          <w:p w14:paraId="0E5682CA" w14:textId="76930D55" w:rsidR="008431E9" w:rsidRDefault="008431E9" w:rsidP="008431E9">
            <w:pPr>
              <w:pStyle w:val="ARTBLQTNCategory"/>
            </w:pPr>
            <w:r>
              <w:t>Weighted</w:t>
            </w:r>
          </w:p>
        </w:tc>
        <w:tc>
          <w:tcPr>
            <w:tcW w:w="8079" w:type="dxa"/>
          </w:tcPr>
          <w:p w14:paraId="27E439C1" w14:textId="02737C61" w:rsidR="008431E9" w:rsidRDefault="008431E9" w:rsidP="008431E9">
            <w:pPr>
              <w:pStyle w:val="ARTBLQTNText"/>
            </w:pPr>
            <w:r>
              <w:t>All shipside-installed rat guards were weighed in accordance with the IPM Plan.</w:t>
            </w:r>
          </w:p>
        </w:tc>
        <w:tc>
          <w:tcPr>
            <w:tcW w:w="851" w:type="dxa"/>
          </w:tcPr>
          <w:p w14:paraId="798867B1" w14:textId="23774A84" w:rsidR="008431E9" w:rsidRPr="00DB718A" w:rsidRDefault="008431E9" w:rsidP="008431E9">
            <w:pPr>
              <w:pStyle w:val="ARTBLQTNTextYesNo"/>
            </w:pPr>
            <w:r w:rsidRPr="00DB718A">
              <w:t>Yes</w:t>
            </w:r>
          </w:p>
        </w:tc>
      </w:tr>
      <w:tr w:rsidR="008431E9" w14:paraId="4B6A7D30" w14:textId="77777777" w:rsidTr="002F5FDD">
        <w:tc>
          <w:tcPr>
            <w:tcW w:w="1663" w:type="dxa"/>
          </w:tcPr>
          <w:p w14:paraId="7733EA5A" w14:textId="3272630D" w:rsidR="008431E9" w:rsidRDefault="008431E9" w:rsidP="008431E9">
            <w:pPr>
              <w:pStyle w:val="ARTBLQTNCategory"/>
            </w:pPr>
            <w:r>
              <w:t>Staggered</w:t>
            </w:r>
          </w:p>
        </w:tc>
        <w:tc>
          <w:tcPr>
            <w:tcW w:w="8079" w:type="dxa"/>
          </w:tcPr>
          <w:p w14:paraId="1DB28305" w14:textId="694EC3EF" w:rsidR="008431E9" w:rsidRDefault="008431E9" w:rsidP="008431E9">
            <w:pPr>
              <w:pStyle w:val="ARTBLQTNText"/>
            </w:pPr>
            <w:r>
              <w:t>No rat guards were staggered, allowing rodents to bypass the guards.</w:t>
            </w:r>
          </w:p>
        </w:tc>
        <w:tc>
          <w:tcPr>
            <w:tcW w:w="851" w:type="dxa"/>
          </w:tcPr>
          <w:p w14:paraId="64592843" w14:textId="0DBF9C57" w:rsidR="008431E9" w:rsidRPr="00DB718A" w:rsidRDefault="008431E9" w:rsidP="008431E9">
            <w:pPr>
              <w:pStyle w:val="ARTBLQTNTextYesNo"/>
            </w:pPr>
            <w:r>
              <w:t>Yes</w:t>
            </w:r>
          </w:p>
        </w:tc>
      </w:tr>
      <w:tr w:rsidR="009111B8" w14:paraId="4E38BF25" w14:textId="77777777" w:rsidTr="002F5FDD">
        <w:tc>
          <w:tcPr>
            <w:tcW w:w="10593" w:type="dxa"/>
            <w:gridSpan w:val="3"/>
          </w:tcPr>
          <w:p w14:paraId="55C3A90A" w14:textId="7A6AC553" w:rsidR="009111B8" w:rsidRDefault="009111B8" w:rsidP="009111B8">
            <w:pPr>
              <w:pStyle w:val="ARTBLQTNHDSub"/>
            </w:pPr>
            <w:r>
              <w:t>Installation: Shipside</w:t>
            </w:r>
          </w:p>
        </w:tc>
      </w:tr>
      <w:tr w:rsidR="008431E9" w14:paraId="3F13602A" w14:textId="77777777" w:rsidTr="002F5FDD">
        <w:tc>
          <w:tcPr>
            <w:tcW w:w="1663" w:type="dxa"/>
          </w:tcPr>
          <w:p w14:paraId="39EA6B73" w14:textId="3F90031A" w:rsidR="008431E9" w:rsidRDefault="008431E9" w:rsidP="008431E9">
            <w:pPr>
              <w:pStyle w:val="ARTBLQTNCategory"/>
            </w:pPr>
            <w:r>
              <w:t>Missing</w:t>
            </w:r>
          </w:p>
        </w:tc>
        <w:tc>
          <w:tcPr>
            <w:tcW w:w="8079" w:type="dxa"/>
          </w:tcPr>
          <w:p w14:paraId="7128DF42" w14:textId="658B2C46" w:rsidR="008431E9" w:rsidRDefault="008431E9" w:rsidP="008431E9">
            <w:pPr>
              <w:pStyle w:val="ARTBLQTNText"/>
            </w:pPr>
            <w:r>
              <w:t>All lines have a rat guard.</w:t>
            </w:r>
          </w:p>
        </w:tc>
        <w:tc>
          <w:tcPr>
            <w:tcW w:w="851" w:type="dxa"/>
            <w:vAlign w:val="center"/>
          </w:tcPr>
          <w:p w14:paraId="4809E7EE" w14:textId="39CCB241" w:rsidR="008431E9" w:rsidRPr="00DB718A" w:rsidRDefault="008431E9" w:rsidP="008431E9">
            <w:pPr>
              <w:pStyle w:val="ARTBLQTNTextYesNo"/>
            </w:pPr>
            <w:r>
              <w:t>Yes</w:t>
            </w:r>
          </w:p>
        </w:tc>
      </w:tr>
      <w:tr w:rsidR="008431E9" w14:paraId="3D5FE5E2" w14:textId="77777777" w:rsidTr="002F5FDD">
        <w:tc>
          <w:tcPr>
            <w:tcW w:w="1663" w:type="dxa"/>
          </w:tcPr>
          <w:p w14:paraId="2001F66C" w14:textId="18F9322E" w:rsidR="008431E9" w:rsidRDefault="008431E9" w:rsidP="008431E9">
            <w:pPr>
              <w:pStyle w:val="ARTBLQTNCategory"/>
            </w:pPr>
            <w:r>
              <w:t>Gaps</w:t>
            </w:r>
          </w:p>
        </w:tc>
        <w:tc>
          <w:tcPr>
            <w:tcW w:w="8079" w:type="dxa"/>
          </w:tcPr>
          <w:p w14:paraId="06576188" w14:textId="415F4E8D" w:rsidR="008431E9" w:rsidRDefault="008431E9" w:rsidP="008431E9">
            <w:pPr>
              <w:pStyle w:val="ARTBLQTNText"/>
            </w:pPr>
            <w:r>
              <w:t>All rat guards were installed</w:t>
            </w:r>
            <w:r w:rsidRPr="00040119">
              <w:t xml:space="preserve"> with no gaps</w:t>
            </w:r>
            <w:r>
              <w:t xml:space="preserve"> to prevent rodent ingress.</w:t>
            </w:r>
          </w:p>
        </w:tc>
        <w:tc>
          <w:tcPr>
            <w:tcW w:w="851" w:type="dxa"/>
            <w:vAlign w:val="center"/>
          </w:tcPr>
          <w:p w14:paraId="61455F25" w14:textId="65E54F88" w:rsidR="008431E9" w:rsidRDefault="008431E9" w:rsidP="008431E9">
            <w:pPr>
              <w:pStyle w:val="ARTBLQTNTextYesNo"/>
            </w:pPr>
            <w:r>
              <w:t>Yes</w:t>
            </w:r>
          </w:p>
        </w:tc>
      </w:tr>
      <w:tr w:rsidR="008431E9" w14:paraId="7097D09E" w14:textId="77777777" w:rsidTr="002F5FDD">
        <w:tc>
          <w:tcPr>
            <w:tcW w:w="1663" w:type="dxa"/>
          </w:tcPr>
          <w:p w14:paraId="7209D876" w14:textId="25A72026" w:rsidR="008431E9" w:rsidRPr="00F833E9" w:rsidRDefault="008431E9" w:rsidP="008431E9">
            <w:pPr>
              <w:pStyle w:val="ARTBLQTNCategory"/>
            </w:pPr>
            <w:r>
              <w:t>Distance</w:t>
            </w:r>
          </w:p>
        </w:tc>
        <w:tc>
          <w:tcPr>
            <w:tcW w:w="8079" w:type="dxa"/>
          </w:tcPr>
          <w:p w14:paraId="7EC227E4" w14:textId="0ADB616C" w:rsidR="008431E9" w:rsidRDefault="008431E9" w:rsidP="008431E9">
            <w:pPr>
              <w:pStyle w:val="ARTBLQTNText"/>
            </w:pPr>
            <w:r>
              <w:t xml:space="preserve">All shipside-installed rat guards were at least </w:t>
            </w:r>
            <w:r w:rsidR="00913A3C">
              <w:t>60 cm</w:t>
            </w:r>
            <w:r>
              <w:t xml:space="preserve"> away from the ship.</w:t>
            </w:r>
          </w:p>
        </w:tc>
        <w:tc>
          <w:tcPr>
            <w:tcW w:w="851" w:type="dxa"/>
          </w:tcPr>
          <w:p w14:paraId="79814DEF" w14:textId="4580B81C" w:rsidR="008431E9" w:rsidRDefault="008431E9" w:rsidP="008431E9">
            <w:pPr>
              <w:pStyle w:val="ARTBLQTNTextYesNo"/>
            </w:pPr>
            <w:r w:rsidRPr="00DB718A">
              <w:t>Yes</w:t>
            </w:r>
          </w:p>
        </w:tc>
      </w:tr>
      <w:tr w:rsidR="008431E9" w14:paraId="43C5D1FA" w14:textId="77777777" w:rsidTr="002F5FDD">
        <w:tc>
          <w:tcPr>
            <w:tcW w:w="1663" w:type="dxa"/>
          </w:tcPr>
          <w:p w14:paraId="0B2B34EA" w14:textId="5BB26475" w:rsidR="008431E9" w:rsidRPr="00F833E9" w:rsidRDefault="008431E9" w:rsidP="008431E9">
            <w:pPr>
              <w:pStyle w:val="ARTBLQTNCategory"/>
            </w:pPr>
            <w:r>
              <w:t>Angled</w:t>
            </w:r>
          </w:p>
        </w:tc>
        <w:tc>
          <w:tcPr>
            <w:tcW w:w="8079" w:type="dxa"/>
          </w:tcPr>
          <w:p w14:paraId="13999DB2" w14:textId="474C175D" w:rsidR="008431E9" w:rsidRDefault="008431E9" w:rsidP="008431E9">
            <w:pPr>
              <w:pStyle w:val="ARTBLQTNText"/>
            </w:pPr>
            <w:r>
              <w:t>Rat guards were not placed at too s</w:t>
            </w:r>
            <w:r w:rsidRPr="00040119">
              <w:t xml:space="preserve">hallow </w:t>
            </w:r>
            <w:r>
              <w:t xml:space="preserve">an </w:t>
            </w:r>
            <w:r w:rsidRPr="00040119">
              <w:t>angle</w:t>
            </w:r>
            <w:r>
              <w:t>.</w:t>
            </w:r>
          </w:p>
        </w:tc>
        <w:tc>
          <w:tcPr>
            <w:tcW w:w="851" w:type="dxa"/>
          </w:tcPr>
          <w:p w14:paraId="07438158" w14:textId="3F15984C" w:rsidR="008431E9" w:rsidRDefault="008431E9" w:rsidP="008431E9">
            <w:pPr>
              <w:pStyle w:val="ARTBLQTNTextYesNo"/>
            </w:pPr>
            <w:r w:rsidRPr="00DB718A">
              <w:t>Yes</w:t>
            </w:r>
          </w:p>
        </w:tc>
      </w:tr>
      <w:tr w:rsidR="008431E9" w14:paraId="0B79261E" w14:textId="77777777" w:rsidTr="002F5FDD">
        <w:tc>
          <w:tcPr>
            <w:tcW w:w="1663" w:type="dxa"/>
          </w:tcPr>
          <w:p w14:paraId="171548D4" w14:textId="6BC21E7C" w:rsidR="008431E9" w:rsidRPr="00F833E9" w:rsidRDefault="008431E9" w:rsidP="008431E9">
            <w:pPr>
              <w:pStyle w:val="ARTBLQTNCategory"/>
            </w:pPr>
            <w:r>
              <w:t>Hanging</w:t>
            </w:r>
          </w:p>
        </w:tc>
        <w:tc>
          <w:tcPr>
            <w:tcW w:w="8079" w:type="dxa"/>
          </w:tcPr>
          <w:p w14:paraId="26979ACC" w14:textId="6F4385C7" w:rsidR="008431E9" w:rsidRDefault="008431E9" w:rsidP="008431E9">
            <w:pPr>
              <w:pStyle w:val="ARTBLQTNText"/>
            </w:pPr>
            <w:r>
              <w:t>All rat guards were s</w:t>
            </w:r>
            <w:r w:rsidRPr="00040119">
              <w:t>ecurely tied</w:t>
            </w:r>
            <w:r>
              <w:t xml:space="preserve"> and </w:t>
            </w:r>
            <w:r w:rsidRPr="00040119">
              <w:t>not hanging</w:t>
            </w:r>
            <w:r>
              <w:t>.</w:t>
            </w:r>
          </w:p>
        </w:tc>
        <w:tc>
          <w:tcPr>
            <w:tcW w:w="851" w:type="dxa"/>
          </w:tcPr>
          <w:p w14:paraId="211A5D47" w14:textId="407125F6" w:rsidR="008431E9" w:rsidRDefault="008431E9" w:rsidP="008431E9">
            <w:pPr>
              <w:pStyle w:val="ARTBLQTNTextYesNo"/>
            </w:pPr>
            <w:r w:rsidRPr="00DB718A">
              <w:t>Yes</w:t>
            </w:r>
          </w:p>
        </w:tc>
      </w:tr>
      <w:tr w:rsidR="008431E9" w14:paraId="5F4833C6" w14:textId="77777777" w:rsidTr="002F5FDD">
        <w:tc>
          <w:tcPr>
            <w:tcW w:w="1663" w:type="dxa"/>
          </w:tcPr>
          <w:p w14:paraId="4549E01E" w14:textId="4FCA2D87" w:rsidR="008431E9" w:rsidRDefault="008431E9" w:rsidP="008431E9">
            <w:pPr>
              <w:pStyle w:val="ARTBLQTNCategory"/>
            </w:pPr>
            <w:r>
              <w:t>Orientation</w:t>
            </w:r>
          </w:p>
        </w:tc>
        <w:tc>
          <w:tcPr>
            <w:tcW w:w="8079" w:type="dxa"/>
          </w:tcPr>
          <w:p w14:paraId="3E27A8A1" w14:textId="1A4161BF" w:rsidR="008431E9" w:rsidRDefault="008431E9" w:rsidP="008431E9">
            <w:pPr>
              <w:pStyle w:val="ARTBLQTNText"/>
            </w:pPr>
            <w:r>
              <w:t>All the oriented rat guards were d</w:t>
            </w:r>
            <w:r w:rsidRPr="00040119">
              <w:t xml:space="preserve">eployed </w:t>
            </w:r>
            <w:r>
              <w:t>correctly.</w:t>
            </w:r>
          </w:p>
        </w:tc>
        <w:tc>
          <w:tcPr>
            <w:tcW w:w="851" w:type="dxa"/>
          </w:tcPr>
          <w:p w14:paraId="127CF824" w14:textId="594F9DB9" w:rsidR="008431E9" w:rsidRPr="00DB718A" w:rsidRDefault="008431E9" w:rsidP="008431E9">
            <w:pPr>
              <w:pStyle w:val="ARTBLQTNTextYesNo"/>
            </w:pPr>
            <w:r>
              <w:t>Yes</w:t>
            </w:r>
          </w:p>
        </w:tc>
      </w:tr>
      <w:tr w:rsidR="008431E9" w14:paraId="15C656F4" w14:textId="77777777" w:rsidTr="002F5FDD">
        <w:tc>
          <w:tcPr>
            <w:tcW w:w="1663" w:type="dxa"/>
          </w:tcPr>
          <w:p w14:paraId="3B914192" w14:textId="5E62AB08" w:rsidR="008431E9" w:rsidRDefault="008431E9" w:rsidP="008431E9">
            <w:pPr>
              <w:pStyle w:val="ARTBLQTNCategory"/>
            </w:pPr>
            <w:r>
              <w:t>Securing Line</w:t>
            </w:r>
          </w:p>
        </w:tc>
        <w:tc>
          <w:tcPr>
            <w:tcW w:w="8079" w:type="dxa"/>
          </w:tcPr>
          <w:p w14:paraId="4E8D4D50" w14:textId="4750F183" w:rsidR="008431E9" w:rsidRDefault="008431E9" w:rsidP="008431E9">
            <w:pPr>
              <w:pStyle w:val="ARTBLQTNText"/>
            </w:pPr>
            <w:r>
              <w:t>All safety lines installed on the rat guards were secured at the back.</w:t>
            </w:r>
          </w:p>
        </w:tc>
        <w:tc>
          <w:tcPr>
            <w:tcW w:w="851" w:type="dxa"/>
          </w:tcPr>
          <w:p w14:paraId="1DDBD6A6" w14:textId="0E6CA86F" w:rsidR="008431E9" w:rsidRPr="00DB718A" w:rsidRDefault="008431E9" w:rsidP="008431E9">
            <w:pPr>
              <w:pStyle w:val="ARTBLQTNTextYesNo"/>
            </w:pPr>
            <w:r w:rsidRPr="00DB718A">
              <w:t>Yes</w:t>
            </w:r>
          </w:p>
        </w:tc>
      </w:tr>
      <w:tr w:rsidR="008431E9" w14:paraId="0E393573" w14:textId="77777777" w:rsidTr="002F5FDD">
        <w:tc>
          <w:tcPr>
            <w:tcW w:w="1663" w:type="dxa"/>
          </w:tcPr>
          <w:p w14:paraId="58845741" w14:textId="79865062" w:rsidR="008431E9" w:rsidRDefault="008431E9" w:rsidP="008431E9">
            <w:pPr>
              <w:pStyle w:val="ARTBLQTNCategory"/>
            </w:pPr>
            <w:r>
              <w:t>Weighted</w:t>
            </w:r>
          </w:p>
        </w:tc>
        <w:tc>
          <w:tcPr>
            <w:tcW w:w="8079" w:type="dxa"/>
          </w:tcPr>
          <w:p w14:paraId="6814475B" w14:textId="30C6CA4C" w:rsidR="008431E9" w:rsidRDefault="008431E9" w:rsidP="008431E9">
            <w:pPr>
              <w:pStyle w:val="ARTBLQTNText"/>
            </w:pPr>
            <w:r>
              <w:t>All shipside-installed rat guards were weighed in accordance with the IPM Plan.</w:t>
            </w:r>
          </w:p>
        </w:tc>
        <w:tc>
          <w:tcPr>
            <w:tcW w:w="851" w:type="dxa"/>
          </w:tcPr>
          <w:p w14:paraId="6D0259BA" w14:textId="554B817A" w:rsidR="008431E9" w:rsidRPr="00DB718A" w:rsidRDefault="008431E9" w:rsidP="008431E9">
            <w:pPr>
              <w:pStyle w:val="ARTBLQTNTextYesNo"/>
            </w:pPr>
            <w:r w:rsidRPr="00DB718A">
              <w:t>Yes</w:t>
            </w:r>
          </w:p>
        </w:tc>
      </w:tr>
    </w:tbl>
    <w:p w14:paraId="03C3FFD8" w14:textId="777A3BC8" w:rsidR="00EC69DA" w:rsidRDefault="00EC69DA" w:rsidP="008431E9">
      <w:pPr>
        <w:ind w:left="0"/>
      </w:pPr>
    </w:p>
    <w:p w14:paraId="01F60D24" w14:textId="0A3EAAE9" w:rsidR="00D85264" w:rsidRDefault="00D85264" w:rsidP="00D85264">
      <w:pPr>
        <w:pStyle w:val="ARHeading2NC"/>
      </w:pPr>
      <w:bookmarkStart w:id="50" w:name="_Toc233173076"/>
      <w:r w:rsidRPr="00AF5618">
        <w:t xml:space="preserve">Non-Compliance: </w:t>
      </w:r>
      <w:r>
        <w:t>Rat Guard Standards</w:t>
      </w:r>
      <w:bookmarkEnd w:id="50"/>
    </w:p>
    <w:p w14:paraId="136AA308" w14:textId="77777777" w:rsidR="00EC69DA" w:rsidRDefault="00EC69DA">
      <w:pPr>
        <w:rPr>
          <w:b/>
        </w:rPr>
      </w:pPr>
    </w:p>
    <w:p w14:paraId="118FF0D4" w14:textId="77777777" w:rsidR="00563392" w:rsidRDefault="00563392">
      <w:pPr>
        <w:rPr>
          <w:b/>
        </w:rPr>
      </w:pPr>
    </w:p>
    <w:p w14:paraId="3DE86162" w14:textId="77777777" w:rsidR="009F03BD" w:rsidRDefault="00A961B9" w:rsidP="00A961B9">
      <w:pPr>
        <w:pStyle w:val="Heading1"/>
      </w:pPr>
      <w:bookmarkStart w:id="51" w:name="_Toc233173077"/>
      <w:r>
        <w:lastRenderedPageBreak/>
        <w:t>IPM Training</w:t>
      </w:r>
      <w:bookmarkEnd w:id="51"/>
    </w:p>
    <w:p w14:paraId="1509E8C7" w14:textId="111ABE10" w:rsidR="009F03BD" w:rsidRDefault="009F03BD" w:rsidP="009F03BD">
      <w:r>
        <w:t>Thanks to all officers and crew who attended and supported the training.</w:t>
      </w:r>
    </w:p>
    <w:p w14:paraId="15B3AFE7" w14:textId="538380FA" w:rsidR="009F03BD" w:rsidRPr="009F03BD" w:rsidRDefault="009F03BD" w:rsidP="009F03BD">
      <w:pPr>
        <w:rPr>
          <w:color w:val="7030A0"/>
        </w:rPr>
      </w:pPr>
      <w:r>
        <w:rPr>
          <w:color w:val="7030A0"/>
        </w:rPr>
        <w:t xml:space="preserve">Callum, we have not yet agreed on the training courses and content. The following is just an example </w:t>
      </w:r>
      <w:r w:rsidR="00C33B1B">
        <w:rPr>
          <w:color w:val="7030A0"/>
        </w:rPr>
        <w:t>of</w:t>
      </w:r>
      <w:r>
        <w:rPr>
          <w:color w:val="7030A0"/>
        </w:rPr>
        <w:t xml:space="preserve"> the IPM Training layout.</w:t>
      </w:r>
    </w:p>
    <w:p w14:paraId="443E7855" w14:textId="503BA070" w:rsidR="009F03BD" w:rsidRDefault="009F03BD" w:rsidP="009F03BD">
      <w:pPr>
        <w:pStyle w:val="Heading2"/>
      </w:pPr>
      <w:bookmarkStart w:id="52" w:name="_Toc233173078"/>
      <w:r>
        <w:t>IPM Plan Management</w:t>
      </w:r>
      <w:bookmarkEnd w:id="52"/>
    </w:p>
    <w:tbl>
      <w:tblPr>
        <w:tblStyle w:val="TableGrid"/>
        <w:tblW w:w="10593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ayout w:type="fixed"/>
        <w:tblLook w:val="04A0" w:firstRow="1" w:lastRow="0" w:firstColumn="1" w:lastColumn="0" w:noHBand="0" w:noVBand="1"/>
      </w:tblPr>
      <w:tblGrid>
        <w:gridCol w:w="5216"/>
        <w:gridCol w:w="5377"/>
      </w:tblGrid>
      <w:tr w:rsidR="009F03BD" w14:paraId="6FD25D2B" w14:textId="77777777" w:rsidTr="002F5FDD">
        <w:tc>
          <w:tcPr>
            <w:tcW w:w="5216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42527F53" w14:textId="77777777" w:rsidR="009F03BD" w:rsidRDefault="009F03BD" w:rsidP="00B17B6D">
            <w:pPr>
              <w:pStyle w:val="ATBLPictureCell"/>
            </w:pPr>
          </w:p>
        </w:tc>
        <w:tc>
          <w:tcPr>
            <w:tcW w:w="5377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71EB6D70" w14:textId="77777777" w:rsidR="009F03BD" w:rsidRDefault="009F03BD" w:rsidP="00B17B6D">
            <w:pPr>
              <w:pStyle w:val="ATBLPictureCell"/>
            </w:pPr>
          </w:p>
        </w:tc>
      </w:tr>
      <w:tr w:rsidR="009F03BD" w14:paraId="70EA6839" w14:textId="77777777" w:rsidTr="002F5FDD">
        <w:tc>
          <w:tcPr>
            <w:tcW w:w="5216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744D21A5" w14:textId="77777777" w:rsidR="009F03BD" w:rsidRDefault="009F03BD" w:rsidP="00B17B6D">
            <w:pPr>
              <w:pStyle w:val="ATBLPictureCell"/>
            </w:pPr>
          </w:p>
        </w:tc>
        <w:tc>
          <w:tcPr>
            <w:tcW w:w="5377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4E10ADDA" w14:textId="77777777" w:rsidR="009F03BD" w:rsidRDefault="009F03BD" w:rsidP="00B17B6D">
            <w:pPr>
              <w:pStyle w:val="ATBLPictureCell"/>
            </w:pPr>
          </w:p>
        </w:tc>
      </w:tr>
    </w:tbl>
    <w:p w14:paraId="2756A707" w14:textId="6D5B2E92" w:rsidR="009F03BD" w:rsidRDefault="009F03BD" w:rsidP="009F03BD">
      <w:pPr>
        <w:pStyle w:val="Heading2"/>
      </w:pPr>
      <w:bookmarkStart w:id="53" w:name="_Toc233173079"/>
      <w:r>
        <w:t>Departmental Management</w:t>
      </w:r>
      <w:bookmarkEnd w:id="53"/>
    </w:p>
    <w:tbl>
      <w:tblPr>
        <w:tblStyle w:val="TableGrid"/>
        <w:tblW w:w="10593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ayout w:type="fixed"/>
        <w:tblLook w:val="04A0" w:firstRow="1" w:lastRow="0" w:firstColumn="1" w:lastColumn="0" w:noHBand="0" w:noVBand="1"/>
      </w:tblPr>
      <w:tblGrid>
        <w:gridCol w:w="5216"/>
        <w:gridCol w:w="5377"/>
      </w:tblGrid>
      <w:tr w:rsidR="009F03BD" w14:paraId="2E1545E1" w14:textId="77777777" w:rsidTr="002F5FDD">
        <w:tc>
          <w:tcPr>
            <w:tcW w:w="5216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5B2FA59A" w14:textId="77777777" w:rsidR="009F03BD" w:rsidRDefault="009F03BD" w:rsidP="00B17B6D">
            <w:pPr>
              <w:pStyle w:val="ATBLPictureCell"/>
            </w:pPr>
          </w:p>
        </w:tc>
        <w:tc>
          <w:tcPr>
            <w:tcW w:w="5377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4DF0E886" w14:textId="77777777" w:rsidR="009F03BD" w:rsidRDefault="009F03BD" w:rsidP="00B17B6D">
            <w:pPr>
              <w:pStyle w:val="ATBLPictureCell"/>
            </w:pPr>
          </w:p>
        </w:tc>
      </w:tr>
      <w:tr w:rsidR="009F03BD" w14:paraId="1EEA6DC5" w14:textId="77777777" w:rsidTr="002F5FDD">
        <w:tc>
          <w:tcPr>
            <w:tcW w:w="5216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0126A37B" w14:textId="77777777" w:rsidR="009F03BD" w:rsidRDefault="009F03BD" w:rsidP="00B17B6D">
            <w:pPr>
              <w:pStyle w:val="ATBLPictureCell"/>
            </w:pPr>
          </w:p>
        </w:tc>
        <w:tc>
          <w:tcPr>
            <w:tcW w:w="5377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425A57E3" w14:textId="77777777" w:rsidR="009F03BD" w:rsidRDefault="009F03BD" w:rsidP="00B17B6D">
            <w:pPr>
              <w:pStyle w:val="ATBLPictureCell"/>
            </w:pPr>
          </w:p>
        </w:tc>
      </w:tr>
    </w:tbl>
    <w:p w14:paraId="57DC011D" w14:textId="40B14F72" w:rsidR="00D30E41" w:rsidRDefault="009F03BD" w:rsidP="009F03BD">
      <w:pPr>
        <w:pStyle w:val="Heading2"/>
      </w:pPr>
      <w:bookmarkStart w:id="54" w:name="_Toc233173080"/>
      <w:r>
        <w:t>Housekeeping Pest Awareness</w:t>
      </w:r>
      <w:bookmarkEnd w:id="54"/>
    </w:p>
    <w:tbl>
      <w:tblPr>
        <w:tblStyle w:val="TableGrid"/>
        <w:tblW w:w="10593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ayout w:type="fixed"/>
        <w:tblLook w:val="04A0" w:firstRow="1" w:lastRow="0" w:firstColumn="1" w:lastColumn="0" w:noHBand="0" w:noVBand="1"/>
      </w:tblPr>
      <w:tblGrid>
        <w:gridCol w:w="5216"/>
        <w:gridCol w:w="5377"/>
      </w:tblGrid>
      <w:tr w:rsidR="002F5FDD" w14:paraId="5C096813" w14:textId="77777777" w:rsidTr="00DE130C">
        <w:tc>
          <w:tcPr>
            <w:tcW w:w="5216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706723F5" w14:textId="77777777" w:rsidR="002F5FDD" w:rsidRDefault="002F5FDD" w:rsidP="00DE130C">
            <w:pPr>
              <w:pStyle w:val="ATBLPictureCell"/>
            </w:pPr>
          </w:p>
        </w:tc>
        <w:tc>
          <w:tcPr>
            <w:tcW w:w="5377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3FDB52EF" w14:textId="77777777" w:rsidR="002F5FDD" w:rsidRDefault="002F5FDD" w:rsidP="00DE130C">
            <w:pPr>
              <w:pStyle w:val="ATBLPictureCell"/>
            </w:pPr>
          </w:p>
        </w:tc>
      </w:tr>
      <w:tr w:rsidR="002F5FDD" w14:paraId="7B8AB0ED" w14:textId="77777777" w:rsidTr="00DE130C">
        <w:tc>
          <w:tcPr>
            <w:tcW w:w="5216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6FEA8527" w14:textId="77777777" w:rsidR="002F5FDD" w:rsidRDefault="002F5FDD" w:rsidP="00DE130C">
            <w:pPr>
              <w:pStyle w:val="ATBLPictureCell"/>
            </w:pPr>
          </w:p>
        </w:tc>
        <w:tc>
          <w:tcPr>
            <w:tcW w:w="5377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13032AB9" w14:textId="77777777" w:rsidR="002F5FDD" w:rsidRDefault="002F5FDD" w:rsidP="00DE130C">
            <w:pPr>
              <w:pStyle w:val="ATBLPictureCell"/>
            </w:pPr>
          </w:p>
        </w:tc>
      </w:tr>
    </w:tbl>
    <w:p w14:paraId="2C67FBC8" w14:textId="0F6E0426" w:rsidR="009F03BD" w:rsidRDefault="009F03BD" w:rsidP="009F03BD">
      <w:pPr>
        <w:pStyle w:val="Heading2"/>
      </w:pPr>
      <w:bookmarkStart w:id="55" w:name="_Toc233173081"/>
      <w:r>
        <w:t>Bedbug Management</w:t>
      </w:r>
      <w:bookmarkEnd w:id="55"/>
    </w:p>
    <w:tbl>
      <w:tblPr>
        <w:tblStyle w:val="TableGrid"/>
        <w:tblW w:w="10593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ayout w:type="fixed"/>
        <w:tblLook w:val="04A0" w:firstRow="1" w:lastRow="0" w:firstColumn="1" w:lastColumn="0" w:noHBand="0" w:noVBand="1"/>
      </w:tblPr>
      <w:tblGrid>
        <w:gridCol w:w="5216"/>
        <w:gridCol w:w="5377"/>
      </w:tblGrid>
      <w:tr w:rsidR="002F5FDD" w14:paraId="3AF60836" w14:textId="77777777" w:rsidTr="00DE130C">
        <w:tc>
          <w:tcPr>
            <w:tcW w:w="5216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2989C31A" w14:textId="77777777" w:rsidR="002F5FDD" w:rsidRDefault="002F5FDD" w:rsidP="00DE130C">
            <w:pPr>
              <w:pStyle w:val="ATBLPictureCell"/>
            </w:pPr>
          </w:p>
        </w:tc>
        <w:tc>
          <w:tcPr>
            <w:tcW w:w="5377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250E91A4" w14:textId="77777777" w:rsidR="002F5FDD" w:rsidRDefault="002F5FDD" w:rsidP="00DE130C">
            <w:pPr>
              <w:pStyle w:val="ATBLPictureCell"/>
            </w:pPr>
          </w:p>
        </w:tc>
      </w:tr>
      <w:tr w:rsidR="002F5FDD" w14:paraId="6A60366A" w14:textId="77777777" w:rsidTr="00DE130C">
        <w:tc>
          <w:tcPr>
            <w:tcW w:w="5216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0BA5CBF9" w14:textId="77777777" w:rsidR="002F5FDD" w:rsidRDefault="002F5FDD" w:rsidP="00DE130C">
            <w:pPr>
              <w:pStyle w:val="ATBLPictureCell"/>
            </w:pPr>
          </w:p>
        </w:tc>
        <w:tc>
          <w:tcPr>
            <w:tcW w:w="5377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728EC674" w14:textId="77777777" w:rsidR="002F5FDD" w:rsidRDefault="002F5FDD" w:rsidP="00DE130C">
            <w:pPr>
              <w:pStyle w:val="ATBLPictureCell"/>
            </w:pPr>
          </w:p>
        </w:tc>
      </w:tr>
    </w:tbl>
    <w:p w14:paraId="2E239F69" w14:textId="507EA755" w:rsidR="008C6101" w:rsidRDefault="009F03BD" w:rsidP="009F03BD">
      <w:pPr>
        <w:pStyle w:val="Heading2"/>
      </w:pPr>
      <w:bookmarkStart w:id="56" w:name="_Toc233173082"/>
      <w:r>
        <w:t>Monitoring Trap Standards</w:t>
      </w:r>
      <w:bookmarkEnd w:id="56"/>
    </w:p>
    <w:tbl>
      <w:tblPr>
        <w:tblStyle w:val="TableGrid"/>
        <w:tblW w:w="10593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ayout w:type="fixed"/>
        <w:tblLook w:val="04A0" w:firstRow="1" w:lastRow="0" w:firstColumn="1" w:lastColumn="0" w:noHBand="0" w:noVBand="1"/>
      </w:tblPr>
      <w:tblGrid>
        <w:gridCol w:w="5216"/>
        <w:gridCol w:w="5377"/>
      </w:tblGrid>
      <w:tr w:rsidR="002F5FDD" w14:paraId="33C1605D" w14:textId="77777777" w:rsidTr="00DE130C">
        <w:tc>
          <w:tcPr>
            <w:tcW w:w="5216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7A7D910D" w14:textId="77777777" w:rsidR="002F5FDD" w:rsidRDefault="002F5FDD" w:rsidP="00DE130C">
            <w:pPr>
              <w:pStyle w:val="ATBLPictureCell"/>
            </w:pPr>
          </w:p>
        </w:tc>
        <w:tc>
          <w:tcPr>
            <w:tcW w:w="5377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3E328913" w14:textId="77777777" w:rsidR="002F5FDD" w:rsidRDefault="002F5FDD" w:rsidP="00DE130C">
            <w:pPr>
              <w:pStyle w:val="ATBLPictureCell"/>
            </w:pPr>
          </w:p>
        </w:tc>
      </w:tr>
      <w:tr w:rsidR="002F5FDD" w14:paraId="1319430D" w14:textId="77777777" w:rsidTr="00DE130C">
        <w:tc>
          <w:tcPr>
            <w:tcW w:w="5216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1C9AAE0C" w14:textId="77777777" w:rsidR="002F5FDD" w:rsidRDefault="002F5FDD" w:rsidP="00DE130C">
            <w:pPr>
              <w:pStyle w:val="ATBLPictureCell"/>
            </w:pPr>
          </w:p>
        </w:tc>
        <w:tc>
          <w:tcPr>
            <w:tcW w:w="5377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7513C92A" w14:textId="77777777" w:rsidR="002F5FDD" w:rsidRDefault="002F5FDD" w:rsidP="00DE130C">
            <w:pPr>
              <w:pStyle w:val="ATBLPictureCell"/>
            </w:pPr>
          </w:p>
        </w:tc>
      </w:tr>
    </w:tbl>
    <w:p w14:paraId="27A74BDF" w14:textId="081CF1E6" w:rsidR="008C6101" w:rsidRDefault="009F03BD" w:rsidP="009F03BD">
      <w:pPr>
        <w:pStyle w:val="Heading2"/>
      </w:pPr>
      <w:bookmarkStart w:id="57" w:name="_Toc233173083"/>
      <w:r>
        <w:t>XXXXX</w:t>
      </w:r>
      <w:bookmarkEnd w:id="57"/>
    </w:p>
    <w:tbl>
      <w:tblPr>
        <w:tblStyle w:val="TableGrid"/>
        <w:tblW w:w="10593" w:type="dxa"/>
        <w:tblInd w:w="454" w:type="dxa"/>
        <w:tblBorders>
          <w:top w:val="single" w:sz="8" w:space="0" w:color="406C7A" w:themeColor="accent4"/>
          <w:left w:val="single" w:sz="8" w:space="0" w:color="406C7A" w:themeColor="accent4"/>
          <w:bottom w:val="single" w:sz="8" w:space="0" w:color="406C7A" w:themeColor="accent4"/>
          <w:right w:val="single" w:sz="8" w:space="0" w:color="406C7A" w:themeColor="accent4"/>
          <w:insideH w:val="single" w:sz="8" w:space="0" w:color="406C7A" w:themeColor="accent4"/>
          <w:insideV w:val="single" w:sz="8" w:space="0" w:color="406C7A" w:themeColor="accent4"/>
        </w:tblBorders>
        <w:tblLayout w:type="fixed"/>
        <w:tblLook w:val="04A0" w:firstRow="1" w:lastRow="0" w:firstColumn="1" w:lastColumn="0" w:noHBand="0" w:noVBand="1"/>
      </w:tblPr>
      <w:tblGrid>
        <w:gridCol w:w="5216"/>
        <w:gridCol w:w="5377"/>
      </w:tblGrid>
      <w:tr w:rsidR="002F5FDD" w14:paraId="299551FF" w14:textId="77777777" w:rsidTr="00DE130C">
        <w:tc>
          <w:tcPr>
            <w:tcW w:w="5216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076DE99D" w14:textId="77777777" w:rsidR="002F5FDD" w:rsidRDefault="002F5FDD" w:rsidP="00DE130C">
            <w:pPr>
              <w:pStyle w:val="ATBLPictureCell"/>
            </w:pPr>
          </w:p>
        </w:tc>
        <w:tc>
          <w:tcPr>
            <w:tcW w:w="5377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1EA7E1FC" w14:textId="77777777" w:rsidR="002F5FDD" w:rsidRDefault="002F5FDD" w:rsidP="00DE130C">
            <w:pPr>
              <w:pStyle w:val="ATBLPictureCell"/>
            </w:pPr>
          </w:p>
        </w:tc>
      </w:tr>
      <w:tr w:rsidR="002F5FDD" w14:paraId="06EB40D4" w14:textId="77777777" w:rsidTr="00DE130C">
        <w:tc>
          <w:tcPr>
            <w:tcW w:w="5216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6077681F" w14:textId="77777777" w:rsidR="002F5FDD" w:rsidRDefault="002F5FDD" w:rsidP="00DE130C">
            <w:pPr>
              <w:pStyle w:val="ATBLPictureCell"/>
            </w:pPr>
          </w:p>
        </w:tc>
        <w:tc>
          <w:tcPr>
            <w:tcW w:w="5377" w:type="dxa"/>
            <w:noWrap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</w:tcPr>
          <w:p w14:paraId="5FE247D9" w14:textId="77777777" w:rsidR="002F5FDD" w:rsidRDefault="002F5FDD" w:rsidP="00DE130C">
            <w:pPr>
              <w:pStyle w:val="ATBLPictureCell"/>
            </w:pPr>
          </w:p>
        </w:tc>
      </w:tr>
    </w:tbl>
    <w:p w14:paraId="3FE9CD18" w14:textId="77777777" w:rsidR="002F5FDD" w:rsidRPr="002F5FDD" w:rsidRDefault="002F5FDD" w:rsidP="002F5FDD"/>
    <w:p w14:paraId="712E71C6" w14:textId="77777777" w:rsidR="009F03BD" w:rsidRDefault="009F03BD" w:rsidP="00913A3C"/>
    <w:sectPr w:rsidR="009F03BD" w:rsidSect="00664A6F">
      <w:headerReference w:type="default" r:id="rId15"/>
      <w:headerReference w:type="first" r:id="rId16"/>
      <w:footerReference w:type="first" r:id="rId17"/>
      <w:pgSz w:w="11906" w:h="16838" w:code="9"/>
      <w:pgMar w:top="1701" w:right="567" w:bottom="1361" w:left="340" w:header="680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6ADAD" w14:textId="77777777" w:rsidR="000B644D" w:rsidRDefault="000B644D" w:rsidP="004D64BD">
      <w:pPr>
        <w:spacing w:after="0"/>
      </w:pPr>
      <w:r>
        <w:separator/>
      </w:r>
    </w:p>
  </w:endnote>
  <w:endnote w:type="continuationSeparator" w:id="0">
    <w:p w14:paraId="4FE9C0C4" w14:textId="77777777" w:rsidR="000B644D" w:rsidRDefault="000B644D" w:rsidP="004D64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4A024" w14:textId="5FDCDEE3" w:rsidR="008A216A" w:rsidRDefault="00BC40D9" w:rsidP="00664A6F">
    <w:pPr>
      <w:pStyle w:val="ARFooterPageNo"/>
    </w:pPr>
    <w:r>
      <w:rPr>
        <w:noProof/>
      </w:rPr>
      <w:drawing>
        <wp:anchor distT="0" distB="0" distL="114300" distR="114300" simplePos="0" relativeHeight="251680768" behindDoc="1" locked="0" layoutInCell="1" allowOverlap="1" wp14:anchorId="5EEA42DA" wp14:editId="35D0DF7C">
          <wp:simplePos x="0" y="0"/>
          <wp:positionH relativeFrom="column">
            <wp:posOffset>3803650</wp:posOffset>
          </wp:positionH>
          <wp:positionV relativeFrom="paragraph">
            <wp:posOffset>-431165</wp:posOffset>
          </wp:positionV>
          <wp:extent cx="3600000" cy="814734"/>
          <wp:effectExtent l="0" t="0" r="635" b="4445"/>
          <wp:wrapNone/>
          <wp:docPr id="36252810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2528109" name="Picture 36252810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5186" r="36739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3600000" cy="8147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A216A">
      <w:t xml:space="preserve"> </w:t>
    </w:r>
    <w:r w:rsidR="00696078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9D152" w14:textId="77777777" w:rsidR="000B644D" w:rsidRDefault="000B644D" w:rsidP="004D64BD">
      <w:pPr>
        <w:spacing w:after="0"/>
      </w:pPr>
      <w:r>
        <w:separator/>
      </w:r>
    </w:p>
  </w:footnote>
  <w:footnote w:type="continuationSeparator" w:id="0">
    <w:p w14:paraId="5AD93211" w14:textId="77777777" w:rsidR="000B644D" w:rsidRDefault="000B644D" w:rsidP="004D64B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BD4D6" w14:textId="31BD139B" w:rsidR="00913A3C" w:rsidRDefault="00E4145F">
    <w:pPr>
      <w:pStyle w:val="Header"/>
    </w:pPr>
    <w:r>
      <w:rPr>
        <w:noProof/>
      </w:rPr>
      <w:drawing>
        <wp:anchor distT="0" distB="0" distL="114300" distR="114300" simplePos="0" relativeHeight="251681792" behindDoc="1" locked="0" layoutInCell="1" allowOverlap="1" wp14:anchorId="3DA5F933" wp14:editId="19961024">
          <wp:simplePos x="0" y="0"/>
          <wp:positionH relativeFrom="column">
            <wp:posOffset>-209761</wp:posOffset>
          </wp:positionH>
          <wp:positionV relativeFrom="paragraph">
            <wp:posOffset>-433917</wp:posOffset>
          </wp:positionV>
          <wp:extent cx="6984365" cy="1038225"/>
          <wp:effectExtent l="0" t="0" r="0" b="9525"/>
          <wp:wrapNone/>
          <wp:docPr id="138315689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3156898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84365" cy="1038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B598C" w14:textId="6328246D" w:rsidR="00B26861" w:rsidRDefault="00BE2CDA" w:rsidP="00CD2668">
    <w:pPr>
      <w:pStyle w:val="Header"/>
      <w:tabs>
        <w:tab w:val="clear" w:pos="4513"/>
        <w:tab w:val="clear" w:pos="9026"/>
        <w:tab w:val="left" w:pos="5255"/>
      </w:tabs>
    </w:pPr>
    <w:r>
      <w:rPr>
        <w:b/>
        <w:bCs/>
        <w:noProof/>
      </w:rPr>
      <w:drawing>
        <wp:anchor distT="0" distB="0" distL="114300" distR="114300" simplePos="0" relativeHeight="251679744" behindDoc="1" locked="0" layoutInCell="1" allowOverlap="1" wp14:anchorId="390AFDC3" wp14:editId="0A06B60E">
          <wp:simplePos x="0" y="0"/>
          <wp:positionH relativeFrom="page">
            <wp:posOffset>10160</wp:posOffset>
          </wp:positionH>
          <wp:positionV relativeFrom="page">
            <wp:posOffset>1840</wp:posOffset>
          </wp:positionV>
          <wp:extent cx="7559675" cy="1044657"/>
          <wp:effectExtent l="0" t="0" r="3175" b="3175"/>
          <wp:wrapNone/>
          <wp:docPr id="30188391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1883915" name="Picture 30188391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8348"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0446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266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2E029D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7840CC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324A31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D4AE25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8E4540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7C1C1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8AA226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DC8FF3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322B16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E8C8D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F04A57"/>
    <w:multiLevelType w:val="hybridMultilevel"/>
    <w:tmpl w:val="682E3A70"/>
    <w:lvl w:ilvl="0" w:tplc="90CEC00A">
      <w:start w:val="1"/>
      <w:numFmt w:val="bullet"/>
      <w:pStyle w:val="ATBLListBullet01"/>
      <w:lvlText w:val=""/>
      <w:lvlJc w:val="left"/>
      <w:pPr>
        <w:ind w:left="14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61" w:hanging="360"/>
      </w:pPr>
      <w:rPr>
        <w:rFonts w:ascii="Wingdings" w:hAnsi="Wingdings" w:hint="default"/>
      </w:rPr>
    </w:lvl>
  </w:abstractNum>
  <w:abstractNum w:abstractNumId="11" w15:restartNumberingAfterBreak="0">
    <w:nsid w:val="22542B6E"/>
    <w:multiLevelType w:val="hybridMultilevel"/>
    <w:tmpl w:val="965021C2"/>
    <w:lvl w:ilvl="0" w:tplc="08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2" w15:restartNumberingAfterBreak="0">
    <w:nsid w:val="29BE287E"/>
    <w:multiLevelType w:val="hybridMultilevel"/>
    <w:tmpl w:val="0A0CD2D8"/>
    <w:lvl w:ilvl="0" w:tplc="56346A24">
      <w:start w:val="1"/>
      <w:numFmt w:val="bullet"/>
      <w:pStyle w:val="ARTBLLOCriteriaBullet0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DE27FE"/>
    <w:multiLevelType w:val="hybridMultilevel"/>
    <w:tmpl w:val="53F0734E"/>
    <w:lvl w:ilvl="0" w:tplc="D2F6AF58">
      <w:start w:val="1"/>
      <w:numFmt w:val="decimal"/>
      <w:pStyle w:val="ARListNumber01"/>
      <w:lvlText w:val="%1.1"/>
      <w:lvlJc w:val="left"/>
      <w:pPr>
        <w:ind w:left="1174" w:hanging="360"/>
      </w:pPr>
    </w:lvl>
    <w:lvl w:ilvl="1" w:tplc="08090019" w:tentative="1">
      <w:start w:val="1"/>
      <w:numFmt w:val="lowerLetter"/>
      <w:lvlText w:val="%2."/>
      <w:lvlJc w:val="left"/>
      <w:pPr>
        <w:ind w:left="1894" w:hanging="360"/>
      </w:pPr>
    </w:lvl>
    <w:lvl w:ilvl="2" w:tplc="0809001B" w:tentative="1">
      <w:start w:val="1"/>
      <w:numFmt w:val="lowerRoman"/>
      <w:lvlText w:val="%3."/>
      <w:lvlJc w:val="right"/>
      <w:pPr>
        <w:ind w:left="2614" w:hanging="180"/>
      </w:pPr>
    </w:lvl>
    <w:lvl w:ilvl="3" w:tplc="0809000F" w:tentative="1">
      <w:start w:val="1"/>
      <w:numFmt w:val="decimal"/>
      <w:lvlText w:val="%4."/>
      <w:lvlJc w:val="left"/>
      <w:pPr>
        <w:ind w:left="3334" w:hanging="360"/>
      </w:pPr>
    </w:lvl>
    <w:lvl w:ilvl="4" w:tplc="08090019" w:tentative="1">
      <w:start w:val="1"/>
      <w:numFmt w:val="lowerLetter"/>
      <w:lvlText w:val="%5."/>
      <w:lvlJc w:val="left"/>
      <w:pPr>
        <w:ind w:left="4054" w:hanging="360"/>
      </w:pPr>
    </w:lvl>
    <w:lvl w:ilvl="5" w:tplc="0809001B" w:tentative="1">
      <w:start w:val="1"/>
      <w:numFmt w:val="lowerRoman"/>
      <w:lvlText w:val="%6."/>
      <w:lvlJc w:val="right"/>
      <w:pPr>
        <w:ind w:left="4774" w:hanging="180"/>
      </w:pPr>
    </w:lvl>
    <w:lvl w:ilvl="6" w:tplc="0809000F" w:tentative="1">
      <w:start w:val="1"/>
      <w:numFmt w:val="decimal"/>
      <w:lvlText w:val="%7."/>
      <w:lvlJc w:val="left"/>
      <w:pPr>
        <w:ind w:left="5494" w:hanging="360"/>
      </w:pPr>
    </w:lvl>
    <w:lvl w:ilvl="7" w:tplc="08090019" w:tentative="1">
      <w:start w:val="1"/>
      <w:numFmt w:val="lowerLetter"/>
      <w:lvlText w:val="%8."/>
      <w:lvlJc w:val="left"/>
      <w:pPr>
        <w:ind w:left="6214" w:hanging="360"/>
      </w:pPr>
    </w:lvl>
    <w:lvl w:ilvl="8" w:tplc="08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4" w15:restartNumberingAfterBreak="0">
    <w:nsid w:val="3C327E29"/>
    <w:multiLevelType w:val="hybridMultilevel"/>
    <w:tmpl w:val="5BB21716"/>
    <w:lvl w:ilvl="0" w:tplc="7630A89E">
      <w:start w:val="1"/>
      <w:numFmt w:val="decimal"/>
      <w:pStyle w:val="Heading1"/>
      <w:lvlText w:val="%1."/>
      <w:lvlJc w:val="left"/>
      <w:pPr>
        <w:ind w:left="1174" w:hanging="360"/>
      </w:pPr>
    </w:lvl>
    <w:lvl w:ilvl="1" w:tplc="08090019" w:tentative="1">
      <w:start w:val="1"/>
      <w:numFmt w:val="lowerLetter"/>
      <w:lvlText w:val="%2."/>
      <w:lvlJc w:val="left"/>
      <w:pPr>
        <w:ind w:left="1894" w:hanging="360"/>
      </w:pPr>
    </w:lvl>
    <w:lvl w:ilvl="2" w:tplc="0809001B" w:tentative="1">
      <w:start w:val="1"/>
      <w:numFmt w:val="lowerRoman"/>
      <w:lvlText w:val="%3."/>
      <w:lvlJc w:val="right"/>
      <w:pPr>
        <w:ind w:left="2614" w:hanging="180"/>
      </w:pPr>
    </w:lvl>
    <w:lvl w:ilvl="3" w:tplc="0809000F" w:tentative="1">
      <w:start w:val="1"/>
      <w:numFmt w:val="decimal"/>
      <w:lvlText w:val="%4."/>
      <w:lvlJc w:val="left"/>
      <w:pPr>
        <w:ind w:left="3334" w:hanging="360"/>
      </w:pPr>
    </w:lvl>
    <w:lvl w:ilvl="4" w:tplc="08090019" w:tentative="1">
      <w:start w:val="1"/>
      <w:numFmt w:val="lowerLetter"/>
      <w:lvlText w:val="%5."/>
      <w:lvlJc w:val="left"/>
      <w:pPr>
        <w:ind w:left="4054" w:hanging="360"/>
      </w:pPr>
    </w:lvl>
    <w:lvl w:ilvl="5" w:tplc="0809001B" w:tentative="1">
      <w:start w:val="1"/>
      <w:numFmt w:val="lowerRoman"/>
      <w:lvlText w:val="%6."/>
      <w:lvlJc w:val="right"/>
      <w:pPr>
        <w:ind w:left="4774" w:hanging="180"/>
      </w:pPr>
    </w:lvl>
    <w:lvl w:ilvl="6" w:tplc="0809000F" w:tentative="1">
      <w:start w:val="1"/>
      <w:numFmt w:val="decimal"/>
      <w:lvlText w:val="%7."/>
      <w:lvlJc w:val="left"/>
      <w:pPr>
        <w:ind w:left="5494" w:hanging="360"/>
      </w:pPr>
    </w:lvl>
    <w:lvl w:ilvl="7" w:tplc="08090019" w:tentative="1">
      <w:start w:val="1"/>
      <w:numFmt w:val="lowerLetter"/>
      <w:lvlText w:val="%8."/>
      <w:lvlJc w:val="left"/>
      <w:pPr>
        <w:ind w:left="6214" w:hanging="360"/>
      </w:pPr>
    </w:lvl>
    <w:lvl w:ilvl="8" w:tplc="08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5" w15:restartNumberingAfterBreak="0">
    <w:nsid w:val="3D565DF5"/>
    <w:multiLevelType w:val="hybridMultilevel"/>
    <w:tmpl w:val="8EA8679C"/>
    <w:lvl w:ilvl="0" w:tplc="360E014A">
      <w:start w:val="1"/>
      <w:numFmt w:val="bullet"/>
      <w:pStyle w:val="ATBLListBullet02HD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6" w15:restartNumberingAfterBreak="0">
    <w:nsid w:val="3F863D1E"/>
    <w:multiLevelType w:val="hybridMultilevel"/>
    <w:tmpl w:val="B87865C0"/>
    <w:lvl w:ilvl="0" w:tplc="ACA850DA">
      <w:start w:val="1"/>
      <w:numFmt w:val="bullet"/>
      <w:pStyle w:val="ATBLListBullet01H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7432BD"/>
    <w:multiLevelType w:val="hybridMultilevel"/>
    <w:tmpl w:val="D17C09A8"/>
    <w:lvl w:ilvl="0" w:tplc="CCF09424">
      <w:start w:val="1"/>
      <w:numFmt w:val="bullet"/>
      <w:pStyle w:val="ATBLListBullet04HD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18" w15:restartNumberingAfterBreak="0">
    <w:nsid w:val="4F11158A"/>
    <w:multiLevelType w:val="hybridMultilevel"/>
    <w:tmpl w:val="F1F4CB5E"/>
    <w:lvl w:ilvl="0" w:tplc="E0CC8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091BE5"/>
    <w:multiLevelType w:val="hybridMultilevel"/>
    <w:tmpl w:val="0B60E6E0"/>
    <w:lvl w:ilvl="0" w:tplc="CAD27B84">
      <w:start w:val="1"/>
      <w:numFmt w:val="lowerLetter"/>
      <w:pStyle w:val="AListAlpha01"/>
      <w:lvlText w:val="%1."/>
      <w:lvlJc w:val="left"/>
      <w:pPr>
        <w:ind w:left="1174" w:hanging="360"/>
      </w:pPr>
    </w:lvl>
    <w:lvl w:ilvl="1" w:tplc="08090019" w:tentative="1">
      <w:start w:val="1"/>
      <w:numFmt w:val="lowerLetter"/>
      <w:lvlText w:val="%2."/>
      <w:lvlJc w:val="left"/>
      <w:pPr>
        <w:ind w:left="1894" w:hanging="360"/>
      </w:pPr>
    </w:lvl>
    <w:lvl w:ilvl="2" w:tplc="0809001B" w:tentative="1">
      <w:start w:val="1"/>
      <w:numFmt w:val="lowerRoman"/>
      <w:lvlText w:val="%3."/>
      <w:lvlJc w:val="right"/>
      <w:pPr>
        <w:ind w:left="2614" w:hanging="180"/>
      </w:pPr>
    </w:lvl>
    <w:lvl w:ilvl="3" w:tplc="0809000F" w:tentative="1">
      <w:start w:val="1"/>
      <w:numFmt w:val="decimal"/>
      <w:lvlText w:val="%4."/>
      <w:lvlJc w:val="left"/>
      <w:pPr>
        <w:ind w:left="3334" w:hanging="360"/>
      </w:pPr>
    </w:lvl>
    <w:lvl w:ilvl="4" w:tplc="08090019" w:tentative="1">
      <w:start w:val="1"/>
      <w:numFmt w:val="lowerLetter"/>
      <w:lvlText w:val="%5."/>
      <w:lvlJc w:val="left"/>
      <w:pPr>
        <w:ind w:left="4054" w:hanging="360"/>
      </w:pPr>
    </w:lvl>
    <w:lvl w:ilvl="5" w:tplc="0809001B" w:tentative="1">
      <w:start w:val="1"/>
      <w:numFmt w:val="lowerRoman"/>
      <w:lvlText w:val="%6."/>
      <w:lvlJc w:val="right"/>
      <w:pPr>
        <w:ind w:left="4774" w:hanging="180"/>
      </w:pPr>
    </w:lvl>
    <w:lvl w:ilvl="6" w:tplc="0809000F" w:tentative="1">
      <w:start w:val="1"/>
      <w:numFmt w:val="decimal"/>
      <w:lvlText w:val="%7."/>
      <w:lvlJc w:val="left"/>
      <w:pPr>
        <w:ind w:left="5494" w:hanging="360"/>
      </w:pPr>
    </w:lvl>
    <w:lvl w:ilvl="7" w:tplc="08090019" w:tentative="1">
      <w:start w:val="1"/>
      <w:numFmt w:val="lowerLetter"/>
      <w:lvlText w:val="%8."/>
      <w:lvlJc w:val="left"/>
      <w:pPr>
        <w:ind w:left="6214" w:hanging="360"/>
      </w:pPr>
    </w:lvl>
    <w:lvl w:ilvl="8" w:tplc="0809001B" w:tentative="1">
      <w:start w:val="1"/>
      <w:numFmt w:val="lowerRoman"/>
      <w:lvlText w:val="%9."/>
      <w:lvlJc w:val="right"/>
      <w:pPr>
        <w:ind w:left="6934" w:hanging="180"/>
      </w:pPr>
    </w:lvl>
  </w:abstractNum>
  <w:num w:numId="1" w16cid:durableId="1717661148">
    <w:abstractNumId w:val="11"/>
  </w:num>
  <w:num w:numId="2" w16cid:durableId="1485047878">
    <w:abstractNumId w:val="9"/>
  </w:num>
  <w:num w:numId="3" w16cid:durableId="443842032">
    <w:abstractNumId w:val="7"/>
  </w:num>
  <w:num w:numId="4" w16cid:durableId="758914305">
    <w:abstractNumId w:val="6"/>
  </w:num>
  <w:num w:numId="5" w16cid:durableId="732431451">
    <w:abstractNumId w:val="5"/>
  </w:num>
  <w:num w:numId="6" w16cid:durableId="1734158139">
    <w:abstractNumId w:val="18"/>
  </w:num>
  <w:num w:numId="7" w16cid:durableId="1554390154">
    <w:abstractNumId w:val="10"/>
  </w:num>
  <w:num w:numId="8" w16cid:durableId="274487610">
    <w:abstractNumId w:val="16"/>
  </w:num>
  <w:num w:numId="9" w16cid:durableId="1298221589">
    <w:abstractNumId w:val="15"/>
  </w:num>
  <w:num w:numId="10" w16cid:durableId="1154832761">
    <w:abstractNumId w:val="17"/>
  </w:num>
  <w:num w:numId="11" w16cid:durableId="1810399049">
    <w:abstractNumId w:val="4"/>
  </w:num>
  <w:num w:numId="12" w16cid:durableId="548036085">
    <w:abstractNumId w:val="8"/>
  </w:num>
  <w:num w:numId="13" w16cid:durableId="343748940">
    <w:abstractNumId w:val="3"/>
  </w:num>
  <w:num w:numId="14" w16cid:durableId="815798433">
    <w:abstractNumId w:val="2"/>
  </w:num>
  <w:num w:numId="15" w16cid:durableId="334037467">
    <w:abstractNumId w:val="1"/>
  </w:num>
  <w:num w:numId="16" w16cid:durableId="1234854048">
    <w:abstractNumId w:val="0"/>
  </w:num>
  <w:num w:numId="17" w16cid:durableId="559219025">
    <w:abstractNumId w:val="12"/>
  </w:num>
  <w:num w:numId="18" w16cid:durableId="1849100614">
    <w:abstractNumId w:val="19"/>
  </w:num>
  <w:num w:numId="19" w16cid:durableId="357269443">
    <w:abstractNumId w:val="19"/>
    <w:lvlOverride w:ilvl="0">
      <w:startOverride w:val="1"/>
    </w:lvlOverride>
  </w:num>
  <w:num w:numId="20" w16cid:durableId="204832601">
    <w:abstractNumId w:val="19"/>
    <w:lvlOverride w:ilvl="0">
      <w:startOverride w:val="1"/>
    </w:lvlOverride>
  </w:num>
  <w:num w:numId="21" w16cid:durableId="516390046">
    <w:abstractNumId w:val="19"/>
    <w:lvlOverride w:ilvl="0">
      <w:startOverride w:val="1"/>
    </w:lvlOverride>
  </w:num>
  <w:num w:numId="22" w16cid:durableId="755908787">
    <w:abstractNumId w:val="19"/>
    <w:lvlOverride w:ilvl="0">
      <w:startOverride w:val="1"/>
    </w:lvlOverride>
  </w:num>
  <w:num w:numId="23" w16cid:durableId="945574821">
    <w:abstractNumId w:val="13"/>
  </w:num>
  <w:num w:numId="24" w16cid:durableId="7703152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/>
  <w:attachedTemplate r:id="rId1"/>
  <w:stylePaneFormatFilter w:val="9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hdrShapeDefaults>
    <o:shapedefaults v:ext="edit" spidmax="2050">
      <o:colormru v:ext="edit" colors="#2ba9a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EF848216-3A30-4B68-9DEF-FC6056006DDC}"/>
    <w:docVar w:name="dgnword-eventsink" w:val="1609262704368"/>
  </w:docVars>
  <w:rsids>
    <w:rsidRoot w:val="00B81DDA"/>
    <w:rsid w:val="00011962"/>
    <w:rsid w:val="0002146C"/>
    <w:rsid w:val="00021EC1"/>
    <w:rsid w:val="00022C55"/>
    <w:rsid w:val="00024FFD"/>
    <w:rsid w:val="00030527"/>
    <w:rsid w:val="000322FE"/>
    <w:rsid w:val="000371CB"/>
    <w:rsid w:val="0004300D"/>
    <w:rsid w:val="0004362E"/>
    <w:rsid w:val="000456BE"/>
    <w:rsid w:val="00045A37"/>
    <w:rsid w:val="00045D64"/>
    <w:rsid w:val="0004774D"/>
    <w:rsid w:val="00050976"/>
    <w:rsid w:val="00050B35"/>
    <w:rsid w:val="00050D42"/>
    <w:rsid w:val="0005732D"/>
    <w:rsid w:val="00067901"/>
    <w:rsid w:val="00072275"/>
    <w:rsid w:val="0007238B"/>
    <w:rsid w:val="00075880"/>
    <w:rsid w:val="00081AE6"/>
    <w:rsid w:val="000877B0"/>
    <w:rsid w:val="000914BE"/>
    <w:rsid w:val="00095815"/>
    <w:rsid w:val="0009598A"/>
    <w:rsid w:val="000971C5"/>
    <w:rsid w:val="000973BD"/>
    <w:rsid w:val="000A0063"/>
    <w:rsid w:val="000A3D46"/>
    <w:rsid w:val="000B184E"/>
    <w:rsid w:val="000B2341"/>
    <w:rsid w:val="000B2635"/>
    <w:rsid w:val="000B4ED3"/>
    <w:rsid w:val="000B644D"/>
    <w:rsid w:val="000C220A"/>
    <w:rsid w:val="000C457C"/>
    <w:rsid w:val="000C6FEF"/>
    <w:rsid w:val="000C7C72"/>
    <w:rsid w:val="000D0AF6"/>
    <w:rsid w:val="000D2BF7"/>
    <w:rsid w:val="000D5D1C"/>
    <w:rsid w:val="000D7E9F"/>
    <w:rsid w:val="000E66FA"/>
    <w:rsid w:val="000F2B7B"/>
    <w:rsid w:val="000F2CC3"/>
    <w:rsid w:val="000F42BE"/>
    <w:rsid w:val="0010124C"/>
    <w:rsid w:val="00103F77"/>
    <w:rsid w:val="00105520"/>
    <w:rsid w:val="00107996"/>
    <w:rsid w:val="00110571"/>
    <w:rsid w:val="00111F3F"/>
    <w:rsid w:val="00115D1A"/>
    <w:rsid w:val="00124FD3"/>
    <w:rsid w:val="001251D9"/>
    <w:rsid w:val="00130B4E"/>
    <w:rsid w:val="00131278"/>
    <w:rsid w:val="00132F60"/>
    <w:rsid w:val="00133316"/>
    <w:rsid w:val="00137195"/>
    <w:rsid w:val="0013726D"/>
    <w:rsid w:val="00137576"/>
    <w:rsid w:val="001463AC"/>
    <w:rsid w:val="001548EB"/>
    <w:rsid w:val="001549F7"/>
    <w:rsid w:val="00154C3C"/>
    <w:rsid w:val="00157724"/>
    <w:rsid w:val="00163042"/>
    <w:rsid w:val="00166843"/>
    <w:rsid w:val="00167EE8"/>
    <w:rsid w:val="001707F9"/>
    <w:rsid w:val="001714ED"/>
    <w:rsid w:val="00171DDD"/>
    <w:rsid w:val="00171EFE"/>
    <w:rsid w:val="00173167"/>
    <w:rsid w:val="0017347E"/>
    <w:rsid w:val="00176999"/>
    <w:rsid w:val="00181B8A"/>
    <w:rsid w:val="00184D0E"/>
    <w:rsid w:val="00187A04"/>
    <w:rsid w:val="00195F80"/>
    <w:rsid w:val="001A29D1"/>
    <w:rsid w:val="001B0B8B"/>
    <w:rsid w:val="001B3E95"/>
    <w:rsid w:val="001B4669"/>
    <w:rsid w:val="001C08AC"/>
    <w:rsid w:val="001C4859"/>
    <w:rsid w:val="001C596F"/>
    <w:rsid w:val="001D06AE"/>
    <w:rsid w:val="001D1567"/>
    <w:rsid w:val="001D1938"/>
    <w:rsid w:val="001D2C3C"/>
    <w:rsid w:val="001D3CA1"/>
    <w:rsid w:val="001D5699"/>
    <w:rsid w:val="001E2439"/>
    <w:rsid w:val="001F0AD0"/>
    <w:rsid w:val="001F6730"/>
    <w:rsid w:val="002022DE"/>
    <w:rsid w:val="00202BE3"/>
    <w:rsid w:val="002077CE"/>
    <w:rsid w:val="00211E87"/>
    <w:rsid w:val="00214911"/>
    <w:rsid w:val="00215D93"/>
    <w:rsid w:val="00220300"/>
    <w:rsid w:val="002233C8"/>
    <w:rsid w:val="0023119E"/>
    <w:rsid w:val="00233781"/>
    <w:rsid w:val="00237BFA"/>
    <w:rsid w:val="0024274A"/>
    <w:rsid w:val="002440E0"/>
    <w:rsid w:val="00247854"/>
    <w:rsid w:val="0025313D"/>
    <w:rsid w:val="002574D8"/>
    <w:rsid w:val="002618D1"/>
    <w:rsid w:val="00267E56"/>
    <w:rsid w:val="00271A98"/>
    <w:rsid w:val="0027253A"/>
    <w:rsid w:val="0027709D"/>
    <w:rsid w:val="002820CD"/>
    <w:rsid w:val="002824E9"/>
    <w:rsid w:val="00294AA9"/>
    <w:rsid w:val="0029510D"/>
    <w:rsid w:val="00296D93"/>
    <w:rsid w:val="00297E24"/>
    <w:rsid w:val="002A0998"/>
    <w:rsid w:val="002A0D28"/>
    <w:rsid w:val="002A56C9"/>
    <w:rsid w:val="002A5B48"/>
    <w:rsid w:val="002B353C"/>
    <w:rsid w:val="002B702B"/>
    <w:rsid w:val="002B792E"/>
    <w:rsid w:val="002C13BF"/>
    <w:rsid w:val="002D492E"/>
    <w:rsid w:val="002D4FFE"/>
    <w:rsid w:val="002D65BE"/>
    <w:rsid w:val="002E0904"/>
    <w:rsid w:val="002E1F2F"/>
    <w:rsid w:val="002E471E"/>
    <w:rsid w:val="002E718E"/>
    <w:rsid w:val="002F13C4"/>
    <w:rsid w:val="002F1CE6"/>
    <w:rsid w:val="002F554C"/>
    <w:rsid w:val="002F5FDD"/>
    <w:rsid w:val="00300A89"/>
    <w:rsid w:val="0030428C"/>
    <w:rsid w:val="00313924"/>
    <w:rsid w:val="00315844"/>
    <w:rsid w:val="00320550"/>
    <w:rsid w:val="00320A43"/>
    <w:rsid w:val="00320EEC"/>
    <w:rsid w:val="0032274B"/>
    <w:rsid w:val="003308C7"/>
    <w:rsid w:val="00331F74"/>
    <w:rsid w:val="00332164"/>
    <w:rsid w:val="003325E4"/>
    <w:rsid w:val="003366CB"/>
    <w:rsid w:val="003469F6"/>
    <w:rsid w:val="003526C8"/>
    <w:rsid w:val="0035575F"/>
    <w:rsid w:val="00360B48"/>
    <w:rsid w:val="00366DFC"/>
    <w:rsid w:val="00375C7A"/>
    <w:rsid w:val="003761FD"/>
    <w:rsid w:val="00376E90"/>
    <w:rsid w:val="00383DA7"/>
    <w:rsid w:val="00386B50"/>
    <w:rsid w:val="00390F8F"/>
    <w:rsid w:val="003A1939"/>
    <w:rsid w:val="003A2688"/>
    <w:rsid w:val="003B01B6"/>
    <w:rsid w:val="003B18C9"/>
    <w:rsid w:val="003B3CD0"/>
    <w:rsid w:val="003B50D3"/>
    <w:rsid w:val="003C0668"/>
    <w:rsid w:val="003C502F"/>
    <w:rsid w:val="003D0881"/>
    <w:rsid w:val="003E2BC1"/>
    <w:rsid w:val="003F2238"/>
    <w:rsid w:val="003F3B68"/>
    <w:rsid w:val="003F600D"/>
    <w:rsid w:val="003F6D35"/>
    <w:rsid w:val="004026FF"/>
    <w:rsid w:val="004041BB"/>
    <w:rsid w:val="00406B86"/>
    <w:rsid w:val="00407349"/>
    <w:rsid w:val="00410FFC"/>
    <w:rsid w:val="004163BB"/>
    <w:rsid w:val="00416CCC"/>
    <w:rsid w:val="00417D4E"/>
    <w:rsid w:val="00421D48"/>
    <w:rsid w:val="00422053"/>
    <w:rsid w:val="004236FF"/>
    <w:rsid w:val="00426C0B"/>
    <w:rsid w:val="0043450B"/>
    <w:rsid w:val="0043666D"/>
    <w:rsid w:val="004371B8"/>
    <w:rsid w:val="004561CD"/>
    <w:rsid w:val="004650DA"/>
    <w:rsid w:val="00466A1B"/>
    <w:rsid w:val="004674B6"/>
    <w:rsid w:val="0046758D"/>
    <w:rsid w:val="00472CF9"/>
    <w:rsid w:val="00476A40"/>
    <w:rsid w:val="004818B1"/>
    <w:rsid w:val="00483759"/>
    <w:rsid w:val="00491C85"/>
    <w:rsid w:val="004924D6"/>
    <w:rsid w:val="00492668"/>
    <w:rsid w:val="00495C3A"/>
    <w:rsid w:val="00495C46"/>
    <w:rsid w:val="00497133"/>
    <w:rsid w:val="004A0492"/>
    <w:rsid w:val="004A072B"/>
    <w:rsid w:val="004A1A33"/>
    <w:rsid w:val="004B37D7"/>
    <w:rsid w:val="004C18BD"/>
    <w:rsid w:val="004C3A5C"/>
    <w:rsid w:val="004D1C5E"/>
    <w:rsid w:val="004D1F46"/>
    <w:rsid w:val="004D64BD"/>
    <w:rsid w:val="004E0A1D"/>
    <w:rsid w:val="004E3B68"/>
    <w:rsid w:val="004E5B8F"/>
    <w:rsid w:val="004F00A2"/>
    <w:rsid w:val="004F0AAC"/>
    <w:rsid w:val="004F5642"/>
    <w:rsid w:val="004F74F6"/>
    <w:rsid w:val="004F7A29"/>
    <w:rsid w:val="0050373C"/>
    <w:rsid w:val="00504E62"/>
    <w:rsid w:val="00506504"/>
    <w:rsid w:val="00507ACD"/>
    <w:rsid w:val="00515297"/>
    <w:rsid w:val="005158AB"/>
    <w:rsid w:val="0051631D"/>
    <w:rsid w:val="00526E68"/>
    <w:rsid w:val="00530014"/>
    <w:rsid w:val="005330E3"/>
    <w:rsid w:val="00533E9F"/>
    <w:rsid w:val="00534849"/>
    <w:rsid w:val="0053616B"/>
    <w:rsid w:val="0053650E"/>
    <w:rsid w:val="00537CAD"/>
    <w:rsid w:val="00542CEF"/>
    <w:rsid w:val="00546DA9"/>
    <w:rsid w:val="00552432"/>
    <w:rsid w:val="0055441B"/>
    <w:rsid w:val="00556A00"/>
    <w:rsid w:val="005570C0"/>
    <w:rsid w:val="00563392"/>
    <w:rsid w:val="00566ABD"/>
    <w:rsid w:val="00572034"/>
    <w:rsid w:val="0057223F"/>
    <w:rsid w:val="00576D1F"/>
    <w:rsid w:val="00577C14"/>
    <w:rsid w:val="00580909"/>
    <w:rsid w:val="0058438F"/>
    <w:rsid w:val="00587579"/>
    <w:rsid w:val="00595EA3"/>
    <w:rsid w:val="005A0867"/>
    <w:rsid w:val="005A0F3C"/>
    <w:rsid w:val="005A26DD"/>
    <w:rsid w:val="005A5740"/>
    <w:rsid w:val="005A64F8"/>
    <w:rsid w:val="005A7187"/>
    <w:rsid w:val="005B7221"/>
    <w:rsid w:val="005C257C"/>
    <w:rsid w:val="005D3321"/>
    <w:rsid w:val="005D4183"/>
    <w:rsid w:val="005D5A7A"/>
    <w:rsid w:val="005D5E7A"/>
    <w:rsid w:val="005D6B24"/>
    <w:rsid w:val="005F0182"/>
    <w:rsid w:val="005F2983"/>
    <w:rsid w:val="005F77F0"/>
    <w:rsid w:val="006004B7"/>
    <w:rsid w:val="00605A7F"/>
    <w:rsid w:val="00606442"/>
    <w:rsid w:val="00610EE9"/>
    <w:rsid w:val="00613289"/>
    <w:rsid w:val="0061614D"/>
    <w:rsid w:val="0062460D"/>
    <w:rsid w:val="00625238"/>
    <w:rsid w:val="00625D0C"/>
    <w:rsid w:val="00625D98"/>
    <w:rsid w:val="00627455"/>
    <w:rsid w:val="00636538"/>
    <w:rsid w:val="006401E4"/>
    <w:rsid w:val="006444A1"/>
    <w:rsid w:val="00647AB9"/>
    <w:rsid w:val="006521A2"/>
    <w:rsid w:val="00653171"/>
    <w:rsid w:val="00654F0D"/>
    <w:rsid w:val="00655D8A"/>
    <w:rsid w:val="00657410"/>
    <w:rsid w:val="0065785A"/>
    <w:rsid w:val="00657A82"/>
    <w:rsid w:val="00664A6F"/>
    <w:rsid w:val="0067142B"/>
    <w:rsid w:val="006730A4"/>
    <w:rsid w:val="00675A26"/>
    <w:rsid w:val="00675EA3"/>
    <w:rsid w:val="0067778E"/>
    <w:rsid w:val="006837EC"/>
    <w:rsid w:val="00693422"/>
    <w:rsid w:val="006954D7"/>
    <w:rsid w:val="00695C00"/>
    <w:rsid w:val="00696078"/>
    <w:rsid w:val="006969CF"/>
    <w:rsid w:val="00696BDB"/>
    <w:rsid w:val="00696F8C"/>
    <w:rsid w:val="006B14E3"/>
    <w:rsid w:val="006B1B15"/>
    <w:rsid w:val="006B2926"/>
    <w:rsid w:val="006B2B69"/>
    <w:rsid w:val="006B4971"/>
    <w:rsid w:val="006B51BA"/>
    <w:rsid w:val="006B5D28"/>
    <w:rsid w:val="006C0C38"/>
    <w:rsid w:val="006C0D8D"/>
    <w:rsid w:val="006C0DB4"/>
    <w:rsid w:val="006C1783"/>
    <w:rsid w:val="006C22AB"/>
    <w:rsid w:val="006C2EA1"/>
    <w:rsid w:val="006C38BA"/>
    <w:rsid w:val="006C3EBA"/>
    <w:rsid w:val="006C5ACB"/>
    <w:rsid w:val="006D31C5"/>
    <w:rsid w:val="006E1E7C"/>
    <w:rsid w:val="006E53D6"/>
    <w:rsid w:val="006E5778"/>
    <w:rsid w:val="006F04FC"/>
    <w:rsid w:val="006F229A"/>
    <w:rsid w:val="006F2348"/>
    <w:rsid w:val="00707B58"/>
    <w:rsid w:val="007107CF"/>
    <w:rsid w:val="00712AC3"/>
    <w:rsid w:val="00715471"/>
    <w:rsid w:val="0071625D"/>
    <w:rsid w:val="00716966"/>
    <w:rsid w:val="00717106"/>
    <w:rsid w:val="0072196E"/>
    <w:rsid w:val="00723E16"/>
    <w:rsid w:val="00724C33"/>
    <w:rsid w:val="007250C9"/>
    <w:rsid w:val="007252E2"/>
    <w:rsid w:val="007260AF"/>
    <w:rsid w:val="00727BA7"/>
    <w:rsid w:val="007312E9"/>
    <w:rsid w:val="00733466"/>
    <w:rsid w:val="00745ACF"/>
    <w:rsid w:val="00746C27"/>
    <w:rsid w:val="007502D2"/>
    <w:rsid w:val="007507C1"/>
    <w:rsid w:val="0076154A"/>
    <w:rsid w:val="00763967"/>
    <w:rsid w:val="00767682"/>
    <w:rsid w:val="00767A5C"/>
    <w:rsid w:val="00771F00"/>
    <w:rsid w:val="00774455"/>
    <w:rsid w:val="00774BC1"/>
    <w:rsid w:val="00774E63"/>
    <w:rsid w:val="0077557B"/>
    <w:rsid w:val="00781795"/>
    <w:rsid w:val="00783DB4"/>
    <w:rsid w:val="00784E79"/>
    <w:rsid w:val="0078584F"/>
    <w:rsid w:val="0078765C"/>
    <w:rsid w:val="00791F3F"/>
    <w:rsid w:val="007930CA"/>
    <w:rsid w:val="007A22C4"/>
    <w:rsid w:val="007A4BD6"/>
    <w:rsid w:val="007A5FF8"/>
    <w:rsid w:val="007C694D"/>
    <w:rsid w:val="007D71BF"/>
    <w:rsid w:val="007E4014"/>
    <w:rsid w:val="007E4976"/>
    <w:rsid w:val="007E4F84"/>
    <w:rsid w:val="007F5E4A"/>
    <w:rsid w:val="007F6CC0"/>
    <w:rsid w:val="008036F6"/>
    <w:rsid w:val="0080395D"/>
    <w:rsid w:val="00805F50"/>
    <w:rsid w:val="0081074C"/>
    <w:rsid w:val="0081181C"/>
    <w:rsid w:val="0081333F"/>
    <w:rsid w:val="0081385D"/>
    <w:rsid w:val="008151F6"/>
    <w:rsid w:val="008212FA"/>
    <w:rsid w:val="0082701D"/>
    <w:rsid w:val="008277F5"/>
    <w:rsid w:val="00832AC5"/>
    <w:rsid w:val="00832B29"/>
    <w:rsid w:val="00835ACC"/>
    <w:rsid w:val="00836B9A"/>
    <w:rsid w:val="00837E23"/>
    <w:rsid w:val="00841E7A"/>
    <w:rsid w:val="008431E9"/>
    <w:rsid w:val="0084614E"/>
    <w:rsid w:val="00850207"/>
    <w:rsid w:val="00850BA9"/>
    <w:rsid w:val="00851DC5"/>
    <w:rsid w:val="0085239D"/>
    <w:rsid w:val="008528A3"/>
    <w:rsid w:val="00864627"/>
    <w:rsid w:val="00864C28"/>
    <w:rsid w:val="00866ED5"/>
    <w:rsid w:val="00867BB9"/>
    <w:rsid w:val="00870026"/>
    <w:rsid w:val="00870EEE"/>
    <w:rsid w:val="008727EF"/>
    <w:rsid w:val="00873619"/>
    <w:rsid w:val="00875B2C"/>
    <w:rsid w:val="00875EB7"/>
    <w:rsid w:val="00881B9F"/>
    <w:rsid w:val="00890A91"/>
    <w:rsid w:val="008A216A"/>
    <w:rsid w:val="008A45C8"/>
    <w:rsid w:val="008A4C4A"/>
    <w:rsid w:val="008A63D5"/>
    <w:rsid w:val="008B1756"/>
    <w:rsid w:val="008B1878"/>
    <w:rsid w:val="008B6475"/>
    <w:rsid w:val="008C4F14"/>
    <w:rsid w:val="008C6101"/>
    <w:rsid w:val="008D02C7"/>
    <w:rsid w:val="008E01F2"/>
    <w:rsid w:val="008E3F18"/>
    <w:rsid w:val="008E407E"/>
    <w:rsid w:val="008E4477"/>
    <w:rsid w:val="008F1100"/>
    <w:rsid w:val="008F2D90"/>
    <w:rsid w:val="008F7A6F"/>
    <w:rsid w:val="0090343F"/>
    <w:rsid w:val="0090472E"/>
    <w:rsid w:val="009111B8"/>
    <w:rsid w:val="00912400"/>
    <w:rsid w:val="0091372D"/>
    <w:rsid w:val="00913A3C"/>
    <w:rsid w:val="009151F3"/>
    <w:rsid w:val="00921E94"/>
    <w:rsid w:val="00922EE0"/>
    <w:rsid w:val="00924CC4"/>
    <w:rsid w:val="00930052"/>
    <w:rsid w:val="00934613"/>
    <w:rsid w:val="0093668C"/>
    <w:rsid w:val="00937E43"/>
    <w:rsid w:val="00942DC6"/>
    <w:rsid w:val="00944A08"/>
    <w:rsid w:val="009478D0"/>
    <w:rsid w:val="00952A2C"/>
    <w:rsid w:val="00971261"/>
    <w:rsid w:val="009756B8"/>
    <w:rsid w:val="00977A9B"/>
    <w:rsid w:val="0098022B"/>
    <w:rsid w:val="00983587"/>
    <w:rsid w:val="00983DD3"/>
    <w:rsid w:val="009856C4"/>
    <w:rsid w:val="00987037"/>
    <w:rsid w:val="00991F25"/>
    <w:rsid w:val="0099266A"/>
    <w:rsid w:val="00995C8B"/>
    <w:rsid w:val="009968E6"/>
    <w:rsid w:val="00997F91"/>
    <w:rsid w:val="009A209A"/>
    <w:rsid w:val="009A54CE"/>
    <w:rsid w:val="009B358C"/>
    <w:rsid w:val="009B3719"/>
    <w:rsid w:val="009B57FB"/>
    <w:rsid w:val="009B73B4"/>
    <w:rsid w:val="009C0BDC"/>
    <w:rsid w:val="009C29CC"/>
    <w:rsid w:val="009C41EB"/>
    <w:rsid w:val="009C5426"/>
    <w:rsid w:val="009C7A86"/>
    <w:rsid w:val="009C7DF5"/>
    <w:rsid w:val="009D3626"/>
    <w:rsid w:val="009E1A7E"/>
    <w:rsid w:val="009E7D4D"/>
    <w:rsid w:val="009F03BD"/>
    <w:rsid w:val="009F3A76"/>
    <w:rsid w:val="009F7262"/>
    <w:rsid w:val="009F73AC"/>
    <w:rsid w:val="009F78E2"/>
    <w:rsid w:val="009F79DE"/>
    <w:rsid w:val="00A17E5C"/>
    <w:rsid w:val="00A20904"/>
    <w:rsid w:val="00A25503"/>
    <w:rsid w:val="00A26096"/>
    <w:rsid w:val="00A32896"/>
    <w:rsid w:val="00A336D3"/>
    <w:rsid w:val="00A40759"/>
    <w:rsid w:val="00A40D23"/>
    <w:rsid w:val="00A4161A"/>
    <w:rsid w:val="00A46B74"/>
    <w:rsid w:val="00A52DBA"/>
    <w:rsid w:val="00A542AE"/>
    <w:rsid w:val="00A5506F"/>
    <w:rsid w:val="00A5730A"/>
    <w:rsid w:val="00A57996"/>
    <w:rsid w:val="00A618D6"/>
    <w:rsid w:val="00A62B29"/>
    <w:rsid w:val="00A64E14"/>
    <w:rsid w:val="00A6612F"/>
    <w:rsid w:val="00A663EB"/>
    <w:rsid w:val="00A71E6F"/>
    <w:rsid w:val="00A72D1B"/>
    <w:rsid w:val="00A733DA"/>
    <w:rsid w:val="00A808F0"/>
    <w:rsid w:val="00A813ED"/>
    <w:rsid w:val="00A81DDD"/>
    <w:rsid w:val="00A919EC"/>
    <w:rsid w:val="00A961B9"/>
    <w:rsid w:val="00AA2254"/>
    <w:rsid w:val="00AA2C00"/>
    <w:rsid w:val="00AA5525"/>
    <w:rsid w:val="00AA581D"/>
    <w:rsid w:val="00AA6D85"/>
    <w:rsid w:val="00AA781D"/>
    <w:rsid w:val="00AB59CD"/>
    <w:rsid w:val="00AC0D11"/>
    <w:rsid w:val="00AD55FA"/>
    <w:rsid w:val="00AE1A7A"/>
    <w:rsid w:val="00AE2033"/>
    <w:rsid w:val="00AF0F46"/>
    <w:rsid w:val="00AF165E"/>
    <w:rsid w:val="00AF5618"/>
    <w:rsid w:val="00AF5D8E"/>
    <w:rsid w:val="00B127D0"/>
    <w:rsid w:val="00B160D6"/>
    <w:rsid w:val="00B17B6D"/>
    <w:rsid w:val="00B207E8"/>
    <w:rsid w:val="00B22E20"/>
    <w:rsid w:val="00B23D12"/>
    <w:rsid w:val="00B240DC"/>
    <w:rsid w:val="00B26861"/>
    <w:rsid w:val="00B27D53"/>
    <w:rsid w:val="00B31889"/>
    <w:rsid w:val="00B34C00"/>
    <w:rsid w:val="00B372BC"/>
    <w:rsid w:val="00B431F7"/>
    <w:rsid w:val="00B47E34"/>
    <w:rsid w:val="00B5510F"/>
    <w:rsid w:val="00B574AB"/>
    <w:rsid w:val="00B60C6D"/>
    <w:rsid w:val="00B726D8"/>
    <w:rsid w:val="00B7686D"/>
    <w:rsid w:val="00B77A44"/>
    <w:rsid w:val="00B81DDA"/>
    <w:rsid w:val="00B858BE"/>
    <w:rsid w:val="00B92B1D"/>
    <w:rsid w:val="00B9529C"/>
    <w:rsid w:val="00BA13CF"/>
    <w:rsid w:val="00BA2FBC"/>
    <w:rsid w:val="00BA7660"/>
    <w:rsid w:val="00BB08FB"/>
    <w:rsid w:val="00BB4F99"/>
    <w:rsid w:val="00BB584A"/>
    <w:rsid w:val="00BB7133"/>
    <w:rsid w:val="00BC40D9"/>
    <w:rsid w:val="00BD2261"/>
    <w:rsid w:val="00BD263A"/>
    <w:rsid w:val="00BD42A9"/>
    <w:rsid w:val="00BE02FB"/>
    <w:rsid w:val="00BE0C59"/>
    <w:rsid w:val="00BE2CDA"/>
    <w:rsid w:val="00BE37FF"/>
    <w:rsid w:val="00BE3A9E"/>
    <w:rsid w:val="00BF27D8"/>
    <w:rsid w:val="00BF3138"/>
    <w:rsid w:val="00BF38C3"/>
    <w:rsid w:val="00BF5858"/>
    <w:rsid w:val="00BF626B"/>
    <w:rsid w:val="00C006A1"/>
    <w:rsid w:val="00C1214D"/>
    <w:rsid w:val="00C141A5"/>
    <w:rsid w:val="00C16480"/>
    <w:rsid w:val="00C20FE4"/>
    <w:rsid w:val="00C223E1"/>
    <w:rsid w:val="00C23019"/>
    <w:rsid w:val="00C309F4"/>
    <w:rsid w:val="00C33B1B"/>
    <w:rsid w:val="00C370AB"/>
    <w:rsid w:val="00C47678"/>
    <w:rsid w:val="00C5588D"/>
    <w:rsid w:val="00C56EC8"/>
    <w:rsid w:val="00C57581"/>
    <w:rsid w:val="00C62A0E"/>
    <w:rsid w:val="00C64370"/>
    <w:rsid w:val="00C64D87"/>
    <w:rsid w:val="00C671D6"/>
    <w:rsid w:val="00C6722E"/>
    <w:rsid w:val="00C67C29"/>
    <w:rsid w:val="00C67F7B"/>
    <w:rsid w:val="00C719DF"/>
    <w:rsid w:val="00C724AB"/>
    <w:rsid w:val="00C75364"/>
    <w:rsid w:val="00C7643A"/>
    <w:rsid w:val="00C8060D"/>
    <w:rsid w:val="00C8220B"/>
    <w:rsid w:val="00C82F53"/>
    <w:rsid w:val="00C84E5A"/>
    <w:rsid w:val="00C92283"/>
    <w:rsid w:val="00C942E7"/>
    <w:rsid w:val="00C9574F"/>
    <w:rsid w:val="00C95A19"/>
    <w:rsid w:val="00C9601D"/>
    <w:rsid w:val="00CA285D"/>
    <w:rsid w:val="00CA3B0A"/>
    <w:rsid w:val="00CA5526"/>
    <w:rsid w:val="00CC2C3F"/>
    <w:rsid w:val="00CD1796"/>
    <w:rsid w:val="00CD2668"/>
    <w:rsid w:val="00CE0BD7"/>
    <w:rsid w:val="00CE28A8"/>
    <w:rsid w:val="00CF4B98"/>
    <w:rsid w:val="00D00558"/>
    <w:rsid w:val="00D03743"/>
    <w:rsid w:val="00D1379C"/>
    <w:rsid w:val="00D22DEC"/>
    <w:rsid w:val="00D2515F"/>
    <w:rsid w:val="00D26A68"/>
    <w:rsid w:val="00D30333"/>
    <w:rsid w:val="00D30E41"/>
    <w:rsid w:val="00D418A4"/>
    <w:rsid w:val="00D51F4D"/>
    <w:rsid w:val="00D5228B"/>
    <w:rsid w:val="00D567A9"/>
    <w:rsid w:val="00D57252"/>
    <w:rsid w:val="00D637BB"/>
    <w:rsid w:val="00D6748E"/>
    <w:rsid w:val="00D70C75"/>
    <w:rsid w:val="00D74BE2"/>
    <w:rsid w:val="00D76B76"/>
    <w:rsid w:val="00D83DE3"/>
    <w:rsid w:val="00D85264"/>
    <w:rsid w:val="00D86938"/>
    <w:rsid w:val="00D90945"/>
    <w:rsid w:val="00D961A6"/>
    <w:rsid w:val="00D9743A"/>
    <w:rsid w:val="00D97940"/>
    <w:rsid w:val="00DA3721"/>
    <w:rsid w:val="00DA51DD"/>
    <w:rsid w:val="00DA5CB1"/>
    <w:rsid w:val="00DA6773"/>
    <w:rsid w:val="00DB1D59"/>
    <w:rsid w:val="00DB7230"/>
    <w:rsid w:val="00DC0E7E"/>
    <w:rsid w:val="00DC1F84"/>
    <w:rsid w:val="00DD347B"/>
    <w:rsid w:val="00DE7383"/>
    <w:rsid w:val="00DF49B3"/>
    <w:rsid w:val="00DF776C"/>
    <w:rsid w:val="00E03DAB"/>
    <w:rsid w:val="00E062B1"/>
    <w:rsid w:val="00E1109E"/>
    <w:rsid w:val="00E22E9B"/>
    <w:rsid w:val="00E25A1A"/>
    <w:rsid w:val="00E26B7B"/>
    <w:rsid w:val="00E27DF5"/>
    <w:rsid w:val="00E331E3"/>
    <w:rsid w:val="00E353BB"/>
    <w:rsid w:val="00E36C68"/>
    <w:rsid w:val="00E4145F"/>
    <w:rsid w:val="00E47328"/>
    <w:rsid w:val="00E47BDA"/>
    <w:rsid w:val="00E51AAA"/>
    <w:rsid w:val="00E5251A"/>
    <w:rsid w:val="00E53D42"/>
    <w:rsid w:val="00E53F69"/>
    <w:rsid w:val="00E65B51"/>
    <w:rsid w:val="00E713D7"/>
    <w:rsid w:val="00E76DBA"/>
    <w:rsid w:val="00E80AF0"/>
    <w:rsid w:val="00E91BEF"/>
    <w:rsid w:val="00E92721"/>
    <w:rsid w:val="00E940B7"/>
    <w:rsid w:val="00EA0C7E"/>
    <w:rsid w:val="00EA10D5"/>
    <w:rsid w:val="00EA3E2A"/>
    <w:rsid w:val="00EB1D64"/>
    <w:rsid w:val="00EB632C"/>
    <w:rsid w:val="00EC1C7B"/>
    <w:rsid w:val="00EC2E7F"/>
    <w:rsid w:val="00EC41D4"/>
    <w:rsid w:val="00EC69DA"/>
    <w:rsid w:val="00EC6E34"/>
    <w:rsid w:val="00ED288D"/>
    <w:rsid w:val="00EE130F"/>
    <w:rsid w:val="00EE3B54"/>
    <w:rsid w:val="00EE3E16"/>
    <w:rsid w:val="00EE55BE"/>
    <w:rsid w:val="00EE7361"/>
    <w:rsid w:val="00EF0E94"/>
    <w:rsid w:val="00EF2357"/>
    <w:rsid w:val="00EF2874"/>
    <w:rsid w:val="00EF370D"/>
    <w:rsid w:val="00EF3A6B"/>
    <w:rsid w:val="00EF7AEA"/>
    <w:rsid w:val="00F00362"/>
    <w:rsid w:val="00F01E24"/>
    <w:rsid w:val="00F0501F"/>
    <w:rsid w:val="00F054E2"/>
    <w:rsid w:val="00F0560A"/>
    <w:rsid w:val="00F10113"/>
    <w:rsid w:val="00F102AF"/>
    <w:rsid w:val="00F12356"/>
    <w:rsid w:val="00F1614C"/>
    <w:rsid w:val="00F22CBC"/>
    <w:rsid w:val="00F2308A"/>
    <w:rsid w:val="00F32B6B"/>
    <w:rsid w:val="00F372EE"/>
    <w:rsid w:val="00F37A45"/>
    <w:rsid w:val="00F414E4"/>
    <w:rsid w:val="00F4505F"/>
    <w:rsid w:val="00F466DB"/>
    <w:rsid w:val="00F54411"/>
    <w:rsid w:val="00F5463C"/>
    <w:rsid w:val="00F56FD0"/>
    <w:rsid w:val="00F60056"/>
    <w:rsid w:val="00F6117A"/>
    <w:rsid w:val="00F626DA"/>
    <w:rsid w:val="00F65639"/>
    <w:rsid w:val="00F65BF9"/>
    <w:rsid w:val="00F65C9B"/>
    <w:rsid w:val="00F66592"/>
    <w:rsid w:val="00F71625"/>
    <w:rsid w:val="00F7352E"/>
    <w:rsid w:val="00F833E9"/>
    <w:rsid w:val="00F84F98"/>
    <w:rsid w:val="00F860B3"/>
    <w:rsid w:val="00F90544"/>
    <w:rsid w:val="00FA1F5D"/>
    <w:rsid w:val="00FA3092"/>
    <w:rsid w:val="00FA3672"/>
    <w:rsid w:val="00FA419A"/>
    <w:rsid w:val="00FA558D"/>
    <w:rsid w:val="00FA7CAB"/>
    <w:rsid w:val="00FA7E84"/>
    <w:rsid w:val="00FB003C"/>
    <w:rsid w:val="00FB264F"/>
    <w:rsid w:val="00FB4CA1"/>
    <w:rsid w:val="00FB6AFD"/>
    <w:rsid w:val="00FC6A06"/>
    <w:rsid w:val="00FC6D71"/>
    <w:rsid w:val="00FC7892"/>
    <w:rsid w:val="00FD42FC"/>
    <w:rsid w:val="00FD4B6E"/>
    <w:rsid w:val="00FD7048"/>
    <w:rsid w:val="00FD7B2E"/>
    <w:rsid w:val="00FE7F67"/>
    <w:rsid w:val="00FF4B41"/>
    <w:rsid w:val="00FF511B"/>
    <w:rsid w:val="00FF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ba9af"/>
    </o:shapedefaults>
    <o:shapelayout v:ext="edit">
      <o:idmap v:ext="edit" data="2"/>
    </o:shapelayout>
  </w:shapeDefaults>
  <w:decimalSymbol w:val="."/>
  <w:listSeparator w:val=","/>
  <w14:docId w14:val="4905FFA7"/>
  <w15:chartTrackingRefBased/>
  <w15:docId w15:val="{3F709721-5907-4324-A74B-9F455C831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 Normal"/>
    <w:qFormat/>
    <w:rsid w:val="002F5FDD"/>
    <w:pPr>
      <w:spacing w:after="160"/>
      <w:ind w:left="454"/>
    </w:pPr>
    <w:rPr>
      <w:color w:val="479EA8" w:themeColor="accent3"/>
      <w:sz w:val="22"/>
      <w:szCs w:val="22"/>
      <w:lang w:eastAsia="en-US"/>
    </w:rPr>
  </w:style>
  <w:style w:type="paragraph" w:styleId="Heading1">
    <w:name w:val="heading 1"/>
    <w:aliases w:val="AR Heading 1"/>
    <w:basedOn w:val="Normal"/>
    <w:next w:val="Normal"/>
    <w:link w:val="Heading1Char"/>
    <w:uiPriority w:val="9"/>
    <w:qFormat/>
    <w:rsid w:val="00922EE0"/>
    <w:pPr>
      <w:keepNext/>
      <w:pageBreakBefore/>
      <w:numPr>
        <w:numId w:val="24"/>
      </w:numPr>
      <w:pBdr>
        <w:bottom w:val="single" w:sz="8" w:space="1" w:color="479EA8" w:themeColor="accent3"/>
      </w:pBdr>
      <w:spacing w:after="80"/>
      <w:ind w:left="908" w:hanging="454"/>
      <w:outlineLvl w:val="0"/>
    </w:pPr>
    <w:rPr>
      <w:rFonts w:ascii="Aptos Display" w:eastAsia="Times New Roman" w:hAnsi="Aptos Display"/>
      <w:b/>
      <w:bCs/>
      <w:color w:val="5D9BB2" w:themeColor="accent2"/>
      <w:kern w:val="32"/>
      <w:sz w:val="32"/>
      <w:szCs w:val="32"/>
    </w:rPr>
  </w:style>
  <w:style w:type="paragraph" w:styleId="Heading2">
    <w:name w:val="heading 2"/>
    <w:aliases w:val="AR Heading 2"/>
    <w:basedOn w:val="Normal"/>
    <w:next w:val="Normal"/>
    <w:link w:val="Heading2Char"/>
    <w:uiPriority w:val="9"/>
    <w:unhideWhenUsed/>
    <w:qFormat/>
    <w:rsid w:val="00913A3C"/>
    <w:pPr>
      <w:keepNext/>
      <w:spacing w:before="240" w:after="40"/>
      <w:outlineLvl w:val="1"/>
    </w:pPr>
    <w:rPr>
      <w:rFonts w:ascii="Aptos Display" w:eastAsia="Times New Roman" w:hAnsi="Aptos Display"/>
      <w:b/>
      <w:bCs/>
      <w:iCs/>
      <w:color w:val="5D9BB2" w:themeColor="accent2"/>
      <w:sz w:val="28"/>
      <w:szCs w:val="28"/>
    </w:rPr>
  </w:style>
  <w:style w:type="paragraph" w:styleId="Heading3">
    <w:name w:val="heading 3"/>
    <w:aliases w:val="AR Heading 3"/>
    <w:basedOn w:val="Normal"/>
    <w:next w:val="Normal"/>
    <w:link w:val="Heading3Char"/>
    <w:uiPriority w:val="9"/>
    <w:unhideWhenUsed/>
    <w:qFormat/>
    <w:rsid w:val="003761FD"/>
    <w:pPr>
      <w:keepNext/>
      <w:spacing w:before="240" w:after="40"/>
      <w:outlineLvl w:val="2"/>
    </w:pPr>
    <w:rPr>
      <w:rFonts w:ascii="Aptos Display" w:eastAsia="Times New Roman" w:hAnsi="Aptos Display"/>
      <w:b/>
      <w:bCs/>
      <w:i/>
      <w:sz w:val="28"/>
      <w:szCs w:val="26"/>
    </w:rPr>
  </w:style>
  <w:style w:type="paragraph" w:styleId="Heading4">
    <w:name w:val="heading 4"/>
    <w:aliases w:val="AR Heading 4"/>
    <w:basedOn w:val="Normal"/>
    <w:next w:val="Normal"/>
    <w:link w:val="Heading4Char"/>
    <w:uiPriority w:val="9"/>
    <w:unhideWhenUsed/>
    <w:qFormat/>
    <w:rsid w:val="00913A3C"/>
    <w:pPr>
      <w:keepNext/>
      <w:spacing w:before="240" w:after="60"/>
      <w:outlineLvl w:val="3"/>
    </w:pPr>
    <w:rPr>
      <w:rFonts w:ascii="Aptos" w:eastAsia="Times New Roman" w:hAnsi="Aptos"/>
      <w:b/>
      <w:bCs/>
      <w:i/>
      <w:color w:val="7A406C" w:themeColor="accent5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05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A96B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05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6647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05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6647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05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05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A4075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A40759"/>
    <w:rPr>
      <w:rFonts w:ascii="Tahoma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D64B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D64BD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141A5"/>
    <w:pPr>
      <w:spacing w:after="0"/>
      <w:ind w:left="227"/>
    </w:pPr>
    <w:rPr>
      <w:b/>
      <w:sz w:val="12"/>
    </w:rPr>
  </w:style>
  <w:style w:type="character" w:customStyle="1" w:styleId="FooterChar">
    <w:name w:val="Footer Char"/>
    <w:link w:val="Footer"/>
    <w:uiPriority w:val="99"/>
    <w:rsid w:val="00C141A5"/>
    <w:rPr>
      <w:b/>
      <w:color w:val="00535B"/>
      <w:sz w:val="12"/>
      <w:szCs w:val="22"/>
      <w:lang w:eastAsia="en-US"/>
    </w:rPr>
  </w:style>
  <w:style w:type="paragraph" w:styleId="ListContinue">
    <w:name w:val="List Continue"/>
    <w:basedOn w:val="Normal"/>
    <w:uiPriority w:val="99"/>
    <w:unhideWhenUsed/>
    <w:rsid w:val="00D567A9"/>
    <w:pPr>
      <w:spacing w:after="120"/>
      <w:ind w:left="283"/>
      <w:contextualSpacing/>
    </w:pPr>
  </w:style>
  <w:style w:type="character" w:styleId="Hyperlink">
    <w:name w:val="Hyperlink"/>
    <w:uiPriority w:val="99"/>
    <w:unhideWhenUsed/>
    <w:rsid w:val="00D567A9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D567A9"/>
    <w:rPr>
      <w:color w:val="605E5C"/>
      <w:shd w:val="clear" w:color="auto" w:fill="E1DFDD"/>
    </w:rPr>
  </w:style>
  <w:style w:type="character" w:customStyle="1" w:styleId="Heading1Char">
    <w:name w:val="Heading 1 Char"/>
    <w:aliases w:val="AR Heading 1 Char"/>
    <w:link w:val="Heading1"/>
    <w:uiPriority w:val="9"/>
    <w:rsid w:val="00922EE0"/>
    <w:rPr>
      <w:rFonts w:ascii="Aptos Display" w:eastAsia="Times New Roman" w:hAnsi="Aptos Display"/>
      <w:b/>
      <w:bCs/>
      <w:color w:val="5D9BB2" w:themeColor="accent2"/>
      <w:kern w:val="32"/>
      <w:sz w:val="32"/>
      <w:szCs w:val="32"/>
      <w:lang w:eastAsia="en-US"/>
    </w:rPr>
  </w:style>
  <w:style w:type="character" w:customStyle="1" w:styleId="Heading2Char">
    <w:name w:val="Heading 2 Char"/>
    <w:aliases w:val="AR Heading 2 Char"/>
    <w:link w:val="Heading2"/>
    <w:uiPriority w:val="9"/>
    <w:rsid w:val="00913A3C"/>
    <w:rPr>
      <w:rFonts w:ascii="Aptos Display" w:eastAsia="Times New Roman" w:hAnsi="Aptos Display"/>
      <w:b/>
      <w:bCs/>
      <w:iCs/>
      <w:color w:val="5D9BB2" w:themeColor="accent2"/>
      <w:sz w:val="28"/>
      <w:szCs w:val="28"/>
      <w:lang w:eastAsia="en-US"/>
    </w:rPr>
  </w:style>
  <w:style w:type="character" w:customStyle="1" w:styleId="Heading3Char">
    <w:name w:val="Heading 3 Char"/>
    <w:aliases w:val="AR Heading 3 Char"/>
    <w:link w:val="Heading3"/>
    <w:uiPriority w:val="9"/>
    <w:rsid w:val="003761FD"/>
    <w:rPr>
      <w:rFonts w:ascii="Aptos Display" w:eastAsia="Times New Roman" w:hAnsi="Aptos Display"/>
      <w:b/>
      <w:bCs/>
      <w:i/>
      <w:color w:val="00535B"/>
      <w:sz w:val="28"/>
      <w:szCs w:val="26"/>
      <w:lang w:eastAsia="en-US"/>
    </w:rPr>
  </w:style>
  <w:style w:type="character" w:customStyle="1" w:styleId="Heading4Char">
    <w:name w:val="Heading 4 Char"/>
    <w:aliases w:val="AR Heading 4 Char"/>
    <w:link w:val="Heading4"/>
    <w:uiPriority w:val="9"/>
    <w:rsid w:val="00913A3C"/>
    <w:rPr>
      <w:rFonts w:ascii="Aptos" w:eastAsia="Times New Roman" w:hAnsi="Aptos"/>
      <w:b/>
      <w:bCs/>
      <w:i/>
      <w:color w:val="7A406C" w:themeColor="accent5"/>
      <w:sz w:val="22"/>
      <w:szCs w:val="28"/>
      <w:lang w:eastAsia="en-US"/>
    </w:rPr>
  </w:style>
  <w:style w:type="paragraph" w:styleId="ListBullet">
    <w:name w:val="List Bullet"/>
    <w:basedOn w:val="Normal"/>
    <w:uiPriority w:val="99"/>
    <w:unhideWhenUsed/>
    <w:rsid w:val="00D83DE3"/>
    <w:pPr>
      <w:numPr>
        <w:numId w:val="2"/>
      </w:numPr>
      <w:spacing w:after="80"/>
      <w:ind w:left="908" w:hanging="454"/>
      <w:contextualSpacing/>
    </w:pPr>
  </w:style>
  <w:style w:type="paragraph" w:styleId="ListBullet2">
    <w:name w:val="List Bullet 2"/>
    <w:basedOn w:val="Normal"/>
    <w:uiPriority w:val="99"/>
    <w:unhideWhenUsed/>
    <w:rsid w:val="00D83DE3"/>
    <w:pPr>
      <w:numPr>
        <w:numId w:val="3"/>
      </w:numPr>
      <w:spacing w:after="0"/>
      <w:ind w:left="907" w:hanging="227"/>
      <w:contextualSpacing/>
    </w:pPr>
  </w:style>
  <w:style w:type="paragraph" w:customStyle="1" w:styleId="AListBullet01HD">
    <w:name w:val="A List Bullet 01 HD"/>
    <w:basedOn w:val="ListBullet"/>
    <w:next w:val="AListBullet01"/>
    <w:qFormat/>
    <w:rsid w:val="00C23019"/>
    <w:pPr>
      <w:spacing w:after="0"/>
      <w:ind w:left="681" w:hanging="227"/>
    </w:pPr>
    <w:rPr>
      <w:b/>
      <w:sz w:val="20"/>
    </w:rPr>
  </w:style>
  <w:style w:type="paragraph" w:customStyle="1" w:styleId="AListBullet02HD">
    <w:name w:val="A List Bullet 02 HD"/>
    <w:basedOn w:val="ListBullet2"/>
    <w:qFormat/>
    <w:rsid w:val="00533E9F"/>
    <w:pPr>
      <w:spacing w:before="80"/>
    </w:pPr>
    <w:rPr>
      <w:b/>
    </w:rPr>
  </w:style>
  <w:style w:type="paragraph" w:customStyle="1" w:styleId="ARTBLLOANSLBD">
    <w:name w:val="AR TBL LO ANS L BD"/>
    <w:basedOn w:val="Normal"/>
    <w:qFormat/>
    <w:rsid w:val="00913A3C"/>
    <w:pPr>
      <w:spacing w:before="20" w:after="20"/>
      <w:ind w:left="0"/>
    </w:pPr>
    <w:rPr>
      <w:b/>
      <w:sz w:val="20"/>
    </w:rPr>
  </w:style>
  <w:style w:type="paragraph" w:customStyle="1" w:styleId="ARTBLLOANSLBDIT">
    <w:name w:val="AR TBL LO ANS L BD IT"/>
    <w:basedOn w:val="Normal"/>
    <w:next w:val="Normal"/>
    <w:qFormat/>
    <w:rsid w:val="00B22E20"/>
    <w:pPr>
      <w:spacing w:before="20" w:after="20"/>
      <w:ind w:left="0"/>
    </w:pPr>
    <w:rPr>
      <w:b/>
      <w:i/>
      <w:sz w:val="20"/>
    </w:rPr>
  </w:style>
  <w:style w:type="paragraph" w:customStyle="1" w:styleId="ARTBLLOHDRITWH">
    <w:name w:val="AR TBL LO HD R IT WH"/>
    <w:basedOn w:val="Normal"/>
    <w:qFormat/>
    <w:rsid w:val="00C6722E"/>
    <w:pPr>
      <w:spacing w:before="40" w:after="40"/>
      <w:ind w:left="0"/>
      <w:jc w:val="right"/>
    </w:pPr>
    <w:rPr>
      <w:i/>
      <w:color w:val="FFFFFF"/>
      <w:sz w:val="20"/>
    </w:rPr>
  </w:style>
  <w:style w:type="paragraph" w:customStyle="1" w:styleId="ARTBLLOHDLBDWH">
    <w:name w:val="AR TBL LO HD L BD WH"/>
    <w:basedOn w:val="Normal"/>
    <w:qFormat/>
    <w:rsid w:val="00C47678"/>
    <w:pPr>
      <w:spacing w:before="40" w:after="40"/>
      <w:ind w:left="0"/>
    </w:pPr>
    <w:rPr>
      <w:b/>
      <w:color w:val="FFFFFF"/>
      <w:sz w:val="24"/>
    </w:rPr>
  </w:style>
  <w:style w:type="paragraph" w:customStyle="1" w:styleId="ATBL2TBLSpacebetweentablesparagraphs">
    <w:name w:val="A TBL 2 TBL (Space between tables &amp; paragraphs)"/>
    <w:basedOn w:val="Normal"/>
    <w:qFormat/>
    <w:rsid w:val="00B22E20"/>
    <w:pPr>
      <w:spacing w:after="0"/>
      <w:ind w:left="0"/>
      <w:contextualSpacing/>
    </w:pPr>
    <w:rPr>
      <w:color w:val="auto"/>
      <w:sz w:val="8"/>
    </w:rPr>
  </w:style>
  <w:style w:type="paragraph" w:customStyle="1" w:styleId="AListBullet01">
    <w:name w:val="A List Bullet 01"/>
    <w:basedOn w:val="ListBullet"/>
    <w:qFormat/>
    <w:rsid w:val="00E331E3"/>
    <w:pPr>
      <w:spacing w:after="0"/>
      <w:ind w:left="681" w:hanging="227"/>
    </w:pPr>
  </w:style>
  <w:style w:type="paragraph" w:customStyle="1" w:styleId="AListBullet02">
    <w:name w:val="A List Bullet 02"/>
    <w:basedOn w:val="ListBullet2"/>
    <w:qFormat/>
    <w:rsid w:val="00533E9F"/>
  </w:style>
  <w:style w:type="paragraph" w:styleId="ListBullet3">
    <w:name w:val="List Bullet 3"/>
    <w:basedOn w:val="Normal"/>
    <w:uiPriority w:val="99"/>
    <w:unhideWhenUsed/>
    <w:rsid w:val="00533E9F"/>
    <w:pPr>
      <w:numPr>
        <w:numId w:val="4"/>
      </w:numPr>
      <w:ind w:left="1021" w:hanging="227"/>
      <w:contextualSpacing/>
    </w:pPr>
  </w:style>
  <w:style w:type="paragraph" w:customStyle="1" w:styleId="AListBullet03HD">
    <w:name w:val="A List Bullet 03 HD"/>
    <w:basedOn w:val="ListBullet3"/>
    <w:qFormat/>
    <w:rsid w:val="00533E9F"/>
    <w:pPr>
      <w:spacing w:before="80" w:after="0"/>
      <w:ind w:left="1134"/>
    </w:pPr>
    <w:rPr>
      <w:b/>
    </w:rPr>
  </w:style>
  <w:style w:type="paragraph" w:customStyle="1" w:styleId="AListBullet03">
    <w:name w:val="A List Bullet 03"/>
    <w:basedOn w:val="AListBullet03HD"/>
    <w:qFormat/>
    <w:rsid w:val="00533E9F"/>
    <w:pPr>
      <w:spacing w:before="0"/>
    </w:pPr>
    <w:rPr>
      <w:b w:val="0"/>
    </w:rPr>
  </w:style>
  <w:style w:type="paragraph" w:styleId="ListBullet4">
    <w:name w:val="List Bullet 4"/>
    <w:basedOn w:val="Normal"/>
    <w:uiPriority w:val="99"/>
    <w:unhideWhenUsed/>
    <w:rsid w:val="00533E9F"/>
    <w:pPr>
      <w:numPr>
        <w:numId w:val="5"/>
      </w:numPr>
      <w:spacing w:after="0"/>
      <w:ind w:left="1361" w:hanging="227"/>
      <w:contextualSpacing/>
    </w:pPr>
  </w:style>
  <w:style w:type="paragraph" w:customStyle="1" w:styleId="AListBullet04HD">
    <w:name w:val="A List Bullet 04 HD"/>
    <w:basedOn w:val="ListBullet4"/>
    <w:qFormat/>
    <w:rsid w:val="00533E9F"/>
    <w:pPr>
      <w:spacing w:before="80"/>
    </w:pPr>
    <w:rPr>
      <w:b/>
    </w:rPr>
  </w:style>
  <w:style w:type="paragraph" w:customStyle="1" w:styleId="AListBullet04">
    <w:name w:val="A List Bullet 04"/>
    <w:basedOn w:val="AListBullet04HD"/>
    <w:qFormat/>
    <w:rsid w:val="00533E9F"/>
    <w:pPr>
      <w:spacing w:before="0"/>
    </w:pPr>
    <w:rPr>
      <w:b w:val="0"/>
    </w:rPr>
  </w:style>
  <w:style w:type="paragraph" w:customStyle="1" w:styleId="ARFooterPageNo">
    <w:name w:val="AR Footer Page No"/>
    <w:basedOn w:val="Footer"/>
    <w:qFormat/>
    <w:rsid w:val="007E4014"/>
    <w:pPr>
      <w:jc w:val="right"/>
    </w:pPr>
    <w:rPr>
      <w:color w:val="FFFFFF" w:themeColor="background1"/>
      <w:sz w:val="18"/>
    </w:rPr>
  </w:style>
  <w:style w:type="character" w:customStyle="1" w:styleId="Style1">
    <w:name w:val="Style1"/>
    <w:basedOn w:val="DefaultParagraphFont"/>
    <w:uiPriority w:val="1"/>
    <w:qFormat/>
    <w:rsid w:val="00835ACC"/>
    <w:rPr>
      <w:rFonts w:asciiTheme="minorHAnsi" w:hAnsiTheme="minorHAnsi"/>
      <w:sz w:val="24"/>
    </w:rPr>
  </w:style>
  <w:style w:type="paragraph" w:customStyle="1" w:styleId="ARFrontPageForandonbehalfof">
    <w:name w:val="AR Front Page For and on behalf of"/>
    <w:basedOn w:val="Normal"/>
    <w:next w:val="Normal"/>
    <w:qFormat/>
    <w:rsid w:val="00913A3C"/>
    <w:pPr>
      <w:spacing w:before="680" w:after="0"/>
      <w:ind w:left="0"/>
      <w:contextualSpacing/>
      <w:jc w:val="center"/>
    </w:pPr>
    <w:rPr>
      <w:b/>
      <w:i/>
      <w:sz w:val="20"/>
    </w:rPr>
  </w:style>
  <w:style w:type="paragraph" w:customStyle="1" w:styleId="ARFrontPageHDIPMAR">
    <w:name w:val="AR Front Page HD IPMAR"/>
    <w:basedOn w:val="Normal"/>
    <w:next w:val="Normal"/>
    <w:qFormat/>
    <w:rsid w:val="00913A3C"/>
    <w:pPr>
      <w:spacing w:before="1600" w:after="0"/>
      <w:ind w:left="0"/>
      <w:contextualSpacing/>
      <w:jc w:val="center"/>
    </w:pPr>
    <w:rPr>
      <w:b/>
      <w:sz w:val="40"/>
    </w:rPr>
  </w:style>
  <w:style w:type="paragraph" w:customStyle="1" w:styleId="AFrontPageShipName">
    <w:name w:val="A Front Page ShipName"/>
    <w:basedOn w:val="ARFrontPageHDIPMAR"/>
    <w:next w:val="Normal"/>
    <w:qFormat/>
    <w:rsid w:val="00C67C29"/>
    <w:pPr>
      <w:spacing w:before="360"/>
    </w:pPr>
    <w:rPr>
      <w:b w:val="0"/>
      <w:color w:val="auto"/>
      <w:sz w:val="48"/>
    </w:rPr>
  </w:style>
  <w:style w:type="paragraph" w:customStyle="1" w:styleId="ARFrontPageHDMG">
    <w:name w:val="AR Front Page HD MG"/>
    <w:basedOn w:val="Normal"/>
    <w:qFormat/>
    <w:rsid w:val="00CD2668"/>
    <w:pPr>
      <w:spacing w:before="480" w:after="120"/>
      <w:ind w:left="0"/>
      <w:contextualSpacing/>
      <w:jc w:val="center"/>
    </w:pPr>
    <w:rPr>
      <w:b/>
      <w:sz w:val="28"/>
    </w:rPr>
  </w:style>
  <w:style w:type="character" w:styleId="PlaceholderText">
    <w:name w:val="Placeholder Text"/>
    <w:basedOn w:val="DefaultParagraphFont"/>
    <w:uiPriority w:val="99"/>
    <w:rsid w:val="00934613"/>
    <w:rPr>
      <w:color w:val="666666"/>
    </w:rPr>
  </w:style>
  <w:style w:type="paragraph" w:customStyle="1" w:styleId="ARFrontPageShipName">
    <w:name w:val="AR Front Page Ship Name"/>
    <w:basedOn w:val="BalloonText"/>
    <w:qFormat/>
    <w:rsid w:val="00913A3C"/>
    <w:pPr>
      <w:spacing w:before="960"/>
      <w:ind w:left="0"/>
      <w:jc w:val="center"/>
    </w:pPr>
    <w:rPr>
      <w:rFonts w:asciiTheme="majorHAnsi" w:hAnsiTheme="majorHAnsi"/>
      <w:b/>
      <w:bCs/>
      <w:sz w:val="40"/>
      <w:szCs w:val="56"/>
    </w:rPr>
  </w:style>
  <w:style w:type="character" w:customStyle="1" w:styleId="ARHeaderShipNameandAuditDates">
    <w:name w:val="AR Header Ship Name and Audit Dates"/>
    <w:basedOn w:val="DefaultParagraphFont"/>
    <w:uiPriority w:val="1"/>
    <w:rsid w:val="00376E90"/>
    <w:rPr>
      <w:rFonts w:asciiTheme="majorHAnsi" w:hAnsiTheme="majorHAnsi"/>
      <w:b/>
      <w:sz w:val="20"/>
    </w:rPr>
  </w:style>
  <w:style w:type="paragraph" w:customStyle="1" w:styleId="ARFrontPageContentControlsDG">
    <w:name w:val="AR Front Page Content Controls DG"/>
    <w:qFormat/>
    <w:rsid w:val="00913A3C"/>
    <w:pPr>
      <w:jc w:val="center"/>
    </w:pPr>
    <w:rPr>
      <w:b/>
      <w:color w:val="73B9D3" w:themeColor="accent1"/>
      <w:sz w:val="24"/>
      <w:szCs w:val="22"/>
      <w:lang w:eastAsia="en-US"/>
    </w:rPr>
  </w:style>
  <w:style w:type="table" w:styleId="TableGrid">
    <w:name w:val="Table Grid"/>
    <w:basedOn w:val="TableNormal"/>
    <w:uiPriority w:val="39"/>
    <w:rsid w:val="005F77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TBLNormal">
    <w:name w:val="A TBL Normal"/>
    <w:qFormat/>
    <w:rsid w:val="00C23019"/>
    <w:pPr>
      <w:spacing w:before="80" w:after="120"/>
    </w:pPr>
    <w:rPr>
      <w:color w:val="00535B"/>
      <w:szCs w:val="22"/>
      <w:lang w:eastAsia="en-US"/>
    </w:rPr>
  </w:style>
  <w:style w:type="paragraph" w:customStyle="1" w:styleId="ATBLListBullet01HD">
    <w:name w:val="A TBL List Bullet 01 HD"/>
    <w:next w:val="ATBLListBulletPara"/>
    <w:qFormat/>
    <w:rsid w:val="00CD2668"/>
    <w:pPr>
      <w:numPr>
        <w:numId w:val="8"/>
      </w:numPr>
      <w:ind w:left="340" w:hanging="227"/>
    </w:pPr>
    <w:rPr>
      <w:b/>
      <w:color w:val="406C7A" w:themeColor="accent4"/>
      <w:sz w:val="22"/>
      <w:szCs w:val="22"/>
      <w:lang w:eastAsia="en-US"/>
    </w:rPr>
  </w:style>
  <w:style w:type="paragraph" w:customStyle="1" w:styleId="ATBLNMLBDHD">
    <w:name w:val="A TBL NM L BD HD"/>
    <w:next w:val="ATBLNormal"/>
    <w:qFormat/>
    <w:rsid w:val="00890A91"/>
    <w:pPr>
      <w:spacing w:before="80"/>
    </w:pPr>
    <w:rPr>
      <w:rFonts w:asciiTheme="majorHAnsi" w:hAnsiTheme="majorHAnsi"/>
      <w:b/>
      <w:smallCaps/>
      <w:color w:val="00535B"/>
      <w:spacing w:val="8"/>
      <w:szCs w:val="22"/>
      <w:lang w:eastAsia="en-US"/>
    </w:rPr>
  </w:style>
  <w:style w:type="paragraph" w:customStyle="1" w:styleId="ATBLListBullet01">
    <w:name w:val="A TBL List Bullet 01"/>
    <w:qFormat/>
    <w:rsid w:val="00CD2668"/>
    <w:pPr>
      <w:numPr>
        <w:numId w:val="7"/>
      </w:numPr>
      <w:ind w:left="340" w:hanging="227"/>
    </w:pPr>
    <w:rPr>
      <w:color w:val="406C7A" w:themeColor="accent4"/>
      <w:sz w:val="22"/>
      <w:szCs w:val="22"/>
      <w:lang w:eastAsia="en-US"/>
    </w:rPr>
  </w:style>
  <w:style w:type="paragraph" w:customStyle="1" w:styleId="ATBLListBulletPara">
    <w:name w:val="A TBL List Bullet Para"/>
    <w:qFormat/>
    <w:rsid w:val="00A64E14"/>
    <w:pPr>
      <w:spacing w:after="80"/>
    </w:pPr>
    <w:rPr>
      <w:color w:val="00535B"/>
      <w:sz w:val="18"/>
      <w:szCs w:val="22"/>
      <w:lang w:eastAsia="en-US"/>
    </w:rPr>
  </w:style>
  <w:style w:type="paragraph" w:customStyle="1" w:styleId="ATBLListBullet02HD">
    <w:name w:val="A TBL List Bullet 02 HD"/>
    <w:qFormat/>
    <w:rsid w:val="00483759"/>
    <w:pPr>
      <w:numPr>
        <w:numId w:val="9"/>
      </w:numPr>
      <w:spacing w:before="40"/>
      <w:ind w:left="567" w:hanging="227"/>
    </w:pPr>
    <w:rPr>
      <w:b/>
      <w:color w:val="00535B"/>
      <w:spacing w:val="8"/>
      <w:sz w:val="22"/>
      <w:szCs w:val="22"/>
      <w:lang w:eastAsia="en-US"/>
    </w:rPr>
  </w:style>
  <w:style w:type="paragraph" w:customStyle="1" w:styleId="ATBLListBullet02">
    <w:name w:val="A TBL List Bullet 02"/>
    <w:basedOn w:val="ATBLListBullet02HD"/>
    <w:qFormat/>
    <w:rsid w:val="00CD2668"/>
    <w:pPr>
      <w:spacing w:before="0"/>
    </w:pPr>
    <w:rPr>
      <w:b w:val="0"/>
      <w:color w:val="406C7A" w:themeColor="accent4"/>
    </w:rPr>
  </w:style>
  <w:style w:type="paragraph" w:customStyle="1" w:styleId="ATBLListBullet03HD">
    <w:name w:val="A TBL List Bullet 03 HD"/>
    <w:basedOn w:val="AListBullet02HD"/>
    <w:qFormat/>
    <w:rsid w:val="00CD2668"/>
    <w:pPr>
      <w:spacing w:before="40"/>
      <w:ind w:left="794"/>
    </w:pPr>
    <w:rPr>
      <w:spacing w:val="8"/>
    </w:rPr>
  </w:style>
  <w:style w:type="paragraph" w:customStyle="1" w:styleId="ATBLListBullet03">
    <w:name w:val="A TBL List Bullet 03"/>
    <w:basedOn w:val="ATBLListBullet03HD"/>
    <w:qFormat/>
    <w:rsid w:val="00CD2668"/>
    <w:pPr>
      <w:spacing w:before="0"/>
    </w:pPr>
    <w:rPr>
      <w:b w:val="0"/>
    </w:rPr>
  </w:style>
  <w:style w:type="paragraph" w:customStyle="1" w:styleId="ATBLListBullet04HD">
    <w:name w:val="A TBL List Bullet 04 HD"/>
    <w:qFormat/>
    <w:rsid w:val="00CD2668"/>
    <w:pPr>
      <w:numPr>
        <w:numId w:val="10"/>
      </w:numPr>
      <w:spacing w:before="40"/>
      <w:ind w:left="1021" w:hanging="227"/>
    </w:pPr>
    <w:rPr>
      <w:b/>
      <w:color w:val="406C7A" w:themeColor="accent4"/>
      <w:spacing w:val="8"/>
      <w:sz w:val="22"/>
      <w:szCs w:val="22"/>
      <w:lang w:eastAsia="en-US"/>
    </w:rPr>
  </w:style>
  <w:style w:type="paragraph" w:customStyle="1" w:styleId="ATBLListBullet04">
    <w:name w:val="A TBL List Bullet 04"/>
    <w:basedOn w:val="ATBLListBullet04HD"/>
    <w:qFormat/>
    <w:rsid w:val="00CD2668"/>
    <w:pPr>
      <w:spacing w:before="0"/>
    </w:pPr>
    <w:rPr>
      <w:b w:val="0"/>
    </w:rPr>
  </w:style>
  <w:style w:type="paragraph" w:customStyle="1" w:styleId="ARTBLLONCHD">
    <w:name w:val="AR TBL LO NC HD"/>
    <w:basedOn w:val="ARTBLLOHDLBDWH"/>
    <w:qFormat/>
    <w:rsid w:val="00A336D3"/>
    <w:rPr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BB7133"/>
    <w:pPr>
      <w:keepLines/>
      <w:pageBreakBefore w:val="0"/>
      <w:numPr>
        <w:numId w:val="0"/>
      </w:numPr>
      <w:pBdr>
        <w:bottom w:val="none" w:sz="0" w:space="0" w:color="auto"/>
      </w:pBdr>
      <w:ind w:left="454"/>
      <w:outlineLvl w:val="9"/>
    </w:pPr>
    <w:rPr>
      <w:rFonts w:asciiTheme="majorHAnsi" w:eastAsiaTheme="majorEastAsia" w:hAnsiTheme="majorHAnsi" w:cstheme="majorBidi"/>
      <w:bCs w:val="0"/>
      <w:kern w:val="0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913A3C"/>
    <w:pPr>
      <w:tabs>
        <w:tab w:val="left" w:pos="1134"/>
        <w:tab w:val="right" w:leader="dot" w:pos="10989"/>
      </w:tabs>
      <w:spacing w:after="0"/>
      <w:ind w:left="794" w:hanging="340"/>
    </w:pPr>
    <w:rPr>
      <w:rFonts w:asciiTheme="minorHAnsi" w:eastAsia="Aptos" w:hAnsiTheme="minorHAnsi"/>
      <w:b/>
      <w:noProof/>
      <w:color w:val="5D9BB2" w:themeColor="accent2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913A3C"/>
    <w:pPr>
      <w:tabs>
        <w:tab w:val="left" w:leader="dot" w:pos="10433"/>
      </w:tabs>
      <w:spacing w:after="0"/>
      <w:ind w:left="907"/>
    </w:pPr>
    <w:rPr>
      <w:b/>
      <w:noProof/>
      <w:color w:val="73B9D3" w:themeColor="accent1"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913A3C"/>
    <w:pPr>
      <w:tabs>
        <w:tab w:val="left" w:leader="hyphen" w:pos="9923"/>
      </w:tabs>
      <w:spacing w:after="40"/>
      <w:ind w:left="1021"/>
    </w:pPr>
    <w:rPr>
      <w:noProof/>
      <w:color w:val="7A406C" w:themeColor="accent5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913A3C"/>
    <w:pPr>
      <w:tabs>
        <w:tab w:val="left" w:leader="hyphen" w:pos="9923"/>
      </w:tabs>
      <w:spacing w:after="40"/>
      <w:ind w:left="1021"/>
    </w:pPr>
    <w:rPr>
      <w:i/>
      <w:noProof/>
      <w:color w:val="7A406C" w:themeColor="accent5"/>
      <w:sz w:val="20"/>
    </w:rPr>
  </w:style>
  <w:style w:type="paragraph" w:styleId="Bibliography">
    <w:name w:val="Bibliography"/>
    <w:basedOn w:val="Normal"/>
    <w:next w:val="Normal"/>
    <w:uiPriority w:val="37"/>
    <w:semiHidden/>
    <w:unhideWhenUsed/>
    <w:rsid w:val="00F4505F"/>
  </w:style>
  <w:style w:type="paragraph" w:styleId="BlockText">
    <w:name w:val="Block Text"/>
    <w:basedOn w:val="Normal"/>
    <w:uiPriority w:val="99"/>
    <w:semiHidden/>
    <w:unhideWhenUsed/>
    <w:rsid w:val="00F4505F"/>
    <w:pPr>
      <w:pBdr>
        <w:top w:val="single" w:sz="2" w:space="10" w:color="73B9D3" w:themeColor="accent1"/>
        <w:left w:val="single" w:sz="2" w:space="10" w:color="73B9D3" w:themeColor="accent1"/>
        <w:bottom w:val="single" w:sz="2" w:space="10" w:color="73B9D3" w:themeColor="accent1"/>
        <w:right w:val="single" w:sz="2" w:space="10" w:color="73B9D3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73B9D3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F4505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4505F"/>
    <w:rPr>
      <w:color w:val="00535B"/>
      <w:sz w:val="22"/>
      <w:szCs w:val="22"/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4505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4505F"/>
    <w:rPr>
      <w:color w:val="00535B"/>
      <w:sz w:val="22"/>
      <w:szCs w:val="22"/>
      <w:lang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4505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4505F"/>
    <w:rPr>
      <w:color w:val="00535B"/>
      <w:sz w:val="16"/>
      <w:szCs w:val="16"/>
      <w:lang w:eastAsia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4505F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4505F"/>
    <w:rPr>
      <w:color w:val="00535B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4505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4505F"/>
    <w:rPr>
      <w:color w:val="00535B"/>
      <w:sz w:val="22"/>
      <w:szCs w:val="22"/>
      <w:lang w:eastAsia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4505F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4505F"/>
    <w:rPr>
      <w:color w:val="00535B"/>
      <w:sz w:val="22"/>
      <w:szCs w:val="22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4505F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4505F"/>
    <w:rPr>
      <w:color w:val="00535B"/>
      <w:sz w:val="22"/>
      <w:szCs w:val="22"/>
      <w:lang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4505F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4505F"/>
    <w:rPr>
      <w:color w:val="00535B"/>
      <w:sz w:val="16"/>
      <w:szCs w:val="16"/>
      <w:lang w:eastAsia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4505F"/>
    <w:pPr>
      <w:spacing w:after="200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4505F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4505F"/>
    <w:rPr>
      <w:color w:val="00535B"/>
      <w:sz w:val="22"/>
      <w:szCs w:val="22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50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505F"/>
    <w:rPr>
      <w:color w:val="00535B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50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505F"/>
    <w:rPr>
      <w:b/>
      <w:bCs/>
      <w:color w:val="00535B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4505F"/>
  </w:style>
  <w:style w:type="character" w:customStyle="1" w:styleId="DateChar">
    <w:name w:val="Date Char"/>
    <w:basedOn w:val="DefaultParagraphFont"/>
    <w:link w:val="Date"/>
    <w:uiPriority w:val="99"/>
    <w:semiHidden/>
    <w:rsid w:val="00F4505F"/>
    <w:rPr>
      <w:color w:val="00535B"/>
      <w:sz w:val="22"/>
      <w:szCs w:val="22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4505F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4505F"/>
    <w:rPr>
      <w:rFonts w:ascii="Segoe UI" w:hAnsi="Segoe UI" w:cs="Segoe UI"/>
      <w:color w:val="00535B"/>
      <w:sz w:val="16"/>
      <w:szCs w:val="16"/>
      <w:lang w:eastAsia="en-US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4505F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4505F"/>
    <w:rPr>
      <w:color w:val="00535B"/>
      <w:sz w:val="22"/>
      <w:szCs w:val="22"/>
      <w:lang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4505F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4505F"/>
    <w:rPr>
      <w:color w:val="00535B"/>
      <w:lang w:eastAsia="en-US"/>
    </w:rPr>
  </w:style>
  <w:style w:type="paragraph" w:styleId="EnvelopeAddress">
    <w:name w:val="envelope address"/>
    <w:basedOn w:val="Normal"/>
    <w:uiPriority w:val="99"/>
    <w:semiHidden/>
    <w:unhideWhenUsed/>
    <w:rsid w:val="00F4505F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4505F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505F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505F"/>
    <w:rPr>
      <w:color w:val="00535B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05F"/>
    <w:rPr>
      <w:rFonts w:asciiTheme="majorHAnsi" w:eastAsiaTheme="majorEastAsia" w:hAnsiTheme="majorHAnsi" w:cstheme="majorBidi"/>
      <w:color w:val="3A96B9" w:themeColor="accent1" w:themeShade="BF"/>
      <w:sz w:val="22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05F"/>
    <w:rPr>
      <w:rFonts w:asciiTheme="majorHAnsi" w:eastAsiaTheme="majorEastAsia" w:hAnsiTheme="majorHAnsi" w:cstheme="majorBidi"/>
      <w:color w:val="26647B" w:themeColor="accent1" w:themeShade="7F"/>
      <w:sz w:val="22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05F"/>
    <w:rPr>
      <w:rFonts w:asciiTheme="majorHAnsi" w:eastAsiaTheme="majorEastAsia" w:hAnsiTheme="majorHAnsi" w:cstheme="majorBidi"/>
      <w:i/>
      <w:iCs/>
      <w:color w:val="26647B" w:themeColor="accent1" w:themeShade="7F"/>
      <w:sz w:val="22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05F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05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4505F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4505F"/>
    <w:rPr>
      <w:i/>
      <w:iCs/>
      <w:color w:val="00535B"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505F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505F"/>
    <w:rPr>
      <w:rFonts w:ascii="Consolas" w:hAnsi="Consolas"/>
      <w:color w:val="00535B"/>
      <w:lang w:eastAsia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4505F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4505F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4505F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4505F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4505F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4505F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4505F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4505F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4505F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4505F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05F"/>
    <w:pPr>
      <w:pBdr>
        <w:top w:val="single" w:sz="4" w:space="10" w:color="73B9D3" w:themeColor="accent1"/>
        <w:bottom w:val="single" w:sz="4" w:space="10" w:color="73B9D3" w:themeColor="accent1"/>
      </w:pBdr>
      <w:spacing w:before="360" w:after="360"/>
      <w:ind w:left="864" w:right="864"/>
      <w:jc w:val="center"/>
    </w:pPr>
    <w:rPr>
      <w:i/>
      <w:iCs/>
      <w:color w:val="73B9D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05F"/>
    <w:rPr>
      <w:i/>
      <w:iCs/>
      <w:color w:val="73B9D3" w:themeColor="accent1"/>
      <w:sz w:val="22"/>
      <w:szCs w:val="22"/>
      <w:lang w:eastAsia="en-US"/>
    </w:rPr>
  </w:style>
  <w:style w:type="paragraph" w:styleId="List">
    <w:name w:val="List"/>
    <w:basedOn w:val="Normal"/>
    <w:uiPriority w:val="99"/>
    <w:unhideWhenUsed/>
    <w:rsid w:val="00F4505F"/>
    <w:pPr>
      <w:ind w:left="283" w:hanging="283"/>
      <w:contextualSpacing/>
    </w:pPr>
  </w:style>
  <w:style w:type="paragraph" w:styleId="List2">
    <w:name w:val="List 2"/>
    <w:basedOn w:val="Normal"/>
    <w:uiPriority w:val="99"/>
    <w:unhideWhenUsed/>
    <w:rsid w:val="00F4505F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F4505F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F4505F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F4505F"/>
    <w:pPr>
      <w:ind w:left="1415" w:hanging="283"/>
      <w:contextualSpacing/>
    </w:pPr>
  </w:style>
  <w:style w:type="paragraph" w:styleId="ListBullet5">
    <w:name w:val="List Bullet 5"/>
    <w:basedOn w:val="Normal"/>
    <w:uiPriority w:val="99"/>
    <w:semiHidden/>
    <w:unhideWhenUsed/>
    <w:rsid w:val="00F4505F"/>
    <w:pPr>
      <w:numPr>
        <w:numId w:val="11"/>
      </w:numPr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4505F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4505F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4505F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4505F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unhideWhenUsed/>
    <w:rsid w:val="00F4505F"/>
    <w:pPr>
      <w:numPr>
        <w:numId w:val="12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F4505F"/>
    <w:pPr>
      <w:numPr>
        <w:numId w:val="13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4505F"/>
    <w:pPr>
      <w:numPr>
        <w:numId w:val="14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4505F"/>
    <w:pPr>
      <w:numPr>
        <w:numId w:val="1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4505F"/>
    <w:pPr>
      <w:numPr>
        <w:numId w:val="16"/>
      </w:numPr>
      <w:contextualSpacing/>
    </w:pPr>
  </w:style>
  <w:style w:type="paragraph" w:styleId="ListParagraph">
    <w:name w:val="List Paragraph"/>
    <w:basedOn w:val="Normal"/>
    <w:uiPriority w:val="34"/>
    <w:qFormat/>
    <w:rsid w:val="00F4505F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F4505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left="454"/>
    </w:pPr>
    <w:rPr>
      <w:rFonts w:ascii="Consolas" w:hAnsi="Consolas"/>
      <w:color w:val="00535B"/>
      <w:lang w:eastAsia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4505F"/>
    <w:rPr>
      <w:rFonts w:ascii="Consolas" w:hAnsi="Consolas"/>
      <w:color w:val="00535B"/>
      <w:lang w:eastAsia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4505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4505F"/>
    <w:rPr>
      <w:rFonts w:asciiTheme="majorHAnsi" w:eastAsiaTheme="majorEastAsia" w:hAnsiTheme="majorHAnsi" w:cstheme="majorBidi"/>
      <w:color w:val="00535B"/>
      <w:sz w:val="24"/>
      <w:szCs w:val="24"/>
      <w:shd w:val="pct20" w:color="auto" w:fill="auto"/>
      <w:lang w:eastAsia="en-US"/>
    </w:rPr>
  </w:style>
  <w:style w:type="paragraph" w:styleId="NoSpacing">
    <w:name w:val="No Spacing"/>
    <w:uiPriority w:val="1"/>
    <w:qFormat/>
    <w:rsid w:val="00F4505F"/>
    <w:pPr>
      <w:ind w:left="454"/>
    </w:pPr>
    <w:rPr>
      <w:color w:val="00535B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4505F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F4505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4505F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4505F"/>
    <w:rPr>
      <w:color w:val="00535B"/>
      <w:sz w:val="22"/>
      <w:szCs w:val="22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4505F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4505F"/>
    <w:rPr>
      <w:rFonts w:ascii="Consolas" w:hAnsi="Consolas"/>
      <w:color w:val="00535B"/>
      <w:sz w:val="21"/>
      <w:szCs w:val="21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F4505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05F"/>
    <w:rPr>
      <w:i/>
      <w:iCs/>
      <w:color w:val="404040" w:themeColor="text1" w:themeTint="BF"/>
      <w:sz w:val="22"/>
      <w:szCs w:val="22"/>
      <w:lang w:eastAsia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4505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4505F"/>
    <w:rPr>
      <w:color w:val="00535B"/>
      <w:sz w:val="22"/>
      <w:szCs w:val="22"/>
      <w:lang w:eastAsia="en-US"/>
    </w:rPr>
  </w:style>
  <w:style w:type="paragraph" w:styleId="Signature">
    <w:name w:val="Signature"/>
    <w:basedOn w:val="Normal"/>
    <w:link w:val="SignatureChar"/>
    <w:uiPriority w:val="99"/>
    <w:semiHidden/>
    <w:unhideWhenUsed/>
    <w:rsid w:val="00F4505F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4505F"/>
    <w:rPr>
      <w:color w:val="00535B"/>
      <w:sz w:val="22"/>
      <w:szCs w:val="2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05F"/>
    <w:pPr>
      <w:numPr>
        <w:ilvl w:val="1"/>
      </w:numPr>
      <w:ind w:left="454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4505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4505F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4505F"/>
    <w:pPr>
      <w:spacing w:after="0"/>
      <w:ind w:left="0"/>
    </w:pPr>
  </w:style>
  <w:style w:type="paragraph" w:styleId="Title">
    <w:name w:val="Title"/>
    <w:basedOn w:val="Normal"/>
    <w:next w:val="Normal"/>
    <w:link w:val="TitleChar"/>
    <w:uiPriority w:val="10"/>
    <w:qFormat/>
    <w:rsid w:val="00F4505F"/>
    <w:pPr>
      <w:spacing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5F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TOAHeading">
    <w:name w:val="toa heading"/>
    <w:basedOn w:val="Normal"/>
    <w:next w:val="Normal"/>
    <w:uiPriority w:val="99"/>
    <w:unhideWhenUsed/>
    <w:rsid w:val="00913A3C"/>
    <w:pPr>
      <w:spacing w:before="120"/>
    </w:pPr>
    <w:rPr>
      <w:rFonts w:asciiTheme="majorHAnsi" w:eastAsiaTheme="majorEastAsia" w:hAnsiTheme="majorHAnsi" w:cstheme="majorBidi"/>
      <w:b/>
      <w:bCs/>
      <w:color w:val="5D9BB2" w:themeColor="accent2"/>
      <w:sz w:val="32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913A3C"/>
    <w:pPr>
      <w:tabs>
        <w:tab w:val="left" w:leader="underscore" w:pos="9299"/>
      </w:tabs>
      <w:spacing w:after="0"/>
      <w:ind w:left="1361"/>
    </w:pPr>
    <w:rPr>
      <w:i/>
      <w:noProof/>
      <w:color w:val="7A406C" w:themeColor="accent5"/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4505F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4505F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4505F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4505F"/>
    <w:pPr>
      <w:spacing w:after="100"/>
      <w:ind w:left="1760"/>
    </w:pPr>
  </w:style>
  <w:style w:type="paragraph" w:customStyle="1" w:styleId="ATBLtoTBLSpace">
    <w:name w:val="A TBL to TBL Space"/>
    <w:basedOn w:val="Normal"/>
    <w:qFormat/>
    <w:rsid w:val="00BE02FB"/>
    <w:pPr>
      <w:spacing w:after="0"/>
      <w:ind w:left="0"/>
    </w:pPr>
    <w:rPr>
      <w:rFonts w:asciiTheme="minorHAnsi" w:eastAsiaTheme="minorHAnsi" w:hAnsiTheme="minorHAnsi" w:cstheme="minorBidi"/>
      <w:color w:val="auto"/>
      <w:sz w:val="8"/>
    </w:rPr>
  </w:style>
  <w:style w:type="paragraph" w:customStyle="1" w:styleId="ATBLQTN">
    <w:name w:val="A TBL QTN"/>
    <w:qFormat/>
    <w:rsid w:val="00B127D0"/>
    <w:pPr>
      <w:spacing w:before="20" w:after="20"/>
    </w:pPr>
    <w:rPr>
      <w:rFonts w:ascii="Bahnschrift SemiBold" w:eastAsiaTheme="minorHAnsi" w:hAnsi="Bahnschrift SemiBold" w:cstheme="minorBidi"/>
      <w:b/>
      <w:szCs w:val="22"/>
      <w:lang w:eastAsia="en-US"/>
    </w:rPr>
  </w:style>
  <w:style w:type="paragraph" w:customStyle="1" w:styleId="ATBLQuestionHDQuestionText">
    <w:name w:val="A TBL Question HD Question Text"/>
    <w:qFormat/>
    <w:rsid w:val="00BE02FB"/>
    <w:pPr>
      <w:spacing w:before="20" w:after="20"/>
      <w:ind w:left="227"/>
    </w:pPr>
    <w:rPr>
      <w:rFonts w:asciiTheme="minorHAnsi" w:eastAsiaTheme="minorHAnsi" w:hAnsiTheme="minorHAnsi" w:cstheme="minorBidi"/>
      <w:szCs w:val="22"/>
      <w:lang w:eastAsia="en-US"/>
    </w:rPr>
  </w:style>
  <w:style w:type="paragraph" w:customStyle="1" w:styleId="ATBLVTHDQtnLHS">
    <w:name w:val="A TBL VT HD Qtn LHS"/>
    <w:qFormat/>
    <w:rsid w:val="00BE02FB"/>
    <w:pPr>
      <w:spacing w:before="20" w:after="20"/>
    </w:pPr>
    <w:rPr>
      <w:rFonts w:asciiTheme="minorHAnsi" w:eastAsiaTheme="minorHAnsi" w:hAnsiTheme="minorHAnsi" w:cstheme="minorBidi"/>
      <w:b/>
      <w:szCs w:val="22"/>
      <w:lang w:eastAsia="en-US"/>
    </w:rPr>
  </w:style>
  <w:style w:type="paragraph" w:customStyle="1" w:styleId="Heading3YesNo">
    <w:name w:val="Heading 3 (Yes/No)"/>
    <w:basedOn w:val="Heading3"/>
    <w:qFormat/>
    <w:rsid w:val="00BE02FB"/>
    <w:pPr>
      <w:keepLines/>
      <w:spacing w:before="40"/>
      <w:ind w:left="0"/>
      <w:jc w:val="center"/>
    </w:pPr>
    <w:rPr>
      <w:rFonts w:ascii="Bahnschrift SemiBold" w:eastAsiaTheme="majorEastAsia" w:hAnsi="Bahnschrift SemiBold" w:cstheme="majorBidi"/>
      <w:b w:val="0"/>
      <w:bCs w:val="0"/>
      <w:i w:val="0"/>
      <w:color w:val="auto"/>
      <w:szCs w:val="24"/>
    </w:rPr>
  </w:style>
  <w:style w:type="paragraph" w:customStyle="1" w:styleId="ATBLVTViolationHDText">
    <w:name w:val="A TBL VT Violation HD Text"/>
    <w:qFormat/>
    <w:rsid w:val="00BE02FB"/>
    <w:pPr>
      <w:spacing w:before="20" w:after="20"/>
    </w:pPr>
    <w:rPr>
      <w:rFonts w:asciiTheme="minorHAnsi" w:eastAsiaTheme="minorHAnsi" w:hAnsiTheme="minorHAnsi" w:cstheme="minorBidi"/>
      <w:b/>
      <w:szCs w:val="22"/>
      <w:lang w:eastAsia="en-US"/>
    </w:rPr>
  </w:style>
  <w:style w:type="paragraph" w:customStyle="1" w:styleId="ATBLQuestionTextYesNo">
    <w:name w:val="A TBL Question Text (Yes/No)"/>
    <w:basedOn w:val="ATBLVTViolationHDText"/>
    <w:qFormat/>
    <w:rsid w:val="00BE02FB"/>
    <w:pPr>
      <w:jc w:val="center"/>
    </w:pPr>
  </w:style>
  <w:style w:type="paragraph" w:customStyle="1" w:styleId="ARTBLLOCriteriaText">
    <w:name w:val="AR TBL LO Criteria Text"/>
    <w:basedOn w:val="ATBLNormal"/>
    <w:qFormat/>
    <w:rsid w:val="002F5FDD"/>
    <w:rPr>
      <w:rFonts w:asciiTheme="minorHAnsi" w:hAnsiTheme="minorHAnsi"/>
      <w:i/>
      <w:color w:val="479EA8" w:themeColor="accent3"/>
      <w:sz w:val="16"/>
    </w:rPr>
  </w:style>
  <w:style w:type="paragraph" w:customStyle="1" w:styleId="ATBLPictureHD">
    <w:name w:val="A TBL Picture HD"/>
    <w:next w:val="ATBLPictureText"/>
    <w:qFormat/>
    <w:rsid w:val="00655D8A"/>
    <w:pPr>
      <w:spacing w:before="40" w:after="40"/>
      <w:jc w:val="center"/>
    </w:pPr>
    <w:rPr>
      <w:b/>
      <w:color w:val="FFFFFF"/>
      <w:szCs w:val="22"/>
      <w:lang w:eastAsia="en-US"/>
    </w:rPr>
  </w:style>
  <w:style w:type="paragraph" w:customStyle="1" w:styleId="ATBLPictureText">
    <w:name w:val="A TBL Picture Text"/>
    <w:basedOn w:val="ATBLPictureHD"/>
    <w:qFormat/>
    <w:rsid w:val="00655D8A"/>
    <w:pPr>
      <w:pBdr>
        <w:top w:val="single" w:sz="8" w:space="1" w:color="F2F2F2" w:themeColor="background1" w:themeShade="F2"/>
      </w:pBdr>
      <w:spacing w:before="80" w:after="80"/>
    </w:pPr>
    <w:rPr>
      <w:b w:val="0"/>
      <w:i/>
      <w:sz w:val="16"/>
    </w:rPr>
  </w:style>
  <w:style w:type="paragraph" w:customStyle="1" w:styleId="ATBLPictureCell">
    <w:name w:val="A TBL Picture Cell"/>
    <w:qFormat/>
    <w:rsid w:val="00655D8A"/>
    <w:pPr>
      <w:jc w:val="center"/>
    </w:pPr>
    <w:rPr>
      <w:color w:val="00535B"/>
      <w:szCs w:val="22"/>
      <w:lang w:eastAsia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C0E7E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C0E7E"/>
    <w:rPr>
      <w:rFonts w:ascii="Arial" w:hAnsi="Arial" w:cs="Arial"/>
      <w:vanish/>
      <w:color w:val="00535B"/>
      <w:sz w:val="16"/>
      <w:szCs w:val="16"/>
      <w:lang w:eastAsia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C0E7E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C0E7E"/>
    <w:rPr>
      <w:rFonts w:ascii="Arial" w:hAnsi="Arial" w:cs="Arial"/>
      <w:vanish/>
      <w:color w:val="00535B"/>
      <w:sz w:val="16"/>
      <w:szCs w:val="16"/>
      <w:lang w:eastAsia="en-US"/>
    </w:rPr>
  </w:style>
  <w:style w:type="paragraph" w:customStyle="1" w:styleId="ARTBLQTNHDYesNoWT">
    <w:name w:val="AR TBL QTN HD Yes/No WT"/>
    <w:basedOn w:val="Heading3YesNo"/>
    <w:qFormat/>
    <w:rsid w:val="00922EE0"/>
    <w:pPr>
      <w:jc w:val="left"/>
    </w:pPr>
    <w:rPr>
      <w:rFonts w:asciiTheme="majorHAnsi" w:hAnsiTheme="majorHAnsi"/>
      <w:b/>
      <w:color w:val="F2F2F2" w:themeColor="background1" w:themeShade="F2"/>
    </w:rPr>
  </w:style>
  <w:style w:type="paragraph" w:customStyle="1" w:styleId="ARTBLQTNHDMain">
    <w:name w:val="AR TBL QTN HD Main"/>
    <w:basedOn w:val="ARTBLQTNHDYesNoWT"/>
    <w:qFormat/>
    <w:rsid w:val="00476A40"/>
  </w:style>
  <w:style w:type="paragraph" w:customStyle="1" w:styleId="ARTBLQTNHDSub">
    <w:name w:val="AR TBL QTN HD Sub"/>
    <w:basedOn w:val="Normal"/>
    <w:qFormat/>
    <w:rsid w:val="00CD2668"/>
    <w:pPr>
      <w:spacing w:before="80" w:after="20"/>
      <w:ind w:left="0"/>
    </w:pPr>
    <w:rPr>
      <w:rFonts w:asciiTheme="majorHAnsi" w:hAnsiTheme="majorHAnsi"/>
      <w:b/>
      <w:color w:val="5D9BB2" w:themeColor="accent2"/>
      <w:sz w:val="24"/>
    </w:rPr>
  </w:style>
  <w:style w:type="paragraph" w:customStyle="1" w:styleId="ARTBLQTNTextYesNo">
    <w:name w:val="AR TBL QTN Text Yes/No"/>
    <w:qFormat/>
    <w:rsid w:val="00913A3C"/>
    <w:pPr>
      <w:spacing w:before="20" w:after="20"/>
      <w:jc w:val="center"/>
    </w:pPr>
    <w:rPr>
      <w:rFonts w:asciiTheme="minorHAnsi" w:hAnsiTheme="minorHAnsi"/>
      <w:b/>
      <w:color w:val="479EA8" w:themeColor="accent3"/>
      <w:szCs w:val="22"/>
      <w:lang w:eastAsia="en-US"/>
    </w:rPr>
  </w:style>
  <w:style w:type="paragraph" w:customStyle="1" w:styleId="ARTBLQTNText">
    <w:name w:val="AR TBL QTN Text"/>
    <w:qFormat/>
    <w:rsid w:val="002F5FDD"/>
    <w:pPr>
      <w:spacing w:before="20" w:after="20"/>
    </w:pPr>
    <w:rPr>
      <w:rFonts w:asciiTheme="minorHAnsi" w:hAnsiTheme="minorHAnsi"/>
      <w:color w:val="479EA8" w:themeColor="accent3"/>
      <w:szCs w:val="22"/>
      <w:lang w:eastAsia="en-US"/>
    </w:rPr>
  </w:style>
  <w:style w:type="paragraph" w:customStyle="1" w:styleId="ARTBLQTNCategory">
    <w:name w:val="AR TBL QTN Category"/>
    <w:basedOn w:val="ARTBLQTNText"/>
    <w:qFormat/>
    <w:rsid w:val="002F5FDD"/>
    <w:rPr>
      <w:i/>
      <w:color w:val="5D9BB2" w:themeColor="accent2"/>
    </w:rPr>
  </w:style>
  <w:style w:type="paragraph" w:customStyle="1" w:styleId="ARTBLNCHD">
    <w:name w:val="AR TBL NC HD"/>
    <w:basedOn w:val="ARTBLLOHDLBDWH"/>
    <w:qFormat/>
    <w:rsid w:val="00C23019"/>
    <w:rPr>
      <w:rFonts w:asciiTheme="majorHAnsi" w:hAnsiTheme="majorHAnsi"/>
      <w:sz w:val="20"/>
    </w:rPr>
  </w:style>
  <w:style w:type="paragraph" w:customStyle="1" w:styleId="ARTBLNCCCREF">
    <w:name w:val="AR TBL NC CCREF"/>
    <w:basedOn w:val="ARTBLNCHD"/>
    <w:qFormat/>
    <w:rsid w:val="004A072B"/>
    <w:pPr>
      <w:jc w:val="center"/>
    </w:pPr>
    <w:rPr>
      <w:i/>
      <w:vanish/>
    </w:rPr>
  </w:style>
  <w:style w:type="paragraph" w:customStyle="1" w:styleId="ATBLNoObservations">
    <w:name w:val="A TBL No Observations"/>
    <w:basedOn w:val="Normal"/>
    <w:qFormat/>
    <w:rsid w:val="00A71E6F"/>
    <w:pPr>
      <w:spacing w:before="20" w:after="20"/>
      <w:ind w:left="0"/>
    </w:pPr>
    <w:rPr>
      <w:rFonts w:ascii="Bahnschrift SemiBold" w:eastAsiaTheme="minorHAnsi" w:hAnsi="Bahnschrift SemiBold" w:cstheme="minorBidi"/>
      <w:b/>
      <w:color w:val="auto"/>
      <w:sz w:val="20"/>
    </w:rPr>
  </w:style>
  <w:style w:type="character" w:customStyle="1" w:styleId="ATBLPinkHidden">
    <w:name w:val="A TBL Pink Hidden"/>
    <w:basedOn w:val="DefaultParagraphFont"/>
    <w:uiPriority w:val="1"/>
    <w:qFormat/>
    <w:rsid w:val="00610EE9"/>
    <w:rPr>
      <w:rFonts w:asciiTheme="minorHAnsi" w:hAnsiTheme="minorHAnsi"/>
      <w:b/>
      <w:i/>
      <w:strike w:val="0"/>
      <w:dstrike w:val="0"/>
      <w:vanish/>
      <w:color w:val="FF00FF"/>
      <w:sz w:val="16"/>
      <w:vertAlign w:val="baseline"/>
    </w:rPr>
  </w:style>
  <w:style w:type="paragraph" w:customStyle="1" w:styleId="ARTBLLOCriteriaBullet01">
    <w:name w:val="AR TBL LO Criteria Bullet 01"/>
    <w:basedOn w:val="ARTBLLOCriteriaText"/>
    <w:qFormat/>
    <w:rsid w:val="0053650E"/>
    <w:pPr>
      <w:numPr>
        <w:numId w:val="17"/>
      </w:numPr>
      <w:spacing w:before="0" w:after="0"/>
      <w:ind w:left="340" w:hanging="227"/>
    </w:pPr>
  </w:style>
  <w:style w:type="paragraph" w:customStyle="1" w:styleId="AListAlpha01">
    <w:name w:val="A List Alpha 01"/>
    <w:qFormat/>
    <w:rsid w:val="00421D48"/>
    <w:pPr>
      <w:numPr>
        <w:numId w:val="18"/>
      </w:numPr>
      <w:ind w:left="794" w:hanging="340"/>
    </w:pPr>
    <w:rPr>
      <w:color w:val="00535B"/>
      <w:sz w:val="22"/>
      <w:szCs w:val="22"/>
      <w:lang w:eastAsia="en-US"/>
    </w:rPr>
  </w:style>
  <w:style w:type="paragraph" w:customStyle="1" w:styleId="ARListNumber01">
    <w:name w:val="AR List Number 01"/>
    <w:qFormat/>
    <w:rsid w:val="00D9743A"/>
    <w:pPr>
      <w:numPr>
        <w:numId w:val="23"/>
      </w:numPr>
      <w:ind w:left="794" w:hanging="340"/>
    </w:pPr>
    <w:rPr>
      <w:color w:val="00535B"/>
      <w:sz w:val="22"/>
      <w:szCs w:val="22"/>
      <w:lang w:eastAsia="en-US"/>
    </w:rPr>
  </w:style>
  <w:style w:type="paragraph" w:customStyle="1" w:styleId="ARHeading2NC">
    <w:name w:val="AR Heading 2 NC"/>
    <w:basedOn w:val="Heading2"/>
    <w:qFormat/>
    <w:rsid w:val="00B5510F"/>
    <w:rPr>
      <w:color w:val="7A406C" w:themeColor="accent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trainers@nutrastat.com?subject=Nutrastat%20-%20IPM%20Audit%20Report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ahamHobson(Managin\Dropbox\~Software%20Development\Project%20-%20GLH%20-%20Audit%20Report%20(New%20Graphics)\IPM_FFFF-SSSS_Audit_Report_New_Graphics_2025-12-08_01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A2C06499AD4A499746AA8CDD6223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885450-A16E-4179-A09E-D10E4D3E4221}"/>
      </w:docPartPr>
      <w:docPartBody>
        <w:p w:rsidR="00DB3200" w:rsidRDefault="00F207A4">
          <w:pPr>
            <w:pStyle w:val="DEA2C06499AD4A499746AA8CDD62231A"/>
          </w:pPr>
          <w:r w:rsidRPr="00651FDD">
            <w:rPr>
              <w:rStyle w:val="PlaceholderText"/>
            </w:rPr>
            <w:t>Enter Ship Name</w:t>
          </w:r>
        </w:p>
      </w:docPartBody>
    </w:docPart>
    <w:docPart>
      <w:docPartPr>
        <w:name w:val="5BF051918B5E4E7994724C7EC2CA21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44993-54FC-4B16-940D-1F6C78B6BF8B}"/>
      </w:docPartPr>
      <w:docPartBody>
        <w:p w:rsidR="00DB3200" w:rsidRDefault="00F207A4">
          <w:pPr>
            <w:pStyle w:val="5BF051918B5E4E7994724C7EC2CA21B3"/>
          </w:pPr>
          <w:r w:rsidRPr="002A2CBF">
            <w:rPr>
              <w:rStyle w:val="PlaceholderText"/>
            </w:rPr>
            <w:t>Enter Ship Mnemonic</w:t>
          </w:r>
        </w:p>
      </w:docPartBody>
    </w:docPart>
    <w:docPart>
      <w:docPartPr>
        <w:name w:val="ADFD24C49CB347EA877D1FDDA5ADAB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748E18-D017-4855-BD39-2F21C273E1E0}"/>
      </w:docPartPr>
      <w:docPartBody>
        <w:p w:rsidR="00DB3200" w:rsidRDefault="00F207A4">
          <w:pPr>
            <w:pStyle w:val="ADFD24C49CB347EA877D1FDDA5ADAB7A"/>
          </w:pPr>
          <w:r w:rsidRPr="002A2CBF">
            <w:rPr>
              <w:rStyle w:val="PlaceholderText"/>
            </w:rPr>
            <w:t>Enter IPM Consultant Name</w:t>
          </w:r>
        </w:p>
      </w:docPartBody>
    </w:docPart>
    <w:docPart>
      <w:docPartPr>
        <w:name w:val="7A0ABC9AB4424A0693DC3145900681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D9D145-50E5-4E74-8D5F-8A83469A2A91}"/>
      </w:docPartPr>
      <w:docPartBody>
        <w:p w:rsidR="00DB3200" w:rsidRDefault="00F207A4">
          <w:pPr>
            <w:pStyle w:val="7A0ABC9AB4424A0693DC3145900681A6"/>
          </w:pPr>
          <w:r w:rsidRPr="002A2CBF">
            <w:rPr>
              <w:rStyle w:val="PlaceholderText"/>
            </w:rPr>
            <w:t>Enter IPM Consultant Position</w:t>
          </w:r>
        </w:p>
      </w:docPartBody>
    </w:docPart>
    <w:docPart>
      <w:docPartPr>
        <w:name w:val="4E77185D846541559EC149F5D936A1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05374-AB3A-4CB0-950C-99E2D8069F75}"/>
      </w:docPartPr>
      <w:docPartBody>
        <w:p w:rsidR="00DB3200" w:rsidRDefault="00F207A4">
          <w:pPr>
            <w:pStyle w:val="4E77185D846541559EC149F5D936A120"/>
          </w:pPr>
          <w:r w:rsidRPr="003D17F7">
            <w:rPr>
              <w:rStyle w:val="PlaceholderText"/>
            </w:rPr>
            <w:t>Select Audit Date From</w:t>
          </w:r>
        </w:p>
      </w:docPartBody>
    </w:docPart>
    <w:docPart>
      <w:docPartPr>
        <w:name w:val="22FC7EB852644FDC93EE21D11FEB1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372A9-B3DA-441A-8272-54D8D8A71085}"/>
      </w:docPartPr>
      <w:docPartBody>
        <w:p w:rsidR="00DB3200" w:rsidRDefault="00F207A4">
          <w:pPr>
            <w:pStyle w:val="22FC7EB852644FDC93EE21D11FEB1F93"/>
          </w:pPr>
          <w:r w:rsidRPr="003D17F7">
            <w:rPr>
              <w:rStyle w:val="PlaceholderText"/>
            </w:rPr>
            <w:t>Select Audit Date To</w:t>
          </w:r>
        </w:p>
      </w:docPartBody>
    </w:docPart>
    <w:docPart>
      <w:docPartPr>
        <w:name w:val="B4B8258F551E4B9C9A6FD47BA640EC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A89A8E-E8D1-4A80-BD09-F1D40F5238F3}"/>
      </w:docPartPr>
      <w:docPartBody>
        <w:p w:rsidR="00DB3200" w:rsidRDefault="00F207A4">
          <w:pPr>
            <w:pStyle w:val="B4B8258F551E4B9C9A6FD47BA640EC63"/>
          </w:pPr>
          <w:r w:rsidRPr="002A2CBF">
            <w:rPr>
              <w:rStyle w:val="PlaceholderText"/>
            </w:rPr>
            <w:t>Enter Port From Here</w:t>
          </w:r>
        </w:p>
      </w:docPartBody>
    </w:docPart>
    <w:docPart>
      <w:docPartPr>
        <w:name w:val="61726440B21A4E69A279344B131295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CBCB1-16FE-4305-A557-0A646744D182}"/>
      </w:docPartPr>
      <w:docPartBody>
        <w:p w:rsidR="00DB3200" w:rsidRDefault="00F207A4">
          <w:pPr>
            <w:pStyle w:val="61726440B21A4E69A279344B1312953B"/>
          </w:pPr>
          <w:r w:rsidRPr="002A2CBF">
            <w:rPr>
              <w:rStyle w:val="PlaceholderText"/>
            </w:rPr>
            <w:t>Enter Port To Here</w:t>
          </w:r>
        </w:p>
      </w:docPartBody>
    </w:docPart>
    <w:docPart>
      <w:docPartPr>
        <w:name w:val="3A63B94B66A647C4B854DEA5972BE1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6599F3-B129-4569-BA2E-6D075FB9FF25}"/>
      </w:docPartPr>
      <w:docPartBody>
        <w:p w:rsidR="00DB3200" w:rsidRDefault="00F207A4">
          <w:pPr>
            <w:pStyle w:val="3A63B94B66A647C4B854DEA5972BE1A9"/>
          </w:pPr>
          <w:r w:rsidRPr="002A2CBF">
            <w:rPr>
              <w:rStyle w:val="PlaceholderText"/>
            </w:rPr>
            <w:t>Enter Prepared For Name</w:t>
          </w:r>
        </w:p>
      </w:docPartBody>
    </w:docPart>
    <w:docPart>
      <w:docPartPr>
        <w:name w:val="2D28ACE802AD4C5F85FDFE36B382A5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8B4D6D-8881-4BD6-B7E3-20F43D1F131F}"/>
      </w:docPartPr>
      <w:docPartBody>
        <w:p w:rsidR="00DB3200" w:rsidRDefault="00F207A4">
          <w:pPr>
            <w:pStyle w:val="2D28ACE802AD4C5F85FDFE36B382A528"/>
          </w:pPr>
          <w:r w:rsidRPr="002A2CBF">
            <w:rPr>
              <w:rStyle w:val="PlaceholderText"/>
            </w:rPr>
            <w:t>Enter Prepared_For_Position</w:t>
          </w:r>
        </w:p>
      </w:docPartBody>
    </w:docPart>
    <w:docPart>
      <w:docPartPr>
        <w:name w:val="990DB0FD162A466BB9B3B47304E1D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CE7F3-3996-4652-80EB-F1464894EF20}"/>
      </w:docPartPr>
      <w:docPartBody>
        <w:p w:rsidR="00DB3200" w:rsidRDefault="00F207A4">
          <w:pPr>
            <w:pStyle w:val="990DB0FD162A466BB9B3B47304E1DEED"/>
          </w:pPr>
          <w:r w:rsidRPr="00651FDD">
            <w:rPr>
              <w:rStyle w:val="PlaceholderText"/>
            </w:rPr>
            <w:t>Enter Ship Name</w:t>
          </w:r>
        </w:p>
      </w:docPartBody>
    </w:docPart>
    <w:docPart>
      <w:docPartPr>
        <w:name w:val="76E0676762204A8F870DD1538D69F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C7A4F-610E-4AAB-89E0-90F6CD92C015}"/>
      </w:docPartPr>
      <w:docPartBody>
        <w:p w:rsidR="00DB3200" w:rsidRDefault="00F207A4">
          <w:pPr>
            <w:pStyle w:val="76E0676762204A8F870DD1538D69F7A7"/>
          </w:pPr>
          <w:r w:rsidRPr="002A2CBF">
            <w:rPr>
              <w:rStyle w:val="PlaceholderText"/>
            </w:rPr>
            <w:t>Enter Ship Mnemonic</w:t>
          </w:r>
        </w:p>
      </w:docPartBody>
    </w:docPart>
    <w:docPart>
      <w:docPartPr>
        <w:name w:val="378A028B8BD84E0490AFEFC8EE830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0B1E80-7FFA-4AD7-97C4-ECB55E0F4216}"/>
      </w:docPartPr>
      <w:docPartBody>
        <w:p w:rsidR="00DB3200" w:rsidRDefault="00F207A4">
          <w:pPr>
            <w:pStyle w:val="378A028B8BD84E0490AFEFC8EE8305F0"/>
          </w:pPr>
          <w:r w:rsidRPr="002A2CBF">
            <w:rPr>
              <w:rStyle w:val="PlaceholderText"/>
            </w:rPr>
            <w:t>Enter IPM Consultant Name</w:t>
          </w:r>
        </w:p>
      </w:docPartBody>
    </w:docPart>
    <w:docPart>
      <w:docPartPr>
        <w:name w:val="AAA9EBFCF61847C2BE7E5FEAF96465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9DC74-227E-4BF4-8672-47C0752C7B9B}"/>
      </w:docPartPr>
      <w:docPartBody>
        <w:p w:rsidR="00DB3200" w:rsidRDefault="00F207A4">
          <w:pPr>
            <w:pStyle w:val="AAA9EBFCF61847C2BE7E5FEAF964658D"/>
          </w:pPr>
          <w:r w:rsidRPr="002A2CBF">
            <w:rPr>
              <w:rStyle w:val="PlaceholderText"/>
            </w:rPr>
            <w:t>Enter IPM Consultant Position</w:t>
          </w:r>
        </w:p>
      </w:docPartBody>
    </w:docPart>
    <w:docPart>
      <w:docPartPr>
        <w:name w:val="326A3AF6905845688696259781A750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11F63-AF70-42E3-9AC3-3D572B73FBE3}"/>
      </w:docPartPr>
      <w:docPartBody>
        <w:p w:rsidR="00DB3200" w:rsidRDefault="00F207A4">
          <w:pPr>
            <w:pStyle w:val="326A3AF6905845688696259781A75001"/>
          </w:pPr>
          <w:r w:rsidRPr="002A2CBF">
            <w:rPr>
              <w:rStyle w:val="PlaceholderText"/>
            </w:rPr>
            <w:t>Enter Prepared For Name</w:t>
          </w:r>
        </w:p>
      </w:docPartBody>
    </w:docPart>
    <w:docPart>
      <w:docPartPr>
        <w:name w:val="45E1E86270A64CA9858CFF78D1487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3A2F66-F831-498F-9833-E2DF1A36BB28}"/>
      </w:docPartPr>
      <w:docPartBody>
        <w:p w:rsidR="00DB3200" w:rsidRDefault="00F207A4">
          <w:pPr>
            <w:pStyle w:val="45E1E86270A64CA9858CFF78D1487378"/>
          </w:pPr>
          <w:r w:rsidRPr="002A2CBF">
            <w:rPr>
              <w:rStyle w:val="PlaceholderText"/>
            </w:rPr>
            <w:t>Enter Prepared_For_Position</w:t>
          </w:r>
        </w:p>
      </w:docPartBody>
    </w:docPart>
    <w:docPart>
      <w:docPartPr>
        <w:name w:val="462899AECFDC49A8AC3CECB203914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58864-DD14-4294-92D0-FECEE2A76B6E}"/>
      </w:docPartPr>
      <w:docPartBody>
        <w:p w:rsidR="00DB3200" w:rsidRDefault="00F207A4">
          <w:pPr>
            <w:pStyle w:val="462899AECFDC49A8AC3CECB20391423D"/>
          </w:pPr>
          <w:r w:rsidRPr="002A2CBF">
            <w:rPr>
              <w:rStyle w:val="PlaceholderText"/>
            </w:rPr>
            <w:t>Enter PCRO_Name</w:t>
          </w:r>
        </w:p>
      </w:docPartBody>
    </w:docPart>
    <w:docPart>
      <w:docPartPr>
        <w:name w:val="4DE83F74089546E69AFF53B7A2F8D8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9FA43-9E02-4949-912D-1C0D69F3B91C}"/>
      </w:docPartPr>
      <w:docPartBody>
        <w:p w:rsidR="00DB3200" w:rsidRDefault="00F207A4">
          <w:pPr>
            <w:pStyle w:val="4DE83F74089546E69AFF53B7A2F8D83D"/>
          </w:pPr>
          <w:r w:rsidRPr="002A2CBF">
            <w:rPr>
              <w:rStyle w:val="PlaceholderText"/>
            </w:rPr>
            <w:t>Enter PCRO Position</w:t>
          </w:r>
        </w:p>
      </w:docPartBody>
    </w:docPart>
    <w:docPart>
      <w:docPartPr>
        <w:name w:val="7BF5C070F1BE49509BAC4A6E9CDA6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061688-D7EC-40F2-8D0A-793E0C3C510C}"/>
      </w:docPartPr>
      <w:docPartBody>
        <w:p w:rsidR="00DB3200" w:rsidRDefault="00F207A4">
          <w:pPr>
            <w:pStyle w:val="7BF5C070F1BE49509BAC4A6E9CDA6EB9"/>
          </w:pPr>
          <w:r w:rsidRPr="002A2CBF">
            <w:rPr>
              <w:rStyle w:val="PlaceholderText"/>
            </w:rPr>
            <w:t>Enter PCO Name</w:t>
          </w:r>
        </w:p>
      </w:docPartBody>
    </w:docPart>
    <w:docPart>
      <w:docPartPr>
        <w:name w:val="C1A4F6A5DD57490D97BC8A5AE8B1E5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B052F9-6F67-4416-A0E3-1ED9E80E6ADF}"/>
      </w:docPartPr>
      <w:docPartBody>
        <w:p w:rsidR="00DB3200" w:rsidRDefault="00F207A4">
          <w:pPr>
            <w:pStyle w:val="C1A4F6A5DD57490D97BC8A5AE8B1E5EA"/>
          </w:pPr>
          <w:r w:rsidRPr="002A2CBF">
            <w:rPr>
              <w:rStyle w:val="PlaceholderText"/>
            </w:rPr>
            <w:t>Enter PCO Position</w:t>
          </w:r>
        </w:p>
      </w:docPartBody>
    </w:docPart>
    <w:docPart>
      <w:docPartPr>
        <w:name w:val="8CBFD1EEC769476380BDF6F892552D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11E24-961B-4DD4-98CE-25E612F85659}"/>
      </w:docPartPr>
      <w:docPartBody>
        <w:p w:rsidR="00DB3200" w:rsidRDefault="00F207A4">
          <w:pPr>
            <w:pStyle w:val="8CBFD1EEC769476380BDF6F892552DA5"/>
          </w:pPr>
          <w:r w:rsidRPr="003D17F7">
            <w:rPr>
              <w:rStyle w:val="PlaceholderText"/>
            </w:rPr>
            <w:t>Select Audit Date From</w:t>
          </w:r>
        </w:p>
      </w:docPartBody>
    </w:docPart>
    <w:docPart>
      <w:docPartPr>
        <w:name w:val="D90AE5923DB641C48EDD853115A8F2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24968-C94A-4866-9E67-E601577FDAE0}"/>
      </w:docPartPr>
      <w:docPartBody>
        <w:p w:rsidR="00DB3200" w:rsidRDefault="00F207A4">
          <w:pPr>
            <w:pStyle w:val="D90AE5923DB641C48EDD853115A8F2F4"/>
          </w:pPr>
          <w:r w:rsidRPr="003D17F7">
            <w:rPr>
              <w:rStyle w:val="PlaceholderText"/>
            </w:rPr>
            <w:t>Select Audit Date To</w:t>
          </w:r>
        </w:p>
      </w:docPartBody>
    </w:docPart>
    <w:docPart>
      <w:docPartPr>
        <w:name w:val="9FD9CA3AD9434D1193507068F4B140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4C38A-5C99-4C5C-A365-0F27F14BE5A2}"/>
      </w:docPartPr>
      <w:docPartBody>
        <w:p w:rsidR="00DB3200" w:rsidRDefault="00F207A4">
          <w:pPr>
            <w:pStyle w:val="9FD9CA3AD9434D1193507068F4B14050"/>
          </w:pPr>
          <w:r w:rsidRPr="002A2CBF">
            <w:rPr>
              <w:rStyle w:val="PlaceholderText"/>
            </w:rPr>
            <w:t>Enter Port From Here</w:t>
          </w:r>
        </w:p>
      </w:docPartBody>
    </w:docPart>
    <w:docPart>
      <w:docPartPr>
        <w:name w:val="339921450DD04C76BA27269935AF1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C0BA41-0012-4382-8283-58475145638E}"/>
      </w:docPartPr>
      <w:docPartBody>
        <w:p w:rsidR="00DB3200" w:rsidRDefault="00F207A4">
          <w:pPr>
            <w:pStyle w:val="339921450DD04C76BA27269935AF11DB"/>
          </w:pPr>
          <w:r w:rsidRPr="002A2CBF">
            <w:rPr>
              <w:rStyle w:val="PlaceholderText"/>
            </w:rPr>
            <w:t>Enter Port To Here</w:t>
          </w:r>
        </w:p>
      </w:docPartBody>
    </w:docPart>
    <w:docPart>
      <w:docPartPr>
        <w:name w:val="E473732636EC44999AE77436119680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FF51A-FDDE-4BF8-8FF1-32C6E647670C}"/>
      </w:docPartPr>
      <w:docPartBody>
        <w:p w:rsidR="00DB3200" w:rsidRDefault="00F207A4">
          <w:pPr>
            <w:pStyle w:val="E473732636EC44999AE7743611968084"/>
          </w:pPr>
          <w:r w:rsidRPr="0062387E">
            <w:rPr>
              <w:rStyle w:val="PlaceholderText"/>
            </w:rPr>
            <w:t>Select Contruction YN</w:t>
          </w:r>
        </w:p>
      </w:docPartBody>
    </w:docPart>
    <w:docPart>
      <w:docPartPr>
        <w:name w:val="2737D2AC6FC54D109FD2AB8656A07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36E5C-73BD-4C34-B62C-611FB8EAF8FB}"/>
      </w:docPartPr>
      <w:docPartBody>
        <w:p w:rsidR="000F0BFE" w:rsidRDefault="002256C6" w:rsidP="002256C6">
          <w:pPr>
            <w:pStyle w:val="2737D2AC6FC54D109FD2AB8656A076BA"/>
          </w:pPr>
          <w:r w:rsidRPr="0062387E">
            <w:rPr>
              <w:rStyle w:val="PlaceholderText"/>
            </w:rPr>
            <w:t>Select Contruction YN</w:t>
          </w:r>
        </w:p>
      </w:docPartBody>
    </w:docPart>
    <w:docPart>
      <w:docPartPr>
        <w:name w:val="6A46FFC5BAC74090B7880E985FCEDE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5B3EB0-B997-4EEB-ADE2-57A28651CBF3}"/>
      </w:docPartPr>
      <w:docPartBody>
        <w:p w:rsidR="00B62434" w:rsidRDefault="00450AE9" w:rsidP="00450AE9">
          <w:pPr>
            <w:pStyle w:val="6A46FFC5BAC74090B7880E985FCEDE4A"/>
          </w:pPr>
          <w:r w:rsidRPr="002A2CBF">
            <w:rPr>
              <w:rStyle w:val="PlaceholderText"/>
            </w:rPr>
            <w:t>Enter PCRO_Name</w:t>
          </w:r>
        </w:p>
      </w:docPartBody>
    </w:docPart>
    <w:docPart>
      <w:docPartPr>
        <w:name w:val="E670D41ED9FA4711B103BB6D77ACF9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4CE16F-0A5A-44D5-B07D-C9912CD0AB72}"/>
      </w:docPartPr>
      <w:docPartBody>
        <w:p w:rsidR="00B62434" w:rsidRDefault="00450AE9" w:rsidP="00450AE9">
          <w:pPr>
            <w:pStyle w:val="E670D41ED9FA4711B103BB6D77ACF92E"/>
          </w:pPr>
          <w:r w:rsidRPr="002A2CBF">
            <w:rPr>
              <w:rStyle w:val="PlaceholderText"/>
            </w:rPr>
            <w:t>Enter PCRO Position</w:t>
          </w:r>
        </w:p>
      </w:docPartBody>
    </w:docPart>
    <w:docPart>
      <w:docPartPr>
        <w:name w:val="E56C45AD377F4C828C933434D7FE5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31170A-0BE4-4F4C-BC22-62BFE4C4CD53}"/>
      </w:docPartPr>
      <w:docPartBody>
        <w:p w:rsidR="00B62434" w:rsidRDefault="00450AE9" w:rsidP="00450AE9">
          <w:pPr>
            <w:pStyle w:val="E56C45AD377F4C828C933434D7FE5BA2"/>
          </w:pPr>
          <w:r w:rsidRPr="002A2CBF">
            <w:rPr>
              <w:rStyle w:val="PlaceholderText"/>
            </w:rPr>
            <w:t>Enter PCO Name</w:t>
          </w:r>
        </w:p>
      </w:docPartBody>
    </w:docPart>
    <w:docPart>
      <w:docPartPr>
        <w:name w:val="72BD85BADD6040578138CA2C0CB50F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EA9938-3F46-4935-B5B7-6765BB9A704C}"/>
      </w:docPartPr>
      <w:docPartBody>
        <w:p w:rsidR="00B62434" w:rsidRDefault="00450AE9" w:rsidP="00450AE9">
          <w:pPr>
            <w:pStyle w:val="72BD85BADD6040578138CA2C0CB50F76"/>
          </w:pPr>
          <w:r w:rsidRPr="002A2CBF">
            <w:rPr>
              <w:rStyle w:val="PlaceholderText"/>
            </w:rPr>
            <w:t>Enter PCO Position</w:t>
          </w:r>
        </w:p>
      </w:docPartBody>
    </w:docPart>
    <w:docPart>
      <w:docPartPr>
        <w:name w:val="D8DE4A3FD30541C28BCAAAA70742DC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4421A-1F2D-4E8E-AFED-8F4204F2B7FD}"/>
      </w:docPartPr>
      <w:docPartBody>
        <w:p w:rsidR="00441C02" w:rsidRDefault="00325C95" w:rsidP="00325C95">
          <w:pPr>
            <w:pStyle w:val="D8DE4A3FD30541C28BCAAAA70742DC94"/>
          </w:pPr>
          <w:r w:rsidRPr="00B262F1">
            <w:rPr>
              <w:rStyle w:val="PlaceholderText"/>
            </w:rPr>
            <w:t>Select CRT Assembley</w:t>
          </w:r>
        </w:p>
      </w:docPartBody>
    </w:docPart>
    <w:docPart>
      <w:docPartPr>
        <w:name w:val="BADCBC6256DD48DC853D2EFA543065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F0FAD8-A763-4D25-8BA5-2E018A09D3A6}"/>
      </w:docPartPr>
      <w:docPartBody>
        <w:p w:rsidR="00441C02" w:rsidRDefault="00325C95" w:rsidP="00325C95">
          <w:pPr>
            <w:pStyle w:val="BADCBC6256DD48DC853D2EFA54306500"/>
          </w:pPr>
          <w:r w:rsidRPr="00B262F1">
            <w:rPr>
              <w:rStyle w:val="PlaceholderText"/>
            </w:rPr>
            <w:t>Select CRT Ramps</w:t>
          </w:r>
        </w:p>
      </w:docPartBody>
    </w:docPart>
    <w:docPart>
      <w:docPartPr>
        <w:name w:val="75CF73E8A93144AD9AAAF994D14638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20B14-6FE5-488F-986F-F2BCA8535A4F}"/>
      </w:docPartPr>
      <w:docPartBody>
        <w:p w:rsidR="00441C02" w:rsidRDefault="00325C95" w:rsidP="00325C95">
          <w:pPr>
            <w:pStyle w:val="75CF73E8A93144AD9AAAF994D1463805"/>
          </w:pPr>
          <w:r w:rsidRPr="00B262F1">
            <w:rPr>
              <w:rStyle w:val="PlaceholderText"/>
            </w:rPr>
            <w:t>Select CRT Location</w:t>
          </w:r>
        </w:p>
      </w:docPartBody>
    </w:docPart>
    <w:docPart>
      <w:docPartPr>
        <w:name w:val="20C9E5B671D2425C8AA83A4C0E86E2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E8F4E-D489-44D0-8175-E3C7595D73F8}"/>
      </w:docPartPr>
      <w:docPartBody>
        <w:p w:rsidR="00441C02" w:rsidRDefault="00325C95" w:rsidP="00325C95">
          <w:pPr>
            <w:pStyle w:val="20C9E5B671D2425C8AA83A4C0E86E2AA"/>
          </w:pPr>
          <w:r w:rsidRPr="00B262F1">
            <w:rPr>
              <w:rStyle w:val="PlaceholderText"/>
            </w:rPr>
            <w:t>Select CRT Type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43F369-7DF1-4024-8834-DF6D86503061}"/>
      </w:docPartPr>
      <w:docPartBody>
        <w:p w:rsidR="001244AE" w:rsidRDefault="006609F1">
          <w:r w:rsidRPr="007E232B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C77"/>
    <w:rsid w:val="00002F5C"/>
    <w:rsid w:val="00022BAB"/>
    <w:rsid w:val="0004362E"/>
    <w:rsid w:val="00047C77"/>
    <w:rsid w:val="0009324C"/>
    <w:rsid w:val="000D0AF6"/>
    <w:rsid w:val="000E66FA"/>
    <w:rsid w:val="000F0BFE"/>
    <w:rsid w:val="00114790"/>
    <w:rsid w:val="00115D1A"/>
    <w:rsid w:val="001244AE"/>
    <w:rsid w:val="0017347E"/>
    <w:rsid w:val="00176999"/>
    <w:rsid w:val="0019692F"/>
    <w:rsid w:val="00202BE3"/>
    <w:rsid w:val="0022396A"/>
    <w:rsid w:val="002256C6"/>
    <w:rsid w:val="00233781"/>
    <w:rsid w:val="00237BFA"/>
    <w:rsid w:val="00247854"/>
    <w:rsid w:val="00325C95"/>
    <w:rsid w:val="00340CA7"/>
    <w:rsid w:val="00367C01"/>
    <w:rsid w:val="00416CCC"/>
    <w:rsid w:val="00423733"/>
    <w:rsid w:val="00441C02"/>
    <w:rsid w:val="00450AE9"/>
    <w:rsid w:val="00570B01"/>
    <w:rsid w:val="00571712"/>
    <w:rsid w:val="005A26DD"/>
    <w:rsid w:val="005A7187"/>
    <w:rsid w:val="0065150B"/>
    <w:rsid w:val="00657410"/>
    <w:rsid w:val="006609F1"/>
    <w:rsid w:val="00675A26"/>
    <w:rsid w:val="00693422"/>
    <w:rsid w:val="006C0DB4"/>
    <w:rsid w:val="006D4506"/>
    <w:rsid w:val="007507C1"/>
    <w:rsid w:val="0076154A"/>
    <w:rsid w:val="007963F9"/>
    <w:rsid w:val="008212FA"/>
    <w:rsid w:val="0084614E"/>
    <w:rsid w:val="00867BB9"/>
    <w:rsid w:val="0090343F"/>
    <w:rsid w:val="00917D21"/>
    <w:rsid w:val="00924CC4"/>
    <w:rsid w:val="0096466E"/>
    <w:rsid w:val="009A54CE"/>
    <w:rsid w:val="009D3626"/>
    <w:rsid w:val="00A2728C"/>
    <w:rsid w:val="00A903C1"/>
    <w:rsid w:val="00AC39F8"/>
    <w:rsid w:val="00B26948"/>
    <w:rsid w:val="00B62434"/>
    <w:rsid w:val="00BF27D8"/>
    <w:rsid w:val="00BF3138"/>
    <w:rsid w:val="00BF5858"/>
    <w:rsid w:val="00C14888"/>
    <w:rsid w:val="00C242EC"/>
    <w:rsid w:val="00C3269C"/>
    <w:rsid w:val="00C67F7B"/>
    <w:rsid w:val="00C73468"/>
    <w:rsid w:val="00D06347"/>
    <w:rsid w:val="00D47A65"/>
    <w:rsid w:val="00D97940"/>
    <w:rsid w:val="00DB3200"/>
    <w:rsid w:val="00DC08BD"/>
    <w:rsid w:val="00DE1713"/>
    <w:rsid w:val="00E03000"/>
    <w:rsid w:val="00E71379"/>
    <w:rsid w:val="00EB166A"/>
    <w:rsid w:val="00EC41D4"/>
    <w:rsid w:val="00ED7890"/>
    <w:rsid w:val="00F1614C"/>
    <w:rsid w:val="00F207A4"/>
    <w:rsid w:val="00F414E4"/>
    <w:rsid w:val="00FA558D"/>
    <w:rsid w:val="00FF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6609F1"/>
    <w:rPr>
      <w:color w:val="666666"/>
    </w:rPr>
  </w:style>
  <w:style w:type="paragraph" w:customStyle="1" w:styleId="DEA2C06499AD4A499746AA8CDD62231A">
    <w:name w:val="DEA2C06499AD4A499746AA8CDD62231A"/>
  </w:style>
  <w:style w:type="paragraph" w:customStyle="1" w:styleId="5BF051918B5E4E7994724C7EC2CA21B3">
    <w:name w:val="5BF051918B5E4E7994724C7EC2CA21B3"/>
  </w:style>
  <w:style w:type="paragraph" w:customStyle="1" w:styleId="ADFD24C49CB347EA877D1FDDA5ADAB7A">
    <w:name w:val="ADFD24C49CB347EA877D1FDDA5ADAB7A"/>
  </w:style>
  <w:style w:type="paragraph" w:customStyle="1" w:styleId="7A0ABC9AB4424A0693DC3145900681A6">
    <w:name w:val="7A0ABC9AB4424A0693DC3145900681A6"/>
  </w:style>
  <w:style w:type="paragraph" w:customStyle="1" w:styleId="4E77185D846541559EC149F5D936A120">
    <w:name w:val="4E77185D846541559EC149F5D936A120"/>
  </w:style>
  <w:style w:type="paragraph" w:customStyle="1" w:styleId="22FC7EB852644FDC93EE21D11FEB1F93">
    <w:name w:val="22FC7EB852644FDC93EE21D11FEB1F93"/>
  </w:style>
  <w:style w:type="paragraph" w:customStyle="1" w:styleId="B4B8258F551E4B9C9A6FD47BA640EC63">
    <w:name w:val="B4B8258F551E4B9C9A6FD47BA640EC63"/>
  </w:style>
  <w:style w:type="paragraph" w:customStyle="1" w:styleId="61726440B21A4E69A279344B1312953B">
    <w:name w:val="61726440B21A4E69A279344B1312953B"/>
  </w:style>
  <w:style w:type="paragraph" w:customStyle="1" w:styleId="3A63B94B66A647C4B854DEA5972BE1A9">
    <w:name w:val="3A63B94B66A647C4B854DEA5972BE1A9"/>
  </w:style>
  <w:style w:type="paragraph" w:customStyle="1" w:styleId="2D28ACE802AD4C5F85FDFE36B382A528">
    <w:name w:val="2D28ACE802AD4C5F85FDFE36B382A528"/>
  </w:style>
  <w:style w:type="paragraph" w:customStyle="1" w:styleId="990DB0FD162A466BB9B3B47304E1DEED">
    <w:name w:val="990DB0FD162A466BB9B3B47304E1DEED"/>
  </w:style>
  <w:style w:type="paragraph" w:customStyle="1" w:styleId="76E0676762204A8F870DD1538D69F7A7">
    <w:name w:val="76E0676762204A8F870DD1538D69F7A7"/>
  </w:style>
  <w:style w:type="paragraph" w:customStyle="1" w:styleId="378A028B8BD84E0490AFEFC8EE8305F0">
    <w:name w:val="378A028B8BD84E0490AFEFC8EE8305F0"/>
  </w:style>
  <w:style w:type="paragraph" w:customStyle="1" w:styleId="AAA9EBFCF61847C2BE7E5FEAF964658D">
    <w:name w:val="AAA9EBFCF61847C2BE7E5FEAF964658D"/>
  </w:style>
  <w:style w:type="paragraph" w:customStyle="1" w:styleId="326A3AF6905845688696259781A75001">
    <w:name w:val="326A3AF6905845688696259781A75001"/>
  </w:style>
  <w:style w:type="paragraph" w:customStyle="1" w:styleId="45E1E86270A64CA9858CFF78D1487378">
    <w:name w:val="45E1E86270A64CA9858CFF78D1487378"/>
  </w:style>
  <w:style w:type="paragraph" w:customStyle="1" w:styleId="462899AECFDC49A8AC3CECB20391423D">
    <w:name w:val="462899AECFDC49A8AC3CECB20391423D"/>
  </w:style>
  <w:style w:type="paragraph" w:customStyle="1" w:styleId="4DE83F74089546E69AFF53B7A2F8D83D">
    <w:name w:val="4DE83F74089546E69AFF53B7A2F8D83D"/>
  </w:style>
  <w:style w:type="paragraph" w:customStyle="1" w:styleId="7BF5C070F1BE49509BAC4A6E9CDA6EB9">
    <w:name w:val="7BF5C070F1BE49509BAC4A6E9CDA6EB9"/>
  </w:style>
  <w:style w:type="paragraph" w:customStyle="1" w:styleId="C1A4F6A5DD57490D97BC8A5AE8B1E5EA">
    <w:name w:val="C1A4F6A5DD57490D97BC8A5AE8B1E5EA"/>
  </w:style>
  <w:style w:type="paragraph" w:customStyle="1" w:styleId="8CBFD1EEC769476380BDF6F892552DA5">
    <w:name w:val="8CBFD1EEC769476380BDF6F892552DA5"/>
  </w:style>
  <w:style w:type="paragraph" w:customStyle="1" w:styleId="D90AE5923DB641C48EDD853115A8F2F4">
    <w:name w:val="D90AE5923DB641C48EDD853115A8F2F4"/>
  </w:style>
  <w:style w:type="paragraph" w:customStyle="1" w:styleId="9FD9CA3AD9434D1193507068F4B14050">
    <w:name w:val="9FD9CA3AD9434D1193507068F4B14050"/>
  </w:style>
  <w:style w:type="paragraph" w:customStyle="1" w:styleId="339921450DD04C76BA27269935AF11DB">
    <w:name w:val="339921450DD04C76BA27269935AF11DB"/>
  </w:style>
  <w:style w:type="paragraph" w:customStyle="1" w:styleId="E473732636EC44999AE7743611968084">
    <w:name w:val="E473732636EC44999AE7743611968084"/>
  </w:style>
  <w:style w:type="paragraph" w:customStyle="1" w:styleId="2737D2AC6FC54D109FD2AB8656A076BA">
    <w:name w:val="2737D2AC6FC54D109FD2AB8656A076BA"/>
    <w:rsid w:val="002256C6"/>
  </w:style>
  <w:style w:type="paragraph" w:customStyle="1" w:styleId="6A46FFC5BAC74090B7880E985FCEDE4A">
    <w:name w:val="6A46FFC5BAC74090B7880E985FCEDE4A"/>
    <w:rsid w:val="00450AE9"/>
  </w:style>
  <w:style w:type="paragraph" w:customStyle="1" w:styleId="E670D41ED9FA4711B103BB6D77ACF92E">
    <w:name w:val="E670D41ED9FA4711B103BB6D77ACF92E"/>
    <w:rsid w:val="00450AE9"/>
  </w:style>
  <w:style w:type="paragraph" w:customStyle="1" w:styleId="E56C45AD377F4C828C933434D7FE5BA2">
    <w:name w:val="E56C45AD377F4C828C933434D7FE5BA2"/>
    <w:rsid w:val="00450AE9"/>
  </w:style>
  <w:style w:type="paragraph" w:customStyle="1" w:styleId="72BD85BADD6040578138CA2C0CB50F76">
    <w:name w:val="72BD85BADD6040578138CA2C0CB50F76"/>
    <w:rsid w:val="00450AE9"/>
  </w:style>
  <w:style w:type="paragraph" w:customStyle="1" w:styleId="D8DE4A3FD30541C28BCAAAA70742DC94">
    <w:name w:val="D8DE4A3FD30541C28BCAAAA70742DC94"/>
    <w:rsid w:val="00325C95"/>
  </w:style>
  <w:style w:type="paragraph" w:customStyle="1" w:styleId="BADCBC6256DD48DC853D2EFA54306500">
    <w:name w:val="BADCBC6256DD48DC853D2EFA54306500"/>
    <w:rsid w:val="00325C95"/>
  </w:style>
  <w:style w:type="paragraph" w:customStyle="1" w:styleId="75CF73E8A93144AD9AAAF994D1463805">
    <w:name w:val="75CF73E8A93144AD9AAAF994D1463805"/>
    <w:rsid w:val="00325C95"/>
  </w:style>
  <w:style w:type="paragraph" w:customStyle="1" w:styleId="20C9E5B671D2425C8AA83A4C0E86E2AA">
    <w:name w:val="20C9E5B671D2425C8AA83A4C0E86E2AA"/>
    <w:rsid w:val="00325C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S Colours (Blue)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73B9D3"/>
      </a:accent1>
      <a:accent2>
        <a:srgbClr val="5D9BB2"/>
      </a:accent2>
      <a:accent3>
        <a:srgbClr val="479EA8"/>
      </a:accent3>
      <a:accent4>
        <a:srgbClr val="406C7A"/>
      </a:accent4>
      <a:accent5>
        <a:srgbClr val="7A406C"/>
      </a:accent5>
      <a:accent6>
        <a:srgbClr val="000000"/>
      </a:accent6>
      <a:hlink>
        <a:srgbClr val="C00000"/>
      </a:hlink>
      <a:folHlink>
        <a:srgbClr val="FFC00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0ab83f-0c94-4c16-a535-57bfdd2cdfd0" xsi:nil="true"/>
    <lcf76f155ced4ddcb4097134ff3c332f xmlns="7351d190-83bf-42e5-89fa-edcdeb083a2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CB9F1DDFF002469268AA7D05E5BDC6" ma:contentTypeVersion="11" ma:contentTypeDescription="Create a new document." ma:contentTypeScope="" ma:versionID="a7e342875921f9723bcbc042f1f69d71">
  <xsd:schema xmlns:xsd="http://www.w3.org/2001/XMLSchema" xmlns:xs="http://www.w3.org/2001/XMLSchema" xmlns:p="http://schemas.microsoft.com/office/2006/metadata/properties" xmlns:ns2="7351d190-83bf-42e5-89fa-edcdeb083a27" xmlns:ns3="ac0ab83f-0c94-4c16-a535-57bfdd2cdfd0" targetNamespace="http://schemas.microsoft.com/office/2006/metadata/properties" ma:root="true" ma:fieldsID="9bf33d9d1c3b682a0c8cb910c5fdb913" ns2:_="" ns3:_="">
    <xsd:import namespace="7351d190-83bf-42e5-89fa-edcdeb083a27"/>
    <xsd:import namespace="ac0ab83f-0c94-4c16-a535-57bfdd2cdf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51d190-83bf-42e5-89fa-edcdeb083a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e16240-ad02-4864-beac-baa6b44232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0ab83f-0c94-4c16-a535-57bfdd2cdfd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e1da2e4-973b-4310-8b40-8802ae65b4ca}" ma:internalName="TaxCatchAll" ma:showField="CatchAllData" ma:web="ac0ab83f-0c94-4c16-a535-57bfdd2cdf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CC_Map_Root xmlns="http://Greg_Maxey/CC_Mapping_Part">
  <mapNode_1/>
  <mapNode_2/>
  <mapNode_3/>
  <Ship_Name>Viking Mars</Ship_Name>
  <Ship_Mnemonic>VOCX-MARS</Ship_Mnemonic>
  <IPM_Consultant_Name>IPMConsultantName</IPM_Consultant_Name>
  <IPM_Consultant_Position>IPMConsultantPosition</IPM_Consultant_Position>
  <Prepared_For_Name>PreparedForNameHere</Prepared_For_Name>
  <Prepared_For_Position>PreparedForPositionHere</Prepared_For_Position>
  <PCRO_Name>EnterPCRONameHere</PCRO_Name>
  <PCRO_Position>EnterPCROPositionHere</PCRO_Position>
  <PCO_Name>EnterPCONameHere</PCO_Name>
  <PCO_Position>EnterPCOPositionHere</PCO_Position>
  <Audit_Date_From>SelectAuditDateFrom</Audit_Date_From>
  <Audit_Date_To>SelectAuditDateTo</Audit_Date_To>
  <Port_From_Here>PortFromHere</Port_From_Here>
  <Port_To_Here>PortToHere</Port_To_Here>
  <Audit_Date_From>SelectAuditDateFr</Audit_Date_From>
  <Audit_Date_From>2026-06-01T00:00:00</Audit_Date_From>
  <Audit_Date_To>2026-06-07T00:00:00</Audit_Date_To>
  <Contruction_YN>Yes</Contruction_YN>
  <CRT_Assembley>Yes</CRT_Assembley>
  <CRT_Ramps>Yes</CRT_Ramps>
  <CRT_Location>Yes</CRT_Location>
  <CRT_Type/>
  <CRT_Type>Yes</CRT_Type>
</CC_Map_Root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15C77-6504-4C0D-8BE1-608BE297E8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B4A2C7-75E8-436D-93E4-CA34AED9310B}">
  <ds:schemaRefs>
    <ds:schemaRef ds:uri="http://schemas.microsoft.com/office/2006/metadata/properties"/>
    <ds:schemaRef ds:uri="http://schemas.microsoft.com/office/infopath/2007/PartnerControls"/>
    <ds:schemaRef ds:uri="ac0ab83f-0c94-4c16-a535-57bfdd2cdfd0"/>
    <ds:schemaRef ds:uri="7351d190-83bf-42e5-89fa-edcdeb083a27"/>
  </ds:schemaRefs>
</ds:datastoreItem>
</file>

<file path=customXml/itemProps3.xml><?xml version="1.0" encoding="utf-8"?>
<ds:datastoreItem xmlns:ds="http://schemas.openxmlformats.org/officeDocument/2006/customXml" ds:itemID="{A3DA89B4-D34F-4DB9-89A9-BCC5524B1B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51d190-83bf-42e5-89fa-edcdeb083a27"/>
    <ds:schemaRef ds:uri="ac0ab83f-0c94-4c16-a535-57bfdd2cdf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000428E-BEF6-4961-BEAB-BB9515CA7A6C}">
  <ds:schemaRefs>
    <ds:schemaRef ds:uri="http://Greg_Maxey/CC_Mapping_Part"/>
  </ds:schemaRefs>
</ds:datastoreItem>
</file>

<file path=customXml/itemProps5.xml><?xml version="1.0" encoding="utf-8"?>
<ds:datastoreItem xmlns:ds="http://schemas.openxmlformats.org/officeDocument/2006/customXml" ds:itemID="{EDCAF428-5563-4E25-AC3D-28BDF3AD8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IPM_FFFF-SSSS_Audit_Report_New_Graphics_2025-12-08_01</Template>
  <TotalTime>860</TotalTime>
  <Pages>24</Pages>
  <Words>6435</Words>
  <Characters>35847</Characters>
  <Application>Microsoft Office Word</Application>
  <DocSecurity>0</DocSecurity>
  <Lines>1886</Lines>
  <Paragraphs>1761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Nutra Stat (UK) Limited</Company>
  <LinksUpToDate>false</LinksUpToDate>
  <CharactersWithSpaces>40521</CharactersWithSpaces>
  <SharedDoc>false</SharedDoc>
  <HLinks>
    <vt:vector size="6" baseType="variant">
      <vt:variant>
        <vt:i4>393313</vt:i4>
      </vt:variant>
      <vt:variant>
        <vt:i4>0</vt:i4>
      </vt:variant>
      <vt:variant>
        <vt:i4>0</vt:i4>
      </vt:variant>
      <vt:variant>
        <vt:i4>5</vt:i4>
      </vt:variant>
      <vt:variant>
        <vt:lpwstr>mailto:trainers@nutrastat.com?subject=Nutrastat%20-%20IPM%20Audit%20Report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Graham Hobson (Managing Director)</dc:creator>
  <cp:keywords/>
  <dc:description/>
  <cp:lastModifiedBy>Graham Hobson (Managing Director)</cp:lastModifiedBy>
  <cp:revision>3</cp:revision>
  <cp:lastPrinted>2026-06-12T06:04:00Z</cp:lastPrinted>
  <dcterms:created xsi:type="dcterms:W3CDTF">2026-07-14T06:10:00Z</dcterms:created>
  <dcterms:modified xsi:type="dcterms:W3CDTF">2026-07-14T19:57:00Z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  <property fmtid="{D5CDD505-2E9C-101B-9397-08002B2CF9AE}" pid="4" name="GrammarlyDocumentId">
    <vt:lpwstr>41363549-381a-4d60-8a99-fed507ff36d2</vt:lpwstr>
  </property>
  <property fmtid="{D5CDD505-2E9C-101B-9397-08002B2CF9AE}" pid="5" name="ContentTypeId">
    <vt:lpwstr>0x0101008CCB9F1DDFF002469268AA7D05E5BDC6</vt:lpwstr>
  </property>
  <property fmtid="{D5CDD505-2E9C-101B-9397-08002B2CF9AE}" pid="6" name="MediaServiceImageTags">
    <vt:lpwstr/>
  </property>
</Properties>
</file>